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A7E28" w14:textId="77777777" w:rsidR="005945DB" w:rsidRPr="005945DB" w:rsidRDefault="005945DB" w:rsidP="005945DB">
      <w:pPr>
        <w:pStyle w:val="aff"/>
      </w:pPr>
      <w:r w:rsidRPr="005945DB">
        <w:t>Министерство образования Республики Беларусь</w:t>
      </w:r>
    </w:p>
    <w:p w14:paraId="48E68857" w14:textId="77777777" w:rsidR="005945DB" w:rsidRPr="005945DB" w:rsidRDefault="005945DB" w:rsidP="005945DB">
      <w:pPr>
        <w:pStyle w:val="aff"/>
      </w:pPr>
      <w:r w:rsidRPr="005945DB">
        <w:t>Министерство науки и высшего образования Российской Федерации</w:t>
      </w:r>
    </w:p>
    <w:p w14:paraId="4F095A34" w14:textId="77777777" w:rsidR="005945DB" w:rsidRPr="005945DB" w:rsidRDefault="005945DB" w:rsidP="005945DB">
      <w:pPr>
        <w:pStyle w:val="aff"/>
      </w:pPr>
    </w:p>
    <w:p w14:paraId="34D66C9C" w14:textId="77777777" w:rsidR="005945DB" w:rsidRPr="005945DB" w:rsidRDefault="005945DB" w:rsidP="005945DB">
      <w:pPr>
        <w:pStyle w:val="aff"/>
      </w:pPr>
      <w:r w:rsidRPr="005945DB">
        <w:t>Межгосударственное образовательное учреждение высшего образования</w:t>
      </w:r>
    </w:p>
    <w:p w14:paraId="21116FD8" w14:textId="77777777" w:rsidR="005945DB" w:rsidRPr="005945DB" w:rsidRDefault="005945DB" w:rsidP="005945DB">
      <w:pPr>
        <w:pStyle w:val="aff"/>
      </w:pPr>
      <w:r w:rsidRPr="005945DB">
        <w:t>«Белорусско-Российский университет»</w:t>
      </w:r>
    </w:p>
    <w:p w14:paraId="34FC7CC6" w14:textId="77777777" w:rsidR="005945DB" w:rsidRPr="005945DB" w:rsidRDefault="005945DB" w:rsidP="005945DB">
      <w:pPr>
        <w:pStyle w:val="aff"/>
      </w:pPr>
    </w:p>
    <w:p w14:paraId="554B8076" w14:textId="77777777" w:rsidR="005945DB" w:rsidRPr="005945DB" w:rsidRDefault="005945DB" w:rsidP="005945DB">
      <w:pPr>
        <w:pStyle w:val="aff"/>
      </w:pPr>
      <w:r w:rsidRPr="005945DB">
        <w:t>Кафедра «Программное обеспечение информационных технологий»</w:t>
      </w:r>
    </w:p>
    <w:p w14:paraId="4C8C021D" w14:textId="77777777" w:rsidR="005945DB" w:rsidRDefault="005945DB" w:rsidP="005945DB">
      <w:pPr>
        <w:pStyle w:val="aff"/>
      </w:pPr>
    </w:p>
    <w:p w14:paraId="3239E4CF" w14:textId="77777777" w:rsidR="003F10BB" w:rsidRPr="005945DB" w:rsidRDefault="003F10BB" w:rsidP="005945DB">
      <w:pPr>
        <w:pStyle w:val="aff"/>
      </w:pPr>
    </w:p>
    <w:p w14:paraId="720B9D9B" w14:textId="77777777" w:rsidR="005945DB" w:rsidRPr="005945DB" w:rsidRDefault="005945DB" w:rsidP="005945DB">
      <w:pPr>
        <w:pStyle w:val="aff"/>
      </w:pPr>
    </w:p>
    <w:p w14:paraId="42AA3D4B" w14:textId="4F57D5B7" w:rsidR="005945DB" w:rsidRDefault="005945DB" w:rsidP="005945DB">
      <w:pPr>
        <w:pStyle w:val="aff"/>
      </w:pPr>
    </w:p>
    <w:p w14:paraId="77AEACA3" w14:textId="0321E8BF" w:rsidR="00F21A63" w:rsidRDefault="00F21A63" w:rsidP="005945DB">
      <w:pPr>
        <w:pStyle w:val="aff"/>
      </w:pPr>
    </w:p>
    <w:p w14:paraId="46EAA0DB" w14:textId="77777777" w:rsidR="00F21A63" w:rsidRPr="005945DB" w:rsidRDefault="00F21A63" w:rsidP="005945DB">
      <w:pPr>
        <w:pStyle w:val="aff"/>
      </w:pPr>
    </w:p>
    <w:p w14:paraId="17FE3500" w14:textId="77777777" w:rsidR="005945DB" w:rsidRPr="005945DB" w:rsidRDefault="005945DB" w:rsidP="005945DB">
      <w:pPr>
        <w:pStyle w:val="aff"/>
      </w:pPr>
      <w:r w:rsidRPr="005945DB">
        <w:t>КУРСОВАЯ РАБОТА</w:t>
      </w:r>
    </w:p>
    <w:p w14:paraId="5ADB6349" w14:textId="77777777" w:rsidR="00B40564" w:rsidRPr="00A9060D" w:rsidRDefault="00B40564" w:rsidP="00B4056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Pr="00345750">
        <w:rPr>
          <w:rFonts w:cs="Times New Roman"/>
          <w:szCs w:val="28"/>
        </w:rPr>
        <w:t>Практика написания программного кода</w:t>
      </w:r>
      <w:r>
        <w:rPr>
          <w:rFonts w:cs="Times New Roman"/>
          <w:szCs w:val="28"/>
        </w:rPr>
        <w:t>»</w:t>
      </w:r>
    </w:p>
    <w:p w14:paraId="2D7CC914" w14:textId="77777777" w:rsidR="00B40564" w:rsidRPr="00E16AD1" w:rsidRDefault="00B40564" w:rsidP="00B40564">
      <w:pPr>
        <w:ind w:firstLine="0"/>
        <w:jc w:val="center"/>
        <w:rPr>
          <w:rFonts w:cs="Times New Roman"/>
          <w:szCs w:val="28"/>
        </w:rPr>
      </w:pPr>
      <w:r w:rsidRPr="00230327">
        <w:rPr>
          <w:rFonts w:cs="Times New Roman"/>
          <w:szCs w:val="28"/>
        </w:rPr>
        <w:t>на тему</w:t>
      </w:r>
      <w:r>
        <w:rPr>
          <w:rFonts w:cs="Times New Roman"/>
          <w:szCs w:val="28"/>
        </w:rPr>
        <w:t xml:space="preserve"> «</w:t>
      </w:r>
      <w:r w:rsidRPr="00DC5A79">
        <w:rPr>
          <w:rFonts w:cs="Times New Roman"/>
          <w:szCs w:val="24"/>
        </w:rPr>
        <w:t>Разработка информационной системы</w:t>
      </w:r>
    </w:p>
    <w:p w14:paraId="4B72F80C" w14:textId="6D7D8C7D" w:rsidR="003F10BB" w:rsidRPr="005945DB" w:rsidRDefault="003F10BB" w:rsidP="005945DB">
      <w:pPr>
        <w:pStyle w:val="aff"/>
      </w:pPr>
      <w:r>
        <w:t>«</w:t>
      </w:r>
      <w:bookmarkStart w:id="0" w:name="_Hlk217058758"/>
      <w:r w:rsidR="00B40564" w:rsidRPr="00B40564">
        <w:t>Спортивные мероприятия</w:t>
      </w:r>
      <w:bookmarkEnd w:id="0"/>
      <w:r>
        <w:t>»</w:t>
      </w:r>
    </w:p>
    <w:p w14:paraId="14A2C339" w14:textId="77777777" w:rsidR="005945DB" w:rsidRPr="005945DB" w:rsidRDefault="005945DB" w:rsidP="005945DB">
      <w:pPr>
        <w:pStyle w:val="aff"/>
      </w:pPr>
    </w:p>
    <w:p w14:paraId="73824097" w14:textId="6D8913B1" w:rsidR="005945DB" w:rsidRPr="00B40564" w:rsidRDefault="00B40564" w:rsidP="005945DB">
      <w:pPr>
        <w:pStyle w:val="aff"/>
        <w:rPr>
          <w:color w:val="auto"/>
        </w:rPr>
      </w:pPr>
      <w:r w:rsidRPr="00B40564">
        <w:rPr>
          <w:color w:val="auto"/>
        </w:rPr>
        <w:t>КП 09.03.04. Б1О7.24021012  ПЗ</w:t>
      </w:r>
    </w:p>
    <w:p w14:paraId="66F4C82E" w14:textId="77777777" w:rsidR="005945DB" w:rsidRPr="005945DB" w:rsidRDefault="005945DB" w:rsidP="005945DB">
      <w:pPr>
        <w:pStyle w:val="aff"/>
      </w:pPr>
    </w:p>
    <w:p w14:paraId="57B07922" w14:textId="04EC8401" w:rsidR="005945DB" w:rsidRDefault="005945DB" w:rsidP="005945DB">
      <w:pPr>
        <w:pStyle w:val="aff"/>
      </w:pPr>
    </w:p>
    <w:p w14:paraId="0090D569" w14:textId="77777777" w:rsidR="00F21A63" w:rsidRPr="005945DB" w:rsidRDefault="00F21A63" w:rsidP="005945DB">
      <w:pPr>
        <w:pStyle w:val="aff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47"/>
        <w:gridCol w:w="2107"/>
        <w:gridCol w:w="2801"/>
      </w:tblGrid>
      <w:tr w:rsidR="005945DB" w:rsidRPr="005945DB" w14:paraId="3AE14256" w14:textId="77777777">
        <w:trPr>
          <w:trHeight w:val="850"/>
        </w:trPr>
        <w:tc>
          <w:tcPr>
            <w:tcW w:w="5070" w:type="dxa"/>
            <w:hideMark/>
          </w:tcPr>
          <w:p w14:paraId="2823E0D3" w14:textId="77777777" w:rsidR="005945DB" w:rsidRPr="005945DB" w:rsidRDefault="005945DB" w:rsidP="005945DB">
            <w:pPr>
              <w:pStyle w:val="af7"/>
            </w:pPr>
            <w:r w:rsidRPr="005945DB">
              <w:t xml:space="preserve">Выполнил студент гр. </w:t>
            </w:r>
            <w:r w:rsidRPr="00B40564">
              <w:rPr>
                <w:color w:val="auto"/>
              </w:rPr>
              <w:t>ПИР-</w:t>
            </w:r>
            <w:r w:rsidRPr="00B40564">
              <w:rPr>
                <w:color w:val="auto"/>
                <w:lang w:val="en-US"/>
              </w:rPr>
              <w:t>2</w:t>
            </w:r>
            <w:r w:rsidRPr="00B40564">
              <w:rPr>
                <w:color w:val="auto"/>
              </w:rPr>
              <w:t>41</w:t>
            </w:r>
          </w:p>
        </w:tc>
        <w:tc>
          <w:tcPr>
            <w:tcW w:w="2124" w:type="dxa"/>
            <w:hideMark/>
          </w:tcPr>
          <w:p w14:paraId="0374BF78" w14:textId="77777777" w:rsidR="005945DB" w:rsidRPr="00065654" w:rsidRDefault="005945DB" w:rsidP="005945DB">
            <w:pPr>
              <w:pStyle w:val="af7"/>
              <w:rPr>
                <w:color w:val="auto"/>
              </w:rPr>
            </w:pPr>
            <w:r w:rsidRPr="00065654">
              <w:rPr>
                <w:color w:val="auto"/>
              </w:rPr>
              <w:t>_____________</w:t>
            </w:r>
          </w:p>
          <w:p w14:paraId="30E216A4" w14:textId="77777777" w:rsidR="005945DB" w:rsidRPr="00065654" w:rsidRDefault="005945DB" w:rsidP="005945DB">
            <w:pPr>
              <w:pStyle w:val="af6"/>
              <w:rPr>
                <w:color w:val="auto"/>
              </w:rPr>
            </w:pPr>
            <w:r w:rsidRPr="00065654">
              <w:rPr>
                <w:color w:val="auto"/>
              </w:rPr>
              <w:t>подпись</w:t>
            </w:r>
          </w:p>
        </w:tc>
        <w:tc>
          <w:tcPr>
            <w:tcW w:w="3115" w:type="dxa"/>
            <w:hideMark/>
          </w:tcPr>
          <w:p w14:paraId="6C8B6652" w14:textId="66B6EDA7" w:rsidR="005945DB" w:rsidRPr="00065654" w:rsidRDefault="00B40564" w:rsidP="005945DB">
            <w:pPr>
              <w:pStyle w:val="af7"/>
              <w:rPr>
                <w:color w:val="auto"/>
              </w:rPr>
            </w:pPr>
            <w:r w:rsidRPr="00065654">
              <w:rPr>
                <w:color w:val="auto"/>
              </w:rPr>
              <w:t>Письмеров Р</w:t>
            </w:r>
            <w:r w:rsidR="00D95289" w:rsidRPr="00065654">
              <w:rPr>
                <w:color w:val="auto"/>
              </w:rPr>
              <w:t>.</w:t>
            </w:r>
            <w:r w:rsidRPr="00065654">
              <w:rPr>
                <w:color w:val="auto"/>
              </w:rPr>
              <w:t>В</w:t>
            </w:r>
            <w:r w:rsidR="005945DB" w:rsidRPr="00065654">
              <w:rPr>
                <w:color w:val="auto"/>
              </w:rPr>
              <w:t>.</w:t>
            </w:r>
          </w:p>
        </w:tc>
      </w:tr>
      <w:tr w:rsidR="005945DB" w:rsidRPr="005945DB" w14:paraId="175BDF42" w14:textId="77777777">
        <w:trPr>
          <w:trHeight w:val="978"/>
        </w:trPr>
        <w:tc>
          <w:tcPr>
            <w:tcW w:w="5070" w:type="dxa"/>
            <w:hideMark/>
          </w:tcPr>
          <w:p w14:paraId="4D126DCE" w14:textId="77777777" w:rsidR="00B40564" w:rsidRPr="00B40564" w:rsidRDefault="00B40564" w:rsidP="00B40564">
            <w:pPr>
              <w:pStyle w:val="af7"/>
              <w:rPr>
                <w:color w:val="auto"/>
              </w:rPr>
            </w:pPr>
            <w:r w:rsidRPr="00B40564">
              <w:rPr>
                <w:color w:val="auto"/>
              </w:rPr>
              <w:t xml:space="preserve">Руководитель </w:t>
            </w:r>
          </w:p>
          <w:p w14:paraId="0DC35EA6" w14:textId="570B6947" w:rsidR="005945DB" w:rsidRPr="005945DB" w:rsidRDefault="00B40564" w:rsidP="00B40564">
            <w:pPr>
              <w:pStyle w:val="af7"/>
            </w:pPr>
            <w:r w:rsidRPr="00B40564">
              <w:rPr>
                <w:color w:val="auto"/>
              </w:rPr>
              <w:t>ст. преподаватель</w:t>
            </w:r>
          </w:p>
        </w:tc>
        <w:tc>
          <w:tcPr>
            <w:tcW w:w="2124" w:type="dxa"/>
          </w:tcPr>
          <w:p w14:paraId="1B12ACE5" w14:textId="77777777" w:rsidR="005945DB" w:rsidRPr="00065654" w:rsidRDefault="005945DB" w:rsidP="005945DB">
            <w:pPr>
              <w:pStyle w:val="af7"/>
              <w:rPr>
                <w:color w:val="auto"/>
              </w:rPr>
            </w:pPr>
          </w:p>
          <w:p w14:paraId="367F9593" w14:textId="77777777" w:rsidR="005945DB" w:rsidRPr="00065654" w:rsidRDefault="005945DB" w:rsidP="005945DB">
            <w:pPr>
              <w:pStyle w:val="af7"/>
              <w:rPr>
                <w:color w:val="auto"/>
              </w:rPr>
            </w:pPr>
            <w:r w:rsidRPr="00065654">
              <w:rPr>
                <w:color w:val="auto"/>
              </w:rPr>
              <w:t>_____________</w:t>
            </w:r>
          </w:p>
          <w:p w14:paraId="5799EDB6" w14:textId="77777777" w:rsidR="005945DB" w:rsidRPr="00065654" w:rsidRDefault="005945DB" w:rsidP="005945DB">
            <w:pPr>
              <w:pStyle w:val="af6"/>
              <w:rPr>
                <w:color w:val="auto"/>
              </w:rPr>
            </w:pPr>
            <w:r w:rsidRPr="00065654">
              <w:rPr>
                <w:color w:val="auto"/>
              </w:rPr>
              <w:t>подпись</w:t>
            </w:r>
          </w:p>
        </w:tc>
        <w:tc>
          <w:tcPr>
            <w:tcW w:w="3115" w:type="dxa"/>
          </w:tcPr>
          <w:p w14:paraId="474139A1" w14:textId="77777777" w:rsidR="005945DB" w:rsidRPr="00065654" w:rsidRDefault="005945DB" w:rsidP="005945DB">
            <w:pPr>
              <w:pStyle w:val="af7"/>
              <w:rPr>
                <w:color w:val="auto"/>
              </w:rPr>
            </w:pPr>
          </w:p>
          <w:p w14:paraId="2C4CBF83" w14:textId="0A0474A8" w:rsidR="005945DB" w:rsidRPr="00065654" w:rsidRDefault="00065654" w:rsidP="005945DB">
            <w:pPr>
              <w:pStyle w:val="af7"/>
              <w:rPr>
                <w:color w:val="auto"/>
              </w:rPr>
            </w:pPr>
            <w:r w:rsidRPr="00065654">
              <w:rPr>
                <w:color w:val="auto"/>
              </w:rPr>
              <w:t>Сергиенко О. В.</w:t>
            </w:r>
          </w:p>
        </w:tc>
      </w:tr>
      <w:tr w:rsidR="005945DB" w:rsidRPr="005945DB" w14:paraId="467C6990" w14:textId="77777777">
        <w:trPr>
          <w:trHeight w:val="577"/>
        </w:trPr>
        <w:tc>
          <w:tcPr>
            <w:tcW w:w="5070" w:type="dxa"/>
            <w:hideMark/>
          </w:tcPr>
          <w:p w14:paraId="3A909236" w14:textId="77777777" w:rsidR="005945DB" w:rsidRPr="005945DB" w:rsidRDefault="005945DB" w:rsidP="005945DB">
            <w:pPr>
              <w:pStyle w:val="af7"/>
            </w:pPr>
            <w:r w:rsidRPr="005945DB">
              <w:t>Дата допуска к защите:</w:t>
            </w:r>
          </w:p>
        </w:tc>
        <w:tc>
          <w:tcPr>
            <w:tcW w:w="2124" w:type="dxa"/>
            <w:hideMark/>
          </w:tcPr>
          <w:p w14:paraId="5745F40A" w14:textId="77777777" w:rsidR="005945DB" w:rsidRPr="005945DB" w:rsidRDefault="005945DB" w:rsidP="005945DB">
            <w:pPr>
              <w:pStyle w:val="af7"/>
            </w:pPr>
            <w:r w:rsidRPr="005945DB">
              <w:t>_____________</w:t>
            </w:r>
          </w:p>
        </w:tc>
        <w:tc>
          <w:tcPr>
            <w:tcW w:w="3115" w:type="dxa"/>
          </w:tcPr>
          <w:p w14:paraId="31AFF5FB" w14:textId="77777777" w:rsidR="005945DB" w:rsidRPr="005945DB" w:rsidRDefault="005945DB" w:rsidP="005945DB">
            <w:pPr>
              <w:pStyle w:val="af7"/>
            </w:pPr>
          </w:p>
        </w:tc>
      </w:tr>
      <w:tr w:rsidR="005945DB" w:rsidRPr="005945DB" w14:paraId="54BA5761" w14:textId="77777777">
        <w:trPr>
          <w:trHeight w:val="601"/>
        </w:trPr>
        <w:tc>
          <w:tcPr>
            <w:tcW w:w="5070" w:type="dxa"/>
            <w:hideMark/>
          </w:tcPr>
          <w:p w14:paraId="2DEA88D0" w14:textId="77777777" w:rsidR="005945DB" w:rsidRPr="005945DB" w:rsidRDefault="005945DB" w:rsidP="005945DB">
            <w:pPr>
              <w:pStyle w:val="af7"/>
            </w:pPr>
            <w:r w:rsidRPr="005945DB">
              <w:t>Дата защиты:</w:t>
            </w:r>
          </w:p>
        </w:tc>
        <w:tc>
          <w:tcPr>
            <w:tcW w:w="2124" w:type="dxa"/>
            <w:hideMark/>
          </w:tcPr>
          <w:p w14:paraId="198F62B0" w14:textId="77777777" w:rsidR="005945DB" w:rsidRPr="005945DB" w:rsidRDefault="005945DB" w:rsidP="005945DB">
            <w:pPr>
              <w:pStyle w:val="af7"/>
            </w:pPr>
            <w:r w:rsidRPr="005945DB">
              <w:t>_____________</w:t>
            </w:r>
          </w:p>
        </w:tc>
        <w:tc>
          <w:tcPr>
            <w:tcW w:w="3115" w:type="dxa"/>
          </w:tcPr>
          <w:p w14:paraId="2CC9CC96" w14:textId="77777777" w:rsidR="005945DB" w:rsidRPr="005945DB" w:rsidRDefault="005945DB" w:rsidP="005945DB">
            <w:pPr>
              <w:pStyle w:val="af7"/>
            </w:pPr>
          </w:p>
        </w:tc>
      </w:tr>
      <w:tr w:rsidR="005945DB" w:rsidRPr="005945DB" w14:paraId="5DA41137" w14:textId="77777777">
        <w:trPr>
          <w:trHeight w:val="613"/>
        </w:trPr>
        <w:tc>
          <w:tcPr>
            <w:tcW w:w="5070" w:type="dxa"/>
            <w:hideMark/>
          </w:tcPr>
          <w:p w14:paraId="0BB7099F" w14:textId="77777777" w:rsidR="005945DB" w:rsidRPr="005945DB" w:rsidRDefault="005945DB" w:rsidP="005945DB">
            <w:pPr>
              <w:pStyle w:val="af7"/>
            </w:pPr>
            <w:r w:rsidRPr="005945DB">
              <w:t>Оценка:</w:t>
            </w:r>
          </w:p>
        </w:tc>
        <w:tc>
          <w:tcPr>
            <w:tcW w:w="2124" w:type="dxa"/>
            <w:hideMark/>
          </w:tcPr>
          <w:p w14:paraId="07F8C306" w14:textId="77777777" w:rsidR="005945DB" w:rsidRPr="005945DB" w:rsidRDefault="005945DB" w:rsidP="005945DB">
            <w:pPr>
              <w:pStyle w:val="af7"/>
            </w:pPr>
            <w:r w:rsidRPr="005945DB">
              <w:t>_____________</w:t>
            </w:r>
          </w:p>
        </w:tc>
        <w:tc>
          <w:tcPr>
            <w:tcW w:w="3115" w:type="dxa"/>
          </w:tcPr>
          <w:p w14:paraId="6D5E81BD" w14:textId="77777777" w:rsidR="005945DB" w:rsidRPr="005945DB" w:rsidRDefault="005945DB" w:rsidP="005945DB">
            <w:pPr>
              <w:pStyle w:val="af7"/>
            </w:pPr>
          </w:p>
        </w:tc>
      </w:tr>
      <w:tr w:rsidR="005945DB" w:rsidRPr="005945DB" w14:paraId="3C8432EC" w14:textId="77777777">
        <w:trPr>
          <w:trHeight w:val="1416"/>
        </w:trPr>
        <w:tc>
          <w:tcPr>
            <w:tcW w:w="5070" w:type="dxa"/>
            <w:hideMark/>
          </w:tcPr>
          <w:p w14:paraId="7A3557FF" w14:textId="77777777" w:rsidR="005945DB" w:rsidRPr="005945DB" w:rsidRDefault="005945DB" w:rsidP="005945DB">
            <w:pPr>
              <w:pStyle w:val="af7"/>
            </w:pPr>
            <w:r w:rsidRPr="005945DB">
              <w:t>Комиссия</w:t>
            </w:r>
          </w:p>
        </w:tc>
        <w:tc>
          <w:tcPr>
            <w:tcW w:w="2124" w:type="dxa"/>
          </w:tcPr>
          <w:p w14:paraId="6B7DDCDA" w14:textId="77777777" w:rsidR="005945DB" w:rsidRPr="005945DB" w:rsidRDefault="005945DB" w:rsidP="005945DB">
            <w:pPr>
              <w:pStyle w:val="af7"/>
            </w:pPr>
            <w:r w:rsidRPr="005945DB">
              <w:t>_____________</w:t>
            </w:r>
          </w:p>
          <w:p w14:paraId="568E83EA" w14:textId="77777777" w:rsidR="005945DB" w:rsidRPr="005945DB" w:rsidRDefault="005945DB" w:rsidP="005945DB">
            <w:pPr>
              <w:pStyle w:val="af6"/>
            </w:pPr>
            <w:r w:rsidRPr="005945DB">
              <w:t>подпись</w:t>
            </w:r>
          </w:p>
          <w:p w14:paraId="3467976D" w14:textId="77777777" w:rsidR="005945DB" w:rsidRPr="005945DB" w:rsidRDefault="005945DB" w:rsidP="005945DB">
            <w:pPr>
              <w:pStyle w:val="af7"/>
            </w:pPr>
            <w:r w:rsidRPr="005945DB">
              <w:t>_____________</w:t>
            </w:r>
          </w:p>
          <w:p w14:paraId="05290E43" w14:textId="77777777" w:rsidR="005945DB" w:rsidRPr="005945DB" w:rsidRDefault="005945DB" w:rsidP="005945DB">
            <w:pPr>
              <w:pStyle w:val="af6"/>
            </w:pPr>
            <w:r w:rsidRPr="005945DB">
              <w:t>подпись</w:t>
            </w:r>
          </w:p>
          <w:p w14:paraId="1314D5C4" w14:textId="77777777" w:rsidR="005945DB" w:rsidRPr="005945DB" w:rsidRDefault="005945DB" w:rsidP="005945DB">
            <w:pPr>
              <w:pStyle w:val="af7"/>
            </w:pPr>
          </w:p>
        </w:tc>
        <w:tc>
          <w:tcPr>
            <w:tcW w:w="3115" w:type="dxa"/>
          </w:tcPr>
          <w:p w14:paraId="02A5EA22" w14:textId="6B02182B" w:rsidR="005945DB" w:rsidRDefault="005945DB" w:rsidP="005945DB">
            <w:pPr>
              <w:pStyle w:val="af7"/>
              <w:rPr>
                <w:color w:val="auto"/>
              </w:rPr>
            </w:pPr>
          </w:p>
          <w:p w14:paraId="7E96B98F" w14:textId="77777777" w:rsidR="00065654" w:rsidRPr="005945DB" w:rsidRDefault="00065654" w:rsidP="005945DB">
            <w:pPr>
              <w:pStyle w:val="af7"/>
            </w:pPr>
          </w:p>
          <w:p w14:paraId="3213CBF5" w14:textId="77599523" w:rsidR="005945DB" w:rsidRPr="005945DB" w:rsidRDefault="005945DB" w:rsidP="005945DB">
            <w:pPr>
              <w:pStyle w:val="af7"/>
            </w:pPr>
          </w:p>
        </w:tc>
      </w:tr>
    </w:tbl>
    <w:p w14:paraId="36A26C10" w14:textId="77777777" w:rsidR="005945DB" w:rsidRPr="005945DB" w:rsidRDefault="005945DB" w:rsidP="005945DB">
      <w:pPr>
        <w:pStyle w:val="aff"/>
      </w:pPr>
    </w:p>
    <w:p w14:paraId="101883F9" w14:textId="77777777" w:rsidR="00E774EA" w:rsidRPr="00F3337F" w:rsidRDefault="005945DB" w:rsidP="00E774EA">
      <w:pPr>
        <w:pStyle w:val="aff"/>
      </w:pPr>
      <w:r w:rsidRPr="005945DB">
        <w:t>Могилев</w:t>
      </w:r>
      <w:r w:rsidRPr="00065654">
        <w:rPr>
          <w:color w:val="auto"/>
        </w:rPr>
        <w:t xml:space="preserve"> 2025</w:t>
      </w:r>
      <w:r w:rsidR="00E774EA" w:rsidRPr="00F3337F">
        <w:br w:type="page"/>
      </w:r>
    </w:p>
    <w:p w14:paraId="403CDEDF" w14:textId="77777777" w:rsidR="003F10BB" w:rsidRPr="003F10BB" w:rsidRDefault="003F10BB" w:rsidP="003F10BB">
      <w:pPr>
        <w:spacing w:line="240" w:lineRule="auto"/>
        <w:ind w:firstLine="0"/>
        <w:jc w:val="left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</w:p>
    <w:p w14:paraId="7A3EF33D" w14:textId="77777777" w:rsidR="005945DB" w:rsidRDefault="005945DB" w:rsidP="005945DB">
      <w:pPr>
        <w:ind w:firstLine="0"/>
        <w:sectPr w:rsidR="005945DB" w:rsidSect="00BA407B">
          <w:footerReference w:type="first" r:id="rId8"/>
          <w:pgSz w:w="11906" w:h="16838"/>
          <w:pgMar w:top="1134" w:right="850" w:bottom="1134" w:left="1701" w:header="709" w:footer="709" w:gutter="0"/>
          <w:pgNumType w:start="1"/>
          <w:cols w:space="708"/>
          <w:docGrid w:linePitch="381"/>
        </w:sectPr>
      </w:pPr>
    </w:p>
    <w:sdt>
      <w:sdtPr>
        <w:rPr>
          <w:rFonts w:eastAsiaTheme="minorHAnsi" w:cstheme="minorBidi"/>
          <w:b w:val="0"/>
          <w:kern w:val="2"/>
          <w:sz w:val="28"/>
          <w:szCs w:val="22"/>
          <w:lang w:eastAsia="en-US"/>
          <w14:ligatures w14:val="standardContextual"/>
        </w:rPr>
        <w:id w:val="15114118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067062" w14:textId="77777777" w:rsidR="00023C32" w:rsidRDefault="00023C32" w:rsidP="00023C32">
          <w:pPr>
            <w:pStyle w:val="a4"/>
          </w:pPr>
          <w:r w:rsidRPr="00023C32">
            <w:t>Содержание</w:t>
          </w:r>
        </w:p>
        <w:p w14:paraId="7E1237F0" w14:textId="5A3362C8" w:rsidR="00023C32" w:rsidRPr="00023C32" w:rsidRDefault="00023C32" w:rsidP="00023C32">
          <w:pPr>
            <w:rPr>
              <w:lang w:eastAsia="ru-RU"/>
            </w:rPr>
          </w:pPr>
        </w:p>
        <w:p w14:paraId="51DA056C" w14:textId="07BA370B" w:rsidR="00B14BF2" w:rsidRDefault="00E774E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4523151" w:history="1">
            <w:r w:rsidR="00B14BF2" w:rsidRPr="00191C12">
              <w:rPr>
                <w:rStyle w:val="a6"/>
                <w:noProof/>
              </w:rPr>
              <w:t>Введение</w:t>
            </w:r>
            <w:r w:rsidR="00B14BF2">
              <w:rPr>
                <w:noProof/>
                <w:webHidden/>
              </w:rPr>
              <w:tab/>
            </w:r>
            <w:r w:rsidR="00B14BF2">
              <w:rPr>
                <w:noProof/>
                <w:webHidden/>
              </w:rPr>
              <w:fldChar w:fldCharType="begin"/>
            </w:r>
            <w:r w:rsidR="00B14BF2">
              <w:rPr>
                <w:noProof/>
                <w:webHidden/>
              </w:rPr>
              <w:instrText xml:space="preserve"> PAGEREF _Toc224523151 \h </w:instrText>
            </w:r>
            <w:r w:rsidR="00B14BF2">
              <w:rPr>
                <w:noProof/>
                <w:webHidden/>
              </w:rPr>
            </w:r>
            <w:r w:rsidR="00B14BF2">
              <w:rPr>
                <w:noProof/>
                <w:webHidden/>
              </w:rPr>
              <w:fldChar w:fldCharType="separate"/>
            </w:r>
            <w:r w:rsidR="00B14BF2">
              <w:rPr>
                <w:noProof/>
                <w:webHidden/>
              </w:rPr>
              <w:t>4</w:t>
            </w:r>
            <w:r w:rsidR="00B14BF2">
              <w:rPr>
                <w:noProof/>
                <w:webHidden/>
              </w:rPr>
              <w:fldChar w:fldCharType="end"/>
            </w:r>
          </w:hyperlink>
        </w:p>
        <w:p w14:paraId="340ECEAF" w14:textId="01524DBA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2" w:history="1">
            <w:r w:rsidRPr="00191C12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F03C" w14:textId="3085C204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3" w:history="1">
            <w:r w:rsidRPr="00191C12">
              <w:rPr>
                <w:rStyle w:val="a6"/>
                <w:noProof/>
              </w:rPr>
              <w:t>1.1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ED69" w14:textId="66B0648D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4" w:history="1">
            <w:r w:rsidRPr="00191C12">
              <w:rPr>
                <w:rStyle w:val="a6"/>
                <w:noProof/>
              </w:rPr>
              <w:t>1.2 Каталог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FB727" w14:textId="65A90BB4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5" w:history="1">
            <w:r w:rsidRPr="00191C12">
              <w:rPr>
                <w:rStyle w:val="a6"/>
                <w:noProof/>
              </w:rPr>
              <w:t>1.3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1D1F" w14:textId="3FAFDFB5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6" w:history="1">
            <w:r w:rsidRPr="00191C12">
              <w:rPr>
                <w:rStyle w:val="a6"/>
                <w:noProof/>
              </w:rPr>
              <w:t>1.4 Атрибуты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12D2" w14:textId="118376B3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7" w:history="1">
            <w:r w:rsidRPr="00191C12">
              <w:rPr>
                <w:rStyle w:val="a6"/>
                <w:noProof/>
              </w:rPr>
              <w:t>1.5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ACA0" w14:textId="57780F67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8" w:history="1">
            <w:r w:rsidRPr="00191C12">
              <w:rPr>
                <w:rStyle w:val="a6"/>
                <w:noProof/>
              </w:rPr>
              <w:t>1.6 Общие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541A7" w14:textId="3DA99B0B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59" w:history="1">
            <w:r w:rsidRPr="00191C12">
              <w:rPr>
                <w:rStyle w:val="a6"/>
                <w:noProof/>
              </w:rPr>
              <w:t>1.7 Требования к наполнению структурных элементов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811A" w14:textId="687C8DB4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0" w:history="1">
            <w:r w:rsidRPr="00191C12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Описание требований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AFB1" w14:textId="1408DC7B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1" w:history="1">
            <w:r w:rsidRPr="00191C12">
              <w:rPr>
                <w:rStyle w:val="a6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Проектирование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5ECB3" w14:textId="7251FFD2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2" w:history="1">
            <w:r w:rsidRPr="00191C12">
              <w:rPr>
                <w:rStyle w:val="a6"/>
                <w:noProof/>
              </w:rPr>
              <w:t>3.1 Выбор способа организации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48DF" w14:textId="306B3A0E" w:rsidR="00B14BF2" w:rsidRDefault="00B14BF2">
          <w:pPr>
            <w:pStyle w:val="21"/>
            <w:tabs>
              <w:tab w:val="left" w:pos="132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3" w:history="1">
            <w:r w:rsidRPr="00191C12">
              <w:rPr>
                <w:rStyle w:val="a6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Разработка структурной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758B" w14:textId="267B54B7" w:rsidR="00B14BF2" w:rsidRDefault="00B14BF2">
          <w:pPr>
            <w:pStyle w:val="21"/>
            <w:tabs>
              <w:tab w:val="left" w:pos="132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4" w:history="1">
            <w:r w:rsidRPr="00191C12">
              <w:rPr>
                <w:rStyle w:val="a6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Разработка перечня пользовательских методов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29DD" w14:textId="3A82CDA9" w:rsidR="00B14BF2" w:rsidRDefault="00B14BF2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5" w:history="1">
            <w:r w:rsidRPr="00191C12">
              <w:rPr>
                <w:rStyle w:val="a6"/>
                <w:noProof/>
              </w:rPr>
              <w:t>3.4 Разработка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F15A" w14:textId="08646EFB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6" w:history="1">
            <w:r w:rsidRPr="00191C12">
              <w:rPr>
                <w:rStyle w:val="a6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Разработка алгоритмов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A0373" w14:textId="69A80E1E" w:rsidR="00B14BF2" w:rsidRDefault="00B14BF2">
          <w:pPr>
            <w:pStyle w:val="21"/>
            <w:tabs>
              <w:tab w:val="left" w:pos="132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7" w:history="1">
            <w:r w:rsidRPr="00191C12">
              <w:rPr>
                <w:rStyle w:val="a6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Алгоритм главного метода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596D" w14:textId="71669265" w:rsidR="00B14BF2" w:rsidRDefault="00B14BF2">
          <w:pPr>
            <w:pStyle w:val="21"/>
            <w:tabs>
              <w:tab w:val="left" w:pos="132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8" w:history="1">
            <w:r w:rsidRPr="00191C12">
              <w:rPr>
                <w:rStyle w:val="a6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Алгоритм ввода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6DCF" w14:textId="5AD57685" w:rsidR="00B14BF2" w:rsidRDefault="00B14BF2">
          <w:pPr>
            <w:pStyle w:val="21"/>
            <w:tabs>
              <w:tab w:val="left" w:pos="132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69" w:history="1">
            <w:r w:rsidRPr="00191C12">
              <w:rPr>
                <w:rStyle w:val="a6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Алгоритм поиска данных методом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756B" w14:textId="0B8E4F28" w:rsidR="00B14BF2" w:rsidRDefault="00B14BF2">
          <w:pPr>
            <w:pStyle w:val="21"/>
            <w:tabs>
              <w:tab w:val="left" w:pos="132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70" w:history="1">
            <w:r w:rsidRPr="00191C12">
              <w:rPr>
                <w:rStyle w:val="a6"/>
                <w:noProof/>
                <w:lang w:val="en-US"/>
              </w:rPr>
              <w:t>4.4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Алгоритм сортировки данных методом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4DD4" w14:textId="663D5F2E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71" w:history="1">
            <w:r w:rsidRPr="00191C12">
              <w:rPr>
                <w:rStyle w:val="a6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B48E" w14:textId="2B3F2C59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72" w:history="1">
            <w:r w:rsidRPr="00191C12">
              <w:rPr>
                <w:rStyle w:val="a6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6CD9" w14:textId="50EF09A7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73" w:history="1">
            <w:r w:rsidRPr="00191C12">
              <w:rPr>
                <w:rStyle w:val="a6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191C12">
              <w:rPr>
                <w:rStyle w:val="a6"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A2B1" w14:textId="3D9C8250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74" w:history="1">
            <w:r w:rsidRPr="00191C12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1C52" w14:textId="3AA5BB59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75" w:history="1">
            <w:r w:rsidRPr="00191C12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63C39" w14:textId="6C446392" w:rsidR="00B14BF2" w:rsidRDefault="00B14BF2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4523176" w:history="1">
            <w:r w:rsidRPr="00191C12">
              <w:rPr>
                <w:rStyle w:val="a6"/>
                <w:noProof/>
              </w:rPr>
              <w:t>Приложение А (Обязательное)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_Toc224523176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2FEB" w14:textId="29F126A8" w:rsidR="00023C32" w:rsidRDefault="00E774EA">
          <w:r>
            <w:fldChar w:fldCharType="end"/>
          </w:r>
        </w:p>
      </w:sdtContent>
    </w:sdt>
    <w:p w14:paraId="5175190C" w14:textId="77777777" w:rsidR="00BA407B" w:rsidRDefault="00BA407B" w:rsidP="00BA407B"/>
    <w:p w14:paraId="144EB090" w14:textId="77777777" w:rsidR="00BA407B" w:rsidRDefault="00BA407B" w:rsidP="00BA407B">
      <w:pPr>
        <w:sectPr w:rsidR="00BA407B" w:rsidSect="00EA51AE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84" w:right="567" w:bottom="284" w:left="1418" w:header="709" w:footer="709" w:gutter="0"/>
          <w:cols w:space="708"/>
          <w:docGrid w:linePitch="381"/>
        </w:sectPr>
      </w:pPr>
    </w:p>
    <w:p w14:paraId="29D83791" w14:textId="77777777" w:rsidR="00596C32" w:rsidRDefault="00596C32" w:rsidP="00596C32">
      <w:pPr>
        <w:pStyle w:val="aff1"/>
      </w:pPr>
      <w:bookmarkStart w:id="1" w:name="_Toc224523151"/>
      <w:r>
        <w:lastRenderedPageBreak/>
        <w:t>Введение</w:t>
      </w:r>
      <w:bookmarkEnd w:id="1"/>
    </w:p>
    <w:p w14:paraId="66D87271" w14:textId="22EEE6A0" w:rsidR="00C67721" w:rsidRDefault="00C67721" w:rsidP="00596C32"/>
    <w:p w14:paraId="4B1E7189" w14:textId="535684F8" w:rsidR="002D0838" w:rsidRDefault="002D0838" w:rsidP="00817CE9">
      <w:r w:rsidRPr="002D0838">
        <w:t xml:space="preserve">Целью данной работы является разработка сайта для официального дилера немецкой компании WashTec </w:t>
      </w:r>
      <w:r w:rsidR="00B14BF2">
        <w:t>-</w:t>
      </w:r>
      <w:r w:rsidRPr="002D0838">
        <w:t xml:space="preserve"> ООО «Акватехносервис» с использованием языка гипертекстовой разметки HTML, каскадных таблиц стилей CSS и кроссплатформенного интерпретируемого языка программирования JavaScript, который будет использоваться для создания интерактивных веб-страниц. Данный сайт решает проблему отсутствия удобного и быстрого доступа к каталогу автомоечного оборудования и информации по услугам, предоставляемым компанией</w:t>
      </w:r>
    </w:p>
    <w:p w14:paraId="426BAA3B" w14:textId="5078F366" w:rsidR="00817CE9" w:rsidRDefault="00817CE9" w:rsidP="00817CE9">
      <w:r>
        <w:t>Задачи курсовой работы:</w:t>
      </w:r>
    </w:p>
    <w:p w14:paraId="7DCCBE57" w14:textId="77777777" w:rsidR="002D0838" w:rsidRDefault="00817CE9" w:rsidP="00817CE9">
      <w:r>
        <w:t>–</w:t>
      </w:r>
      <w:r>
        <w:tab/>
      </w:r>
      <w:r w:rsidR="002D0838" w:rsidRPr="002D0838">
        <w:t>Разработать прототипы, которые определят содержание и структуру сайта. Прототипы должны включать в себя основные разделы, такие как каталог оборудования (портальные мойки, туннельные мойки, системы самообслуживания), возможность поиска и фильтрации по различным критериям, а также разделы для регистрации и авторизации пользователей.</w:t>
      </w:r>
    </w:p>
    <w:p w14:paraId="3D547757" w14:textId="49F958B4" w:rsidR="00817CE9" w:rsidRDefault="00817CE9" w:rsidP="00817CE9">
      <w:r>
        <w:t>–</w:t>
      </w:r>
      <w:r>
        <w:tab/>
        <w:t>сформулировать функциональные и нефункциональные требования к программному продукту;</w:t>
      </w:r>
    </w:p>
    <w:p w14:paraId="6D287CB5" w14:textId="2A57EDF9" w:rsidR="00817CE9" w:rsidRDefault="00817CE9" w:rsidP="00817CE9">
      <w:r>
        <w:t>–</w:t>
      </w:r>
      <w:r>
        <w:tab/>
      </w:r>
      <w:r w:rsidR="002176BA" w:rsidRPr="002176BA">
        <w:t>На основе прототипов создать дизайн-макеты, которые будут отражать визуальный стиль платформы и корпоративную идентичность бренда WashTec</w:t>
      </w:r>
      <w:r>
        <w:t>;</w:t>
      </w:r>
    </w:p>
    <w:p w14:paraId="20594324" w14:textId="2CFA86F1" w:rsidR="00817CE9" w:rsidRDefault="00817CE9" w:rsidP="00817CE9">
      <w:r>
        <w:t>–</w:t>
      </w:r>
      <w:r>
        <w:tab/>
      </w:r>
      <w:r w:rsidR="00372979" w:rsidRPr="00372979">
        <w:t>Выполнить вёрстку веб-страниц в соответствии с разработанными прототипами и дизайн-макетами.</w:t>
      </w:r>
      <w:r>
        <w:t>;</w:t>
      </w:r>
    </w:p>
    <w:p w14:paraId="7211A3CD" w14:textId="53C88DB7" w:rsidR="00372979" w:rsidRPr="00372979" w:rsidRDefault="00817CE9" w:rsidP="00372979">
      <w:r>
        <w:t>–</w:t>
      </w:r>
      <w:r>
        <w:tab/>
      </w:r>
      <w:r w:rsidR="00372979" w:rsidRPr="00372979">
        <w:t>Реализовать интерактивность и функциональность сайта с помощью JavaScript (формы обратной связи, калькуляторы, слайдеры оборудования).</w:t>
      </w:r>
    </w:p>
    <w:p w14:paraId="42124591" w14:textId="55BA4318" w:rsidR="00817CE9" w:rsidRDefault="0019037A" w:rsidP="00817CE9">
      <w:r w:rsidRPr="0019037A">
        <w:t>Ожидаемым результатом выполнения данной работы является создание пользовательского интерфейса, обладающего дружественным и интуитивно понятным дизайном; адаптивная вёрстка, обеспечивающая корректное отображение сайта на различных устройствах, чтобы пользователи могли пользоваться сайтом с любого устройства; функционирующий информационный веб-сайт, который будет служить удобным инструментом для клиентов, желающих приобрести автомоечное оборудование немецкого концерна WashTec, а также для самой компании, стремящейся привлечь новых клиентов и улучшить свою репутацию на рынке Беларуси</w:t>
      </w:r>
      <w:r w:rsidR="00817CE9">
        <w:t>.</w:t>
      </w:r>
    </w:p>
    <w:p w14:paraId="18AB3ECE" w14:textId="77777777" w:rsidR="00596C32" w:rsidRDefault="00596C32" w:rsidP="00596C32">
      <w:r>
        <w:br w:type="page"/>
      </w:r>
    </w:p>
    <w:p w14:paraId="7C9531EF" w14:textId="0BB8A487" w:rsidR="00B67440" w:rsidRDefault="004F6607" w:rsidP="00D013DC">
      <w:pPr>
        <w:pStyle w:val="1"/>
        <w:numPr>
          <w:ilvl w:val="0"/>
          <w:numId w:val="14"/>
        </w:numPr>
      </w:pPr>
      <w:bookmarkStart w:id="2" w:name="_Toc224523152"/>
      <w:r w:rsidRPr="004F6607">
        <w:lastRenderedPageBreak/>
        <w:t>Техническое задание</w:t>
      </w:r>
      <w:bookmarkEnd w:id="2"/>
    </w:p>
    <w:p w14:paraId="7E1BF9AE" w14:textId="12468D5D" w:rsidR="004F6607" w:rsidRDefault="004F6607" w:rsidP="004F6607"/>
    <w:p w14:paraId="37A9D3B8" w14:textId="609FFECB" w:rsidR="004F6607" w:rsidRDefault="004F6607" w:rsidP="004F6607">
      <w:pPr>
        <w:pStyle w:val="2"/>
      </w:pPr>
      <w:bookmarkStart w:id="3" w:name="_Toc224523153"/>
      <w:r w:rsidRPr="004F6607">
        <w:t>Общее описание</w:t>
      </w:r>
      <w:bookmarkEnd w:id="3"/>
    </w:p>
    <w:p w14:paraId="74FE952C" w14:textId="65ADBA9C" w:rsidR="004F6607" w:rsidRDefault="004F6607" w:rsidP="004F6607"/>
    <w:p w14:paraId="54DCD5CD" w14:textId="1F1A62E6" w:rsidR="004F6607" w:rsidRPr="004F6607" w:rsidRDefault="004F6607" w:rsidP="004F6607">
      <w:pPr>
        <w:pStyle w:val="3"/>
        <w:rPr>
          <w:b/>
          <w:bCs/>
        </w:rPr>
      </w:pPr>
      <w:r w:rsidRPr="004F6607">
        <w:rPr>
          <w:b/>
          <w:bCs/>
          <w:lang w:val="en-US"/>
        </w:rPr>
        <w:t>Функциональность решения</w:t>
      </w:r>
    </w:p>
    <w:p w14:paraId="43AE115E" w14:textId="6803BDA8" w:rsidR="00E774EA" w:rsidRDefault="00E774EA" w:rsidP="004D0FDB">
      <w:pPr>
        <w:rPr>
          <w:lang w:val="en-US"/>
        </w:rPr>
      </w:pPr>
    </w:p>
    <w:p w14:paraId="728FD3E8" w14:textId="4BA2104F" w:rsidR="006379C4" w:rsidRDefault="009E606B" w:rsidP="004D0FDB">
      <w:r w:rsidRPr="009E606B">
        <w:t>Функции сайта представлены в таблице 1.1.</w:t>
      </w:r>
    </w:p>
    <w:p w14:paraId="7FD639B4" w14:textId="77777777" w:rsidR="00121069" w:rsidRDefault="00121069" w:rsidP="00121069">
      <w:pPr>
        <w:spacing w:line="360" w:lineRule="auto"/>
        <w:ind w:firstLine="0"/>
      </w:pPr>
    </w:p>
    <w:p w14:paraId="5870A30E" w14:textId="19A87E56" w:rsidR="00121069" w:rsidRPr="00C03A17" w:rsidRDefault="00121069" w:rsidP="00C03A17">
      <w:pPr>
        <w:pStyle w:val="af7"/>
      </w:pPr>
      <w:r w:rsidRPr="00C03A17">
        <w:t xml:space="preserve">Таблица </w:t>
      </w:r>
      <w:r w:rsidRPr="00C03A17">
        <w:t>1</w:t>
      </w:r>
      <w:r w:rsidRPr="00C03A17">
        <w:t xml:space="preserve">.1 – </w:t>
      </w:r>
      <w:r w:rsidR="006B53B3" w:rsidRPr="00C03A17">
        <w:t>Функции сайта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1413"/>
        <w:gridCol w:w="3827"/>
        <w:gridCol w:w="4678"/>
      </w:tblGrid>
      <w:tr w:rsidR="00121069" w14:paraId="3A51CF80" w14:textId="77777777" w:rsidTr="00327C89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C4306ED" w14:textId="64BF7BD7" w:rsidR="00121069" w:rsidRPr="00327C89" w:rsidRDefault="00327C89" w:rsidP="002708E1">
            <w:pPr>
              <w:pStyle w:val="afb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26D8F3D" w14:textId="70F8275D" w:rsidR="00121069" w:rsidRPr="002A269F" w:rsidRDefault="00327C89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Функция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14:paraId="101CC22C" w14:textId="77777777" w:rsidR="00121069" w:rsidRPr="002A269F" w:rsidRDefault="00121069" w:rsidP="002708E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Описание</w:t>
            </w:r>
          </w:p>
        </w:tc>
      </w:tr>
      <w:tr w:rsidR="00121069" w14:paraId="6813DA99" w14:textId="77777777" w:rsidTr="00327C89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58B621DF" w14:textId="21746266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Ф-1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5E3E4226" w14:textId="2821160B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Регистрация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56D1F898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зарегистрироваться на</w:t>
            </w:r>
          </w:p>
          <w:p w14:paraId="157C995A" w14:textId="503ACE56" w:rsidR="0012106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сайте</w:t>
            </w:r>
          </w:p>
        </w:tc>
      </w:tr>
      <w:tr w:rsidR="00121069" w14:paraId="4E9C8DFB" w14:textId="77777777" w:rsidTr="00327C89">
        <w:tc>
          <w:tcPr>
            <w:tcW w:w="1413" w:type="dxa"/>
            <w:vAlign w:val="center"/>
          </w:tcPr>
          <w:p w14:paraId="506A2526" w14:textId="19FF5903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2</w:t>
            </w:r>
          </w:p>
        </w:tc>
        <w:tc>
          <w:tcPr>
            <w:tcW w:w="3827" w:type="dxa"/>
            <w:vAlign w:val="center"/>
          </w:tcPr>
          <w:p w14:paraId="13200F74" w14:textId="751429F3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Авторизация</w:t>
            </w:r>
          </w:p>
        </w:tc>
        <w:tc>
          <w:tcPr>
            <w:tcW w:w="4678" w:type="dxa"/>
            <w:vAlign w:val="center"/>
          </w:tcPr>
          <w:p w14:paraId="7943D066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войти на сайт.</w:t>
            </w:r>
          </w:p>
          <w:p w14:paraId="399EDFDA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Предоставляет доступ к дополнительной</w:t>
            </w:r>
          </w:p>
          <w:p w14:paraId="1EFE7F58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информации и дополнительным</w:t>
            </w:r>
          </w:p>
          <w:p w14:paraId="4FFD9727" w14:textId="246821F2" w:rsidR="0012106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действиям</w:t>
            </w:r>
          </w:p>
        </w:tc>
      </w:tr>
      <w:tr w:rsidR="00121069" w14:paraId="22683D83" w14:textId="77777777" w:rsidTr="00327C89">
        <w:tc>
          <w:tcPr>
            <w:tcW w:w="1413" w:type="dxa"/>
            <w:vAlign w:val="center"/>
          </w:tcPr>
          <w:p w14:paraId="7AEB1E05" w14:textId="34FD2B8D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3</w:t>
            </w:r>
          </w:p>
        </w:tc>
        <w:tc>
          <w:tcPr>
            <w:tcW w:w="3827" w:type="dxa"/>
            <w:vAlign w:val="center"/>
          </w:tcPr>
          <w:p w14:paraId="28EB9F47" w14:textId="03DE3719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Сброс пользовательских настроек</w:t>
            </w:r>
          </w:p>
        </w:tc>
        <w:tc>
          <w:tcPr>
            <w:tcW w:w="4678" w:type="dxa"/>
            <w:vAlign w:val="center"/>
          </w:tcPr>
          <w:p w14:paraId="5351D7D2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Предоставляет возможность сброса</w:t>
            </w:r>
          </w:p>
          <w:p w14:paraId="05D165A4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настроек, выбранных пользователем в</w:t>
            </w:r>
          </w:p>
          <w:p w14:paraId="724A2B33" w14:textId="4D34E998" w:rsidR="0012106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процессе работы с сайтом</w:t>
            </w:r>
          </w:p>
        </w:tc>
      </w:tr>
      <w:tr w:rsidR="00121069" w14:paraId="54924BE4" w14:textId="77777777" w:rsidTr="00327C89">
        <w:tc>
          <w:tcPr>
            <w:tcW w:w="1413" w:type="dxa"/>
            <w:vAlign w:val="center"/>
          </w:tcPr>
          <w:p w14:paraId="426374C6" w14:textId="1B0F5F66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4</w:t>
            </w:r>
          </w:p>
        </w:tc>
        <w:tc>
          <w:tcPr>
            <w:tcW w:w="3827" w:type="dxa"/>
            <w:vAlign w:val="center"/>
          </w:tcPr>
          <w:p w14:paraId="7C83A56B" w14:textId="555C6798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Версия для слабовидящих</w:t>
            </w:r>
          </w:p>
        </w:tc>
        <w:tc>
          <w:tcPr>
            <w:tcW w:w="4678" w:type="dxa"/>
            <w:vAlign w:val="center"/>
          </w:tcPr>
          <w:p w14:paraId="28A66538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выбрать один из трех</w:t>
            </w:r>
          </w:p>
          <w:p w14:paraId="1285CF57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размеров шрифтов, выбрать одну из</w:t>
            </w:r>
          </w:p>
          <w:p w14:paraId="327006B6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предложенных цветовых схем, а также</w:t>
            </w:r>
          </w:p>
          <w:p w14:paraId="616E03BD" w14:textId="0EBE403F" w:rsidR="0012106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включить или отключить картинки.</w:t>
            </w:r>
          </w:p>
        </w:tc>
      </w:tr>
      <w:tr w:rsidR="00121069" w14:paraId="2013B807" w14:textId="77777777" w:rsidTr="00327C89">
        <w:tc>
          <w:tcPr>
            <w:tcW w:w="1413" w:type="dxa"/>
            <w:vAlign w:val="center"/>
          </w:tcPr>
          <w:p w14:paraId="53CF6021" w14:textId="18692DBB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5</w:t>
            </w:r>
          </w:p>
        </w:tc>
        <w:tc>
          <w:tcPr>
            <w:tcW w:w="3827" w:type="dxa"/>
            <w:vAlign w:val="center"/>
          </w:tcPr>
          <w:p w14:paraId="55A7A3CF" w14:textId="39647057" w:rsidR="00121069" w:rsidRPr="002A269F" w:rsidRDefault="00327C8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Выход из аккаунта</w:t>
            </w:r>
          </w:p>
        </w:tc>
        <w:tc>
          <w:tcPr>
            <w:tcW w:w="4678" w:type="dxa"/>
            <w:vAlign w:val="center"/>
          </w:tcPr>
          <w:p w14:paraId="0168FE68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Предоставляет возможность выхода из</w:t>
            </w:r>
          </w:p>
          <w:p w14:paraId="1B442387" w14:textId="33F47D20" w:rsidR="0012106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аккаунта по завершении сеанса</w:t>
            </w:r>
          </w:p>
        </w:tc>
      </w:tr>
      <w:tr w:rsidR="00327C89" w14:paraId="3E6C7826" w14:textId="77777777" w:rsidTr="00327C89">
        <w:tc>
          <w:tcPr>
            <w:tcW w:w="1413" w:type="dxa"/>
          </w:tcPr>
          <w:p w14:paraId="220BAA6A" w14:textId="353688CF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6</w:t>
            </w:r>
          </w:p>
        </w:tc>
        <w:tc>
          <w:tcPr>
            <w:tcW w:w="3827" w:type="dxa"/>
            <w:vAlign w:val="center"/>
          </w:tcPr>
          <w:p w14:paraId="34956985" w14:textId="1FD9D8AA" w:rsidR="00327C89" w:rsidRPr="002A269F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Смена темы сайта</w:t>
            </w:r>
          </w:p>
        </w:tc>
        <w:tc>
          <w:tcPr>
            <w:tcW w:w="4678" w:type="dxa"/>
            <w:vAlign w:val="center"/>
          </w:tcPr>
          <w:p w14:paraId="62FDD1F4" w14:textId="29B82245" w:rsidR="00327C89" w:rsidRPr="002A269F" w:rsidRDefault="00E3542D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смены темы сайта</w:t>
            </w:r>
          </w:p>
        </w:tc>
      </w:tr>
      <w:tr w:rsidR="00327C89" w14:paraId="6AB19AAC" w14:textId="77777777" w:rsidTr="00327C89">
        <w:tc>
          <w:tcPr>
            <w:tcW w:w="1413" w:type="dxa"/>
          </w:tcPr>
          <w:p w14:paraId="245D6C0D" w14:textId="0000746C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7</w:t>
            </w:r>
          </w:p>
        </w:tc>
        <w:tc>
          <w:tcPr>
            <w:tcW w:w="3827" w:type="dxa"/>
            <w:vAlign w:val="center"/>
          </w:tcPr>
          <w:p w14:paraId="2F06EF63" w14:textId="1C7CDA7D" w:rsidR="00327C89" w:rsidRPr="002A269F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Смены языка сайта</w:t>
            </w:r>
          </w:p>
        </w:tc>
        <w:tc>
          <w:tcPr>
            <w:tcW w:w="4678" w:type="dxa"/>
            <w:vAlign w:val="center"/>
          </w:tcPr>
          <w:p w14:paraId="381A7970" w14:textId="3BDA867E" w:rsidR="00327C89" w:rsidRPr="002A269F" w:rsidRDefault="00E3542D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смены языка сайта</w:t>
            </w:r>
          </w:p>
        </w:tc>
      </w:tr>
      <w:tr w:rsidR="00327C89" w14:paraId="5A499DC8" w14:textId="77777777" w:rsidTr="00327C89">
        <w:tc>
          <w:tcPr>
            <w:tcW w:w="1413" w:type="dxa"/>
          </w:tcPr>
          <w:p w14:paraId="245132D0" w14:textId="1CF28B2B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8</w:t>
            </w:r>
          </w:p>
        </w:tc>
        <w:tc>
          <w:tcPr>
            <w:tcW w:w="3827" w:type="dxa"/>
            <w:vAlign w:val="center"/>
          </w:tcPr>
          <w:p w14:paraId="5A171972" w14:textId="38CA1FBC" w:rsidR="00327C89" w:rsidRPr="002A269F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Просмотр товаров</w:t>
            </w:r>
          </w:p>
        </w:tc>
        <w:tc>
          <w:tcPr>
            <w:tcW w:w="4678" w:type="dxa"/>
            <w:vAlign w:val="center"/>
          </w:tcPr>
          <w:p w14:paraId="593BEE81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Предоставляет возможность просмотра</w:t>
            </w:r>
          </w:p>
          <w:p w14:paraId="433819FB" w14:textId="6B39B211" w:rsidR="00327C8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товаров</w:t>
            </w:r>
          </w:p>
        </w:tc>
      </w:tr>
      <w:tr w:rsidR="00327C89" w14:paraId="4AB5236C" w14:textId="77777777" w:rsidTr="00327C89">
        <w:tc>
          <w:tcPr>
            <w:tcW w:w="1413" w:type="dxa"/>
          </w:tcPr>
          <w:p w14:paraId="4F633DB7" w14:textId="4AD2EAC2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</w:t>
            </w:r>
            <w:r>
              <w:rPr>
                <w:sz w:val="24"/>
                <w:szCs w:val="20"/>
              </w:rPr>
              <w:t>9</w:t>
            </w:r>
          </w:p>
        </w:tc>
        <w:tc>
          <w:tcPr>
            <w:tcW w:w="3827" w:type="dxa"/>
            <w:vAlign w:val="center"/>
          </w:tcPr>
          <w:p w14:paraId="2D438473" w14:textId="3F750882" w:rsidR="00327C89" w:rsidRPr="002A269F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327C89">
              <w:rPr>
                <w:sz w:val="24"/>
                <w:szCs w:val="20"/>
              </w:rPr>
              <w:t>Поиск товаров</w:t>
            </w:r>
          </w:p>
        </w:tc>
        <w:tc>
          <w:tcPr>
            <w:tcW w:w="4678" w:type="dxa"/>
            <w:vAlign w:val="center"/>
          </w:tcPr>
          <w:p w14:paraId="5468FA73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осуществлять поиск услуг и</w:t>
            </w:r>
          </w:p>
          <w:p w14:paraId="123D09FE" w14:textId="5A5CFED8" w:rsidR="00327C8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товаров по их названию или описанию</w:t>
            </w:r>
          </w:p>
        </w:tc>
      </w:tr>
      <w:tr w:rsidR="00327C89" w14:paraId="6290FCDB" w14:textId="77777777" w:rsidTr="00327C89">
        <w:tc>
          <w:tcPr>
            <w:tcW w:w="1413" w:type="dxa"/>
          </w:tcPr>
          <w:p w14:paraId="1F9F9C43" w14:textId="1884FD87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Ф-1</w:t>
            </w:r>
            <w:r>
              <w:rPr>
                <w:sz w:val="24"/>
                <w:szCs w:val="20"/>
              </w:rPr>
              <w:t>0</w:t>
            </w:r>
          </w:p>
        </w:tc>
        <w:tc>
          <w:tcPr>
            <w:tcW w:w="3827" w:type="dxa"/>
            <w:vAlign w:val="center"/>
          </w:tcPr>
          <w:p w14:paraId="493A8131" w14:textId="281DBED4" w:rsidR="00327C89" w:rsidRPr="002A269F" w:rsidRDefault="00944B1E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944B1E">
              <w:rPr>
                <w:sz w:val="24"/>
                <w:szCs w:val="20"/>
              </w:rPr>
              <w:t>Сортировка товаров</w:t>
            </w:r>
          </w:p>
        </w:tc>
        <w:tc>
          <w:tcPr>
            <w:tcW w:w="4678" w:type="dxa"/>
            <w:vAlign w:val="center"/>
          </w:tcPr>
          <w:p w14:paraId="01D03026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отсортировать список услуг</w:t>
            </w:r>
          </w:p>
          <w:p w14:paraId="647B203F" w14:textId="2AD3CF83" w:rsidR="00327C8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и товаров по критерию и порядку</w:t>
            </w:r>
          </w:p>
        </w:tc>
      </w:tr>
      <w:tr w:rsidR="00327C89" w14:paraId="498B602E" w14:textId="77777777" w:rsidTr="00327C89">
        <w:tc>
          <w:tcPr>
            <w:tcW w:w="1413" w:type="dxa"/>
          </w:tcPr>
          <w:p w14:paraId="334A41D3" w14:textId="40FEF0D8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Ф-1</w:t>
            </w:r>
            <w:r>
              <w:rPr>
                <w:sz w:val="24"/>
                <w:szCs w:val="20"/>
              </w:rPr>
              <w:t>1</w:t>
            </w:r>
          </w:p>
        </w:tc>
        <w:tc>
          <w:tcPr>
            <w:tcW w:w="3827" w:type="dxa"/>
            <w:vAlign w:val="center"/>
          </w:tcPr>
          <w:p w14:paraId="42CC174A" w14:textId="120D81E3" w:rsidR="00327C89" w:rsidRPr="002A269F" w:rsidRDefault="00E3542D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Добавление услуг и товаров</w:t>
            </w:r>
          </w:p>
        </w:tc>
        <w:tc>
          <w:tcPr>
            <w:tcW w:w="4678" w:type="dxa"/>
            <w:vAlign w:val="center"/>
          </w:tcPr>
          <w:p w14:paraId="2AA65158" w14:textId="7159D222" w:rsidR="00327C89" w:rsidRPr="002A269F" w:rsidRDefault="00E3542D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добавлять услугу и товар</w:t>
            </w:r>
          </w:p>
        </w:tc>
      </w:tr>
      <w:tr w:rsidR="00327C89" w14:paraId="71A0112C" w14:textId="77777777" w:rsidTr="00327C89">
        <w:tc>
          <w:tcPr>
            <w:tcW w:w="1413" w:type="dxa"/>
          </w:tcPr>
          <w:p w14:paraId="1DDDF7DC" w14:textId="0F6A6F48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Ф-1</w:t>
            </w:r>
            <w:r>
              <w:rPr>
                <w:sz w:val="24"/>
                <w:szCs w:val="20"/>
              </w:rPr>
              <w:t>2</w:t>
            </w:r>
          </w:p>
        </w:tc>
        <w:tc>
          <w:tcPr>
            <w:tcW w:w="3827" w:type="dxa"/>
            <w:vAlign w:val="center"/>
          </w:tcPr>
          <w:p w14:paraId="677A7D8C" w14:textId="69220C92" w:rsidR="00327C89" w:rsidRPr="002A269F" w:rsidRDefault="00E3542D" w:rsidP="00327C89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Оставление заявок на сайте</w:t>
            </w:r>
          </w:p>
        </w:tc>
        <w:tc>
          <w:tcPr>
            <w:tcW w:w="4678" w:type="dxa"/>
            <w:vAlign w:val="center"/>
          </w:tcPr>
          <w:p w14:paraId="612F60C3" w14:textId="2B7445B7" w:rsidR="00327C89" w:rsidRPr="002A269F" w:rsidRDefault="00E3542D" w:rsidP="00327C89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Возможность пользователя оставить заявку с прикрепленным сообщением данными для обратной связи</w:t>
            </w:r>
          </w:p>
        </w:tc>
      </w:tr>
      <w:tr w:rsidR="00327C89" w14:paraId="76274B0E" w14:textId="77777777" w:rsidTr="00327C89">
        <w:tc>
          <w:tcPr>
            <w:tcW w:w="1413" w:type="dxa"/>
          </w:tcPr>
          <w:p w14:paraId="2BBA8019" w14:textId="013BC459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Ф-1</w:t>
            </w:r>
            <w:r>
              <w:rPr>
                <w:sz w:val="24"/>
                <w:szCs w:val="20"/>
              </w:rPr>
              <w:t>3</w:t>
            </w:r>
          </w:p>
        </w:tc>
        <w:tc>
          <w:tcPr>
            <w:tcW w:w="3827" w:type="dxa"/>
            <w:vAlign w:val="center"/>
          </w:tcPr>
          <w:p w14:paraId="26586898" w14:textId="6D6B8282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Добавление товара в</w:t>
            </w:r>
          </w:p>
          <w:p w14:paraId="2CD11434" w14:textId="28B15DE5" w:rsidR="00327C8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корзину</w:t>
            </w:r>
          </w:p>
        </w:tc>
        <w:tc>
          <w:tcPr>
            <w:tcW w:w="4678" w:type="dxa"/>
            <w:vAlign w:val="center"/>
          </w:tcPr>
          <w:p w14:paraId="1D3EDAB6" w14:textId="4FE2207F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добавить товар в</w:t>
            </w:r>
          </w:p>
          <w:p w14:paraId="6C00CF8D" w14:textId="0F593D21" w:rsidR="00327C8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корзину</w:t>
            </w:r>
          </w:p>
        </w:tc>
      </w:tr>
      <w:tr w:rsidR="00327C89" w14:paraId="33A084DF" w14:textId="77777777" w:rsidTr="00327C89">
        <w:tc>
          <w:tcPr>
            <w:tcW w:w="1413" w:type="dxa"/>
          </w:tcPr>
          <w:p w14:paraId="34025350" w14:textId="6CE83DBB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Ф-1</w:t>
            </w:r>
            <w:r>
              <w:rPr>
                <w:sz w:val="24"/>
                <w:szCs w:val="20"/>
              </w:rPr>
              <w:t>4</w:t>
            </w:r>
          </w:p>
        </w:tc>
        <w:tc>
          <w:tcPr>
            <w:tcW w:w="3827" w:type="dxa"/>
            <w:vAlign w:val="center"/>
          </w:tcPr>
          <w:p w14:paraId="0361289B" w14:textId="685966BB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Удаление товара из</w:t>
            </w:r>
          </w:p>
          <w:p w14:paraId="5842FC1A" w14:textId="415F7A6E" w:rsidR="00327C8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корзины</w:t>
            </w:r>
          </w:p>
        </w:tc>
        <w:tc>
          <w:tcPr>
            <w:tcW w:w="4678" w:type="dxa"/>
            <w:vAlign w:val="center"/>
          </w:tcPr>
          <w:p w14:paraId="20E23624" w14:textId="67B6FA48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удалить товар из</w:t>
            </w:r>
          </w:p>
          <w:p w14:paraId="1CCE5BB2" w14:textId="03E93EC4" w:rsidR="00327C89" w:rsidRPr="002A269F" w:rsidRDefault="009113C3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К</w:t>
            </w:r>
            <w:r w:rsidR="00E3542D" w:rsidRPr="00E3542D">
              <w:rPr>
                <w:sz w:val="24"/>
                <w:szCs w:val="20"/>
              </w:rPr>
              <w:t>орзины</w:t>
            </w:r>
          </w:p>
        </w:tc>
      </w:tr>
      <w:tr w:rsidR="00327C89" w14:paraId="3B6D1A15" w14:textId="77777777" w:rsidTr="00327C89">
        <w:tc>
          <w:tcPr>
            <w:tcW w:w="1413" w:type="dxa"/>
          </w:tcPr>
          <w:p w14:paraId="697A70CB" w14:textId="24952001" w:rsidR="00327C89" w:rsidRDefault="00327C89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FC2CC8">
              <w:rPr>
                <w:sz w:val="24"/>
                <w:szCs w:val="20"/>
              </w:rPr>
              <w:t>Ф-1</w:t>
            </w:r>
            <w:r>
              <w:rPr>
                <w:sz w:val="24"/>
                <w:szCs w:val="20"/>
              </w:rPr>
              <w:t>5</w:t>
            </w:r>
          </w:p>
        </w:tc>
        <w:tc>
          <w:tcPr>
            <w:tcW w:w="3827" w:type="dxa"/>
            <w:vAlign w:val="center"/>
          </w:tcPr>
          <w:p w14:paraId="19460C97" w14:textId="0AF1ACC8" w:rsidR="00327C89" w:rsidRPr="002A269F" w:rsidRDefault="00E3542D" w:rsidP="00327C89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Покупка товара</w:t>
            </w:r>
          </w:p>
        </w:tc>
        <w:tc>
          <w:tcPr>
            <w:tcW w:w="4678" w:type="dxa"/>
            <w:vAlign w:val="center"/>
          </w:tcPr>
          <w:p w14:paraId="36F487E4" w14:textId="77777777" w:rsidR="00E3542D" w:rsidRPr="00E3542D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Возможность пользователям покупать</w:t>
            </w:r>
          </w:p>
          <w:p w14:paraId="2F5DC576" w14:textId="0225E61F" w:rsidR="00327C89" w:rsidRPr="002A269F" w:rsidRDefault="00E3542D" w:rsidP="00E3542D">
            <w:pPr>
              <w:pStyle w:val="afb"/>
              <w:jc w:val="left"/>
              <w:rPr>
                <w:sz w:val="24"/>
                <w:szCs w:val="20"/>
              </w:rPr>
            </w:pPr>
            <w:r w:rsidRPr="00E3542D">
              <w:rPr>
                <w:sz w:val="24"/>
                <w:szCs w:val="20"/>
              </w:rPr>
              <w:t>товары</w:t>
            </w:r>
          </w:p>
        </w:tc>
      </w:tr>
    </w:tbl>
    <w:p w14:paraId="313C17B3" w14:textId="50D873B8" w:rsidR="00121069" w:rsidRDefault="00121069" w:rsidP="004D0FDB"/>
    <w:p w14:paraId="1ADC3ABB" w14:textId="0DC5C618" w:rsidR="006B53B3" w:rsidRDefault="006B53B3" w:rsidP="004D0FDB"/>
    <w:p w14:paraId="774D35FF" w14:textId="2C506511" w:rsidR="006B53B3" w:rsidRDefault="006B53B3" w:rsidP="006B53B3">
      <w:pPr>
        <w:pStyle w:val="3"/>
        <w:rPr>
          <w:b/>
          <w:bCs/>
        </w:rPr>
      </w:pPr>
      <w:r w:rsidRPr="006B53B3">
        <w:rPr>
          <w:b/>
          <w:bCs/>
        </w:rPr>
        <w:lastRenderedPageBreak/>
        <w:t>Роли пользователей</w:t>
      </w:r>
    </w:p>
    <w:p w14:paraId="23420FF9" w14:textId="386B9248" w:rsidR="006B53B3" w:rsidRDefault="006B53B3" w:rsidP="006B53B3"/>
    <w:p w14:paraId="11D7B14C" w14:textId="237163E2" w:rsidR="006B53B3" w:rsidRDefault="006B53B3" w:rsidP="006B53B3">
      <w:r w:rsidRPr="006B53B3">
        <w:t>Роли пользователей представлены в таблице 1.2.</w:t>
      </w:r>
    </w:p>
    <w:p w14:paraId="50119564" w14:textId="4D9CF152" w:rsidR="006B53B3" w:rsidRDefault="006B53B3" w:rsidP="006B53B3"/>
    <w:p w14:paraId="4F2E192A" w14:textId="54A242CB" w:rsidR="006B53B3" w:rsidRPr="00C03A17" w:rsidRDefault="006B53B3" w:rsidP="00C03A17">
      <w:pPr>
        <w:pStyle w:val="af7"/>
      </w:pPr>
      <w:r w:rsidRPr="00C03A17">
        <w:t>Таблица 1.</w:t>
      </w:r>
      <w:r w:rsidRPr="00C03A17">
        <w:t>2</w:t>
      </w:r>
      <w:r w:rsidRPr="00C03A17">
        <w:t xml:space="preserve"> – Роли пользователей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2620"/>
        <w:gridCol w:w="2337"/>
        <w:gridCol w:w="4961"/>
      </w:tblGrid>
      <w:tr w:rsidR="006B53B3" w14:paraId="75FE8F65" w14:textId="77777777" w:rsidTr="00241194">
        <w:tc>
          <w:tcPr>
            <w:tcW w:w="2620" w:type="dxa"/>
            <w:tcBorders>
              <w:bottom w:val="single" w:sz="4" w:space="0" w:color="auto"/>
            </w:tcBorders>
            <w:vAlign w:val="center"/>
          </w:tcPr>
          <w:p w14:paraId="368837A0" w14:textId="27B31A11" w:rsidR="006B53B3" w:rsidRPr="00327C89" w:rsidRDefault="006B53B3" w:rsidP="002708E1">
            <w:pPr>
              <w:pStyle w:val="afb"/>
              <w:rPr>
                <w:sz w:val="24"/>
                <w:szCs w:val="20"/>
                <w:lang w:val="en-US"/>
              </w:rPr>
            </w:pPr>
            <w:r w:rsidRPr="006B53B3">
              <w:rPr>
                <w:sz w:val="24"/>
                <w:szCs w:val="20"/>
                <w:lang w:val="en-US"/>
              </w:rPr>
              <w:t>Роль пользователя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vAlign w:val="center"/>
          </w:tcPr>
          <w:p w14:paraId="22CAC706" w14:textId="4CA3D508" w:rsidR="006B53B3" w:rsidRPr="002A269F" w:rsidRDefault="006B53B3" w:rsidP="002708E1">
            <w:pPr>
              <w:pStyle w:val="afb"/>
              <w:rPr>
                <w:sz w:val="24"/>
                <w:szCs w:val="20"/>
              </w:rPr>
            </w:pPr>
            <w:r w:rsidRPr="006B53B3">
              <w:rPr>
                <w:sz w:val="24"/>
                <w:szCs w:val="20"/>
              </w:rPr>
              <w:t>Класс пользователя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841F91C" w14:textId="77777777" w:rsidR="006B53B3" w:rsidRPr="002A269F" w:rsidRDefault="006B53B3" w:rsidP="002708E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Описание</w:t>
            </w:r>
          </w:p>
        </w:tc>
      </w:tr>
      <w:tr w:rsidR="006B53B3" w14:paraId="470C674D" w14:textId="77777777" w:rsidTr="00241194">
        <w:tc>
          <w:tcPr>
            <w:tcW w:w="2620" w:type="dxa"/>
            <w:tcBorders>
              <w:top w:val="single" w:sz="4" w:space="0" w:color="auto"/>
            </w:tcBorders>
            <w:vAlign w:val="center"/>
          </w:tcPr>
          <w:p w14:paraId="11FBFFA3" w14:textId="77777777" w:rsidR="006B53B3" w:rsidRPr="006B53B3" w:rsidRDefault="006B53B3" w:rsidP="006B53B3">
            <w:pPr>
              <w:pStyle w:val="afb"/>
              <w:jc w:val="left"/>
              <w:rPr>
                <w:sz w:val="24"/>
                <w:szCs w:val="20"/>
              </w:rPr>
            </w:pPr>
            <w:r w:rsidRPr="006B53B3">
              <w:rPr>
                <w:sz w:val="24"/>
                <w:szCs w:val="20"/>
              </w:rPr>
              <w:t>Незарегистрированный</w:t>
            </w:r>
          </w:p>
          <w:p w14:paraId="41D008EE" w14:textId="0B8ACD96" w:rsidR="006B53B3" w:rsidRPr="002A269F" w:rsidRDefault="006B53B3" w:rsidP="006B53B3">
            <w:pPr>
              <w:pStyle w:val="afb"/>
              <w:jc w:val="left"/>
              <w:rPr>
                <w:sz w:val="24"/>
                <w:szCs w:val="20"/>
              </w:rPr>
            </w:pPr>
            <w:r w:rsidRPr="006B53B3">
              <w:rPr>
                <w:sz w:val="24"/>
                <w:szCs w:val="20"/>
              </w:rPr>
              <w:t>пользователь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vAlign w:val="center"/>
          </w:tcPr>
          <w:p w14:paraId="3665A71C" w14:textId="77777777" w:rsidR="00641278" w:rsidRPr="00641278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Пользователь, не</w:t>
            </w:r>
          </w:p>
          <w:p w14:paraId="74C8A1CE" w14:textId="77777777" w:rsidR="00641278" w:rsidRPr="00641278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прошедший</w:t>
            </w:r>
          </w:p>
          <w:p w14:paraId="64F37A62" w14:textId="4FF4445C" w:rsidR="006B53B3" w:rsidRPr="002A269F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авторизацию</w:t>
            </w:r>
          </w:p>
        </w:tc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14:paraId="1A1231C7" w14:textId="784E6787" w:rsidR="006B53B3" w:rsidRPr="002A269F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Возможность просмотра всех страниц</w:t>
            </w:r>
            <w:r>
              <w:rPr>
                <w:sz w:val="24"/>
                <w:szCs w:val="20"/>
              </w:rPr>
              <w:t xml:space="preserve"> и возможность оставлять заявки</w:t>
            </w:r>
            <w:r w:rsidRPr="00641278">
              <w:rPr>
                <w:sz w:val="24"/>
                <w:szCs w:val="20"/>
              </w:rPr>
              <w:t>,</w:t>
            </w:r>
            <w:r>
              <w:rPr>
                <w:sz w:val="24"/>
                <w:szCs w:val="20"/>
              </w:rPr>
              <w:t xml:space="preserve"> без возможности делать покупки</w:t>
            </w:r>
          </w:p>
        </w:tc>
      </w:tr>
      <w:tr w:rsidR="006B53B3" w14:paraId="41C4D792" w14:textId="77777777" w:rsidTr="00241194">
        <w:tc>
          <w:tcPr>
            <w:tcW w:w="2620" w:type="dxa"/>
            <w:vAlign w:val="center"/>
          </w:tcPr>
          <w:p w14:paraId="25822459" w14:textId="77777777" w:rsidR="006B53B3" w:rsidRPr="006B53B3" w:rsidRDefault="006B53B3" w:rsidP="006B53B3">
            <w:pPr>
              <w:pStyle w:val="afb"/>
              <w:jc w:val="left"/>
              <w:rPr>
                <w:sz w:val="24"/>
                <w:szCs w:val="20"/>
              </w:rPr>
            </w:pPr>
            <w:r w:rsidRPr="006B53B3">
              <w:rPr>
                <w:sz w:val="24"/>
                <w:szCs w:val="20"/>
              </w:rPr>
              <w:t>Зарегистрированный</w:t>
            </w:r>
          </w:p>
          <w:p w14:paraId="41E3BDCE" w14:textId="0CB92CDF" w:rsidR="006B53B3" w:rsidRPr="002A269F" w:rsidRDefault="006B53B3" w:rsidP="006B53B3">
            <w:pPr>
              <w:pStyle w:val="afb"/>
              <w:jc w:val="left"/>
              <w:rPr>
                <w:sz w:val="24"/>
                <w:szCs w:val="20"/>
              </w:rPr>
            </w:pPr>
            <w:r w:rsidRPr="006B53B3">
              <w:rPr>
                <w:sz w:val="24"/>
                <w:szCs w:val="20"/>
              </w:rPr>
              <w:t>пользователь</w:t>
            </w:r>
          </w:p>
        </w:tc>
        <w:tc>
          <w:tcPr>
            <w:tcW w:w="2337" w:type="dxa"/>
            <w:vAlign w:val="center"/>
          </w:tcPr>
          <w:p w14:paraId="342CCC9A" w14:textId="77777777" w:rsidR="00641278" w:rsidRPr="00641278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Пользователь,</w:t>
            </w:r>
          </w:p>
          <w:p w14:paraId="35B1FDDF" w14:textId="77777777" w:rsidR="00641278" w:rsidRPr="00641278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прошедший</w:t>
            </w:r>
          </w:p>
          <w:p w14:paraId="58F55097" w14:textId="08652A42" w:rsidR="006B53B3" w:rsidRPr="002A269F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авторизацию</w:t>
            </w:r>
          </w:p>
        </w:tc>
        <w:tc>
          <w:tcPr>
            <w:tcW w:w="4961" w:type="dxa"/>
            <w:vAlign w:val="center"/>
          </w:tcPr>
          <w:p w14:paraId="57D5D7CE" w14:textId="2C7701BC" w:rsidR="006B53B3" w:rsidRPr="002A269F" w:rsidRDefault="00641278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Возможность просмотра всех страниц и возможность оставлять заявки</w:t>
            </w:r>
            <w:r>
              <w:rPr>
                <w:sz w:val="24"/>
                <w:szCs w:val="20"/>
              </w:rPr>
              <w:t xml:space="preserve"> и</w:t>
            </w:r>
            <w:r w:rsidRPr="00641278">
              <w:rPr>
                <w:sz w:val="24"/>
                <w:szCs w:val="20"/>
              </w:rPr>
              <w:t xml:space="preserve"> возможности делать покупки</w:t>
            </w:r>
          </w:p>
        </w:tc>
      </w:tr>
      <w:tr w:rsidR="006B53B3" w14:paraId="59204C2C" w14:textId="77777777" w:rsidTr="00241194">
        <w:tc>
          <w:tcPr>
            <w:tcW w:w="2620" w:type="dxa"/>
            <w:vAlign w:val="center"/>
          </w:tcPr>
          <w:p w14:paraId="378EDECC" w14:textId="05D7ECAB" w:rsidR="006B53B3" w:rsidRPr="002A269F" w:rsidRDefault="006B53B3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6B53B3">
              <w:rPr>
                <w:sz w:val="24"/>
                <w:szCs w:val="20"/>
              </w:rPr>
              <w:t>Владелец сайта</w:t>
            </w:r>
          </w:p>
        </w:tc>
        <w:tc>
          <w:tcPr>
            <w:tcW w:w="2337" w:type="dxa"/>
            <w:vAlign w:val="center"/>
          </w:tcPr>
          <w:p w14:paraId="3502B803" w14:textId="77777777" w:rsidR="00641278" w:rsidRPr="00641278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Администратор</w:t>
            </w:r>
          </w:p>
          <w:p w14:paraId="7F05FB04" w14:textId="445A2AA0" w:rsidR="006B53B3" w:rsidRPr="002A269F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системы</w:t>
            </w:r>
          </w:p>
        </w:tc>
        <w:tc>
          <w:tcPr>
            <w:tcW w:w="4961" w:type="dxa"/>
            <w:vAlign w:val="center"/>
          </w:tcPr>
          <w:p w14:paraId="238F92B9" w14:textId="77777777" w:rsidR="00641278" w:rsidRPr="00641278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Возможность добавления, удаления,</w:t>
            </w:r>
          </w:p>
          <w:p w14:paraId="4D628F4D" w14:textId="55FC9B06" w:rsidR="006B53B3" w:rsidRPr="002A269F" w:rsidRDefault="00641278" w:rsidP="00641278">
            <w:pPr>
              <w:pStyle w:val="afb"/>
              <w:jc w:val="left"/>
              <w:rPr>
                <w:sz w:val="24"/>
                <w:szCs w:val="20"/>
              </w:rPr>
            </w:pPr>
            <w:r w:rsidRPr="00641278">
              <w:rPr>
                <w:sz w:val="24"/>
                <w:szCs w:val="20"/>
              </w:rPr>
              <w:t>изменения товара или услуги</w:t>
            </w:r>
          </w:p>
        </w:tc>
      </w:tr>
    </w:tbl>
    <w:p w14:paraId="18E2C862" w14:textId="65000482" w:rsidR="006B53B3" w:rsidRDefault="006B53B3" w:rsidP="006B53B3"/>
    <w:p w14:paraId="4CB9CE29" w14:textId="33626E22" w:rsidR="00641278" w:rsidRPr="00641278" w:rsidRDefault="00641278" w:rsidP="00641278">
      <w:pPr>
        <w:pStyle w:val="3"/>
        <w:rPr>
          <w:b/>
          <w:bCs/>
        </w:rPr>
      </w:pPr>
      <w:r w:rsidRPr="00641278">
        <w:rPr>
          <w:b/>
          <w:bCs/>
        </w:rPr>
        <w:t>Операционная среда</w:t>
      </w:r>
    </w:p>
    <w:p w14:paraId="74FA14EE" w14:textId="6227D05D" w:rsidR="00641278" w:rsidRDefault="00641278" w:rsidP="006B53B3"/>
    <w:p w14:paraId="2C715A9A" w14:textId="24136A2A" w:rsidR="00641278" w:rsidRDefault="00641278" w:rsidP="00641278">
      <w:r>
        <w:t>т</w:t>
      </w:r>
      <w:r>
        <w:t>ребования к операционной среде, в которой должен работать сайт,</w:t>
      </w:r>
      <w:r>
        <w:t xml:space="preserve"> </w:t>
      </w:r>
      <w:r>
        <w:t>представлены в таблице 1.3</w:t>
      </w:r>
    </w:p>
    <w:p w14:paraId="01F26C15" w14:textId="77777777" w:rsidR="00641278" w:rsidRDefault="00641278" w:rsidP="00C03A17">
      <w:pPr>
        <w:pStyle w:val="af7"/>
      </w:pPr>
    </w:p>
    <w:p w14:paraId="602BBEB8" w14:textId="68830D5C" w:rsidR="00641278" w:rsidRPr="006B53B3" w:rsidRDefault="00641278" w:rsidP="00C03A17">
      <w:pPr>
        <w:pStyle w:val="af7"/>
      </w:pPr>
      <w:r w:rsidRPr="000B2A33">
        <w:t xml:space="preserve">Таблица </w:t>
      </w:r>
      <w:r w:rsidRPr="00241194">
        <w:t>1</w:t>
      </w:r>
      <w:r w:rsidRPr="000B2A33">
        <w:t>.</w:t>
      </w:r>
      <w:r w:rsidR="00606CA5">
        <w:t>3</w:t>
      </w:r>
      <w:r w:rsidRPr="000B2A33">
        <w:t xml:space="preserve"> – </w:t>
      </w:r>
      <w:r w:rsidR="00241194" w:rsidRPr="00241194">
        <w:t>Требования к операционной системе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846"/>
        <w:gridCol w:w="9072"/>
      </w:tblGrid>
      <w:tr w:rsidR="00606CA5" w14:paraId="2BE3D993" w14:textId="77777777" w:rsidTr="00606CA5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094081AC" w14:textId="77777777" w:rsidR="00606CA5" w:rsidRPr="00327C89" w:rsidRDefault="00606CA5" w:rsidP="002708E1">
            <w:pPr>
              <w:pStyle w:val="afb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0ABB5B62" w14:textId="72DA1612" w:rsidR="00606CA5" w:rsidRPr="002A269F" w:rsidRDefault="00606CA5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Требования</w:t>
            </w:r>
          </w:p>
        </w:tc>
      </w:tr>
      <w:tr w:rsidR="00606CA5" w14:paraId="38C1140D" w14:textId="77777777" w:rsidTr="00606CA5"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5F1E9A5E" w14:textId="4AA4583D" w:rsidR="00606CA5" w:rsidRPr="002A269F" w:rsidRDefault="00606CA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ОС</w:t>
            </w:r>
            <w:r>
              <w:rPr>
                <w:sz w:val="24"/>
                <w:szCs w:val="20"/>
              </w:rPr>
              <w:t>-1</w:t>
            </w:r>
          </w:p>
        </w:tc>
        <w:tc>
          <w:tcPr>
            <w:tcW w:w="9072" w:type="dxa"/>
            <w:tcBorders>
              <w:top w:val="single" w:sz="4" w:space="0" w:color="auto"/>
            </w:tcBorders>
            <w:vAlign w:val="center"/>
          </w:tcPr>
          <w:p w14:paraId="34188026" w14:textId="77777777" w:rsidR="00606CA5" w:rsidRPr="00606CA5" w:rsidRDefault="00606CA5" w:rsidP="00606CA5">
            <w:pPr>
              <w:pStyle w:val="afb"/>
              <w:jc w:val="left"/>
              <w:rPr>
                <w:sz w:val="24"/>
                <w:szCs w:val="20"/>
              </w:rPr>
            </w:pPr>
            <w:r w:rsidRPr="00606CA5">
              <w:rPr>
                <w:sz w:val="24"/>
                <w:szCs w:val="20"/>
              </w:rPr>
              <w:t>Сайт должен корректно работать в следующих браузерах:</w:t>
            </w:r>
          </w:p>
          <w:p w14:paraId="2AF8F039" w14:textId="1A78B00C" w:rsidR="00606CA5" w:rsidRPr="00606CA5" w:rsidRDefault="00606CA5" w:rsidP="00606CA5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  <w:r w:rsidRPr="00606CA5">
              <w:rPr>
                <w:sz w:val="24"/>
                <w:szCs w:val="20"/>
              </w:rPr>
              <w:t xml:space="preserve"> Google Chrome (последняя версия)</w:t>
            </w:r>
          </w:p>
          <w:p w14:paraId="3414EA4E" w14:textId="4A4D8748" w:rsidR="00606CA5" w:rsidRPr="002A269F" w:rsidRDefault="00606CA5" w:rsidP="00606CA5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  <w:r w:rsidRPr="00606CA5">
              <w:rPr>
                <w:sz w:val="24"/>
                <w:szCs w:val="20"/>
              </w:rPr>
              <w:t xml:space="preserve"> Mozilla Firefox (последняя версия)</w:t>
            </w:r>
          </w:p>
        </w:tc>
      </w:tr>
      <w:tr w:rsidR="00606CA5" w14:paraId="66D4F690" w14:textId="77777777" w:rsidTr="00606CA5">
        <w:tc>
          <w:tcPr>
            <w:tcW w:w="846" w:type="dxa"/>
            <w:vAlign w:val="center"/>
          </w:tcPr>
          <w:p w14:paraId="622AFB35" w14:textId="40687C2C" w:rsidR="00606CA5" w:rsidRPr="002A269F" w:rsidRDefault="00606CA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ОС</w:t>
            </w:r>
            <w:r>
              <w:rPr>
                <w:sz w:val="24"/>
                <w:szCs w:val="20"/>
              </w:rPr>
              <w:t>-2</w:t>
            </w:r>
          </w:p>
        </w:tc>
        <w:tc>
          <w:tcPr>
            <w:tcW w:w="9072" w:type="dxa"/>
            <w:vAlign w:val="center"/>
          </w:tcPr>
          <w:p w14:paraId="0D21148E" w14:textId="77777777" w:rsidR="00606CA5" w:rsidRPr="00606CA5" w:rsidRDefault="00606CA5" w:rsidP="00606CA5">
            <w:pPr>
              <w:pStyle w:val="afb"/>
              <w:jc w:val="left"/>
              <w:rPr>
                <w:sz w:val="24"/>
                <w:szCs w:val="20"/>
              </w:rPr>
            </w:pPr>
            <w:r w:rsidRPr="00606CA5">
              <w:rPr>
                <w:sz w:val="24"/>
                <w:szCs w:val="20"/>
              </w:rPr>
              <w:t>Сайт должен корректно отображаться и функционировать на различных мобильных</w:t>
            </w:r>
          </w:p>
          <w:p w14:paraId="25F411D9" w14:textId="491E3313" w:rsidR="00606CA5" w:rsidRPr="002A269F" w:rsidRDefault="00606CA5" w:rsidP="00606CA5">
            <w:pPr>
              <w:pStyle w:val="afb"/>
              <w:jc w:val="left"/>
              <w:rPr>
                <w:sz w:val="24"/>
                <w:szCs w:val="20"/>
              </w:rPr>
            </w:pPr>
            <w:r w:rsidRPr="00606CA5">
              <w:rPr>
                <w:sz w:val="24"/>
                <w:szCs w:val="20"/>
              </w:rPr>
              <w:t>устройствах, включая смартфоны и планшеты</w:t>
            </w:r>
          </w:p>
        </w:tc>
      </w:tr>
      <w:tr w:rsidR="00606CA5" w14:paraId="4AB93265" w14:textId="77777777" w:rsidTr="00606CA5">
        <w:tc>
          <w:tcPr>
            <w:tcW w:w="846" w:type="dxa"/>
            <w:vAlign w:val="center"/>
          </w:tcPr>
          <w:p w14:paraId="1303E58E" w14:textId="6DF9EFFB" w:rsidR="00606CA5" w:rsidRPr="002A269F" w:rsidRDefault="00606CA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ОС</w:t>
            </w:r>
            <w:r>
              <w:rPr>
                <w:sz w:val="24"/>
                <w:szCs w:val="20"/>
              </w:rPr>
              <w:t>-3</w:t>
            </w:r>
          </w:p>
        </w:tc>
        <w:tc>
          <w:tcPr>
            <w:tcW w:w="9072" w:type="dxa"/>
            <w:vAlign w:val="center"/>
          </w:tcPr>
          <w:p w14:paraId="4F4E5493" w14:textId="77777777" w:rsidR="00606CA5" w:rsidRPr="00606CA5" w:rsidRDefault="00606CA5" w:rsidP="00606CA5">
            <w:pPr>
              <w:pStyle w:val="afb"/>
              <w:jc w:val="left"/>
              <w:rPr>
                <w:sz w:val="24"/>
                <w:szCs w:val="20"/>
              </w:rPr>
            </w:pPr>
            <w:r w:rsidRPr="00606CA5">
              <w:rPr>
                <w:sz w:val="24"/>
                <w:szCs w:val="20"/>
              </w:rPr>
              <w:t>Сайт должен быть доступен для пользователей под управлением операционных</w:t>
            </w:r>
          </w:p>
          <w:p w14:paraId="178A3A00" w14:textId="0B0F65EB" w:rsidR="00606CA5" w:rsidRPr="002A269F" w:rsidRDefault="00606CA5" w:rsidP="00606CA5">
            <w:pPr>
              <w:pStyle w:val="afb"/>
              <w:jc w:val="left"/>
              <w:rPr>
                <w:sz w:val="24"/>
                <w:szCs w:val="20"/>
              </w:rPr>
            </w:pPr>
            <w:r w:rsidRPr="00606CA5">
              <w:rPr>
                <w:sz w:val="24"/>
                <w:szCs w:val="20"/>
              </w:rPr>
              <w:t>систем: Windows; macOS (последние версии); Linux</w:t>
            </w:r>
          </w:p>
        </w:tc>
      </w:tr>
      <w:tr w:rsidR="00606CA5" w14:paraId="0112F6AE" w14:textId="77777777" w:rsidTr="00606CA5">
        <w:tc>
          <w:tcPr>
            <w:tcW w:w="846" w:type="dxa"/>
            <w:vAlign w:val="center"/>
          </w:tcPr>
          <w:p w14:paraId="3DCF1C6A" w14:textId="394913BB" w:rsidR="00606CA5" w:rsidRPr="002A269F" w:rsidRDefault="00606CA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ОС</w:t>
            </w:r>
            <w:r>
              <w:rPr>
                <w:sz w:val="24"/>
                <w:szCs w:val="20"/>
              </w:rPr>
              <w:t>-4</w:t>
            </w:r>
          </w:p>
        </w:tc>
        <w:tc>
          <w:tcPr>
            <w:tcW w:w="9072" w:type="dxa"/>
            <w:vAlign w:val="center"/>
          </w:tcPr>
          <w:p w14:paraId="4D81F289" w14:textId="509F5DFD" w:rsidR="00606CA5" w:rsidRPr="002A269F" w:rsidRDefault="00606CA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606CA5">
              <w:rPr>
                <w:sz w:val="24"/>
                <w:szCs w:val="20"/>
              </w:rPr>
              <w:t>Сайт должен соответствовать актуальным стандартам HTML5, CSS3 и JavaScript</w:t>
            </w:r>
          </w:p>
        </w:tc>
      </w:tr>
    </w:tbl>
    <w:p w14:paraId="608818C9" w14:textId="0ECF03F3" w:rsidR="00641278" w:rsidRDefault="00641278" w:rsidP="006B53B3"/>
    <w:p w14:paraId="36D74B15" w14:textId="06A4816E" w:rsidR="00241194" w:rsidRDefault="00241194" w:rsidP="00241194">
      <w:pPr>
        <w:pStyle w:val="3"/>
        <w:rPr>
          <w:b/>
          <w:bCs/>
        </w:rPr>
      </w:pPr>
      <w:r w:rsidRPr="00241194">
        <w:rPr>
          <w:b/>
          <w:bCs/>
        </w:rPr>
        <w:t>Ограничения дизайна и реализации</w:t>
      </w:r>
    </w:p>
    <w:p w14:paraId="700607DD" w14:textId="32689E40" w:rsidR="00241194" w:rsidRDefault="00241194" w:rsidP="00241194"/>
    <w:p w14:paraId="728BC58E" w14:textId="3342E179" w:rsidR="00241194" w:rsidRDefault="00241194" w:rsidP="00241194">
      <w:r>
        <w:t>Требования и ограничения дизайна и реализации представлены в</w:t>
      </w:r>
      <w:r>
        <w:t xml:space="preserve"> </w:t>
      </w:r>
      <w:r>
        <w:t>таблице 1.4.</w:t>
      </w:r>
    </w:p>
    <w:p w14:paraId="27D09E7F" w14:textId="095D492E" w:rsidR="00241194" w:rsidRDefault="00241194" w:rsidP="00241194"/>
    <w:p w14:paraId="13E4CF77" w14:textId="48B57529" w:rsidR="00241194" w:rsidRPr="00C03A17" w:rsidRDefault="00241194" w:rsidP="00C03A17">
      <w:pPr>
        <w:pStyle w:val="af7"/>
      </w:pPr>
      <w:r w:rsidRPr="00C03A17">
        <w:t>Таблица 1.</w:t>
      </w:r>
      <w:r w:rsidRPr="00C03A17">
        <w:t>4</w:t>
      </w:r>
      <w:r w:rsidRPr="00C03A17">
        <w:t xml:space="preserve"> – </w:t>
      </w:r>
      <w:bookmarkStart w:id="4" w:name="_Hlk224513688"/>
      <w:r w:rsidR="00C03A17" w:rsidRPr="00C03A17">
        <w:t>Ограничения дизайна и реализации</w:t>
      </w:r>
      <w:bookmarkEnd w:id="4"/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988"/>
        <w:gridCol w:w="8930"/>
      </w:tblGrid>
      <w:tr w:rsidR="00241194" w14:paraId="054CCC9C" w14:textId="77777777" w:rsidTr="00241194"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4BF7CC6A" w14:textId="77777777" w:rsidR="00241194" w:rsidRPr="00327C89" w:rsidRDefault="00241194" w:rsidP="002708E1">
            <w:pPr>
              <w:pStyle w:val="afb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7C69E395" w14:textId="30C01E27" w:rsidR="00241194" w:rsidRPr="002A269F" w:rsidRDefault="00241194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Ограничени</w:t>
            </w:r>
          </w:p>
        </w:tc>
      </w:tr>
      <w:tr w:rsidR="00241194" w14:paraId="1EE3E3E4" w14:textId="77777777" w:rsidTr="00241194"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14:paraId="6E522B5A" w14:textId="6D4612BF" w:rsidR="00241194" w:rsidRPr="002A269F" w:rsidRDefault="00241194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241194">
              <w:rPr>
                <w:sz w:val="24"/>
                <w:szCs w:val="20"/>
              </w:rPr>
              <w:t>ОДР</w:t>
            </w:r>
            <w:r>
              <w:rPr>
                <w:sz w:val="24"/>
                <w:szCs w:val="20"/>
              </w:rPr>
              <w:t>-1</w:t>
            </w:r>
          </w:p>
        </w:tc>
        <w:tc>
          <w:tcPr>
            <w:tcW w:w="8930" w:type="dxa"/>
            <w:tcBorders>
              <w:top w:val="single" w:sz="4" w:space="0" w:color="auto"/>
            </w:tcBorders>
            <w:vAlign w:val="center"/>
          </w:tcPr>
          <w:p w14:paraId="57A98F1B" w14:textId="0574ECE2" w:rsidR="00241194" w:rsidRPr="002A269F" w:rsidRDefault="000733EB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В качестве языка разработки использовать JavaScript</w:t>
            </w:r>
          </w:p>
        </w:tc>
      </w:tr>
      <w:tr w:rsidR="00241194" w14:paraId="5E812992" w14:textId="77777777" w:rsidTr="00241194">
        <w:tc>
          <w:tcPr>
            <w:tcW w:w="988" w:type="dxa"/>
            <w:vAlign w:val="center"/>
          </w:tcPr>
          <w:p w14:paraId="27AA5694" w14:textId="70FCD5E2" w:rsidR="00241194" w:rsidRPr="002A269F" w:rsidRDefault="00241194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241194">
              <w:rPr>
                <w:sz w:val="24"/>
                <w:szCs w:val="20"/>
              </w:rPr>
              <w:t>ОДР</w:t>
            </w:r>
            <w:r>
              <w:rPr>
                <w:sz w:val="24"/>
                <w:szCs w:val="20"/>
              </w:rPr>
              <w:t>-2</w:t>
            </w:r>
          </w:p>
        </w:tc>
        <w:tc>
          <w:tcPr>
            <w:tcW w:w="8930" w:type="dxa"/>
            <w:vAlign w:val="center"/>
          </w:tcPr>
          <w:p w14:paraId="6579C42B" w14:textId="77777777" w:rsidR="000733EB" w:rsidRPr="000733EB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Дизайн сайта должен обеспечивать высокую читабельность и</w:t>
            </w:r>
          </w:p>
          <w:p w14:paraId="396B2542" w14:textId="0B679EA2" w:rsidR="00241194" w:rsidRPr="002A269F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удобство навигации для пользователей</w:t>
            </w:r>
          </w:p>
        </w:tc>
      </w:tr>
      <w:tr w:rsidR="000733EB" w14:paraId="039436CB" w14:textId="77777777" w:rsidTr="00241194">
        <w:tc>
          <w:tcPr>
            <w:tcW w:w="988" w:type="dxa"/>
            <w:vAlign w:val="center"/>
          </w:tcPr>
          <w:p w14:paraId="1EA8E989" w14:textId="7F3E63BD" w:rsidR="000733EB" w:rsidRPr="00241194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241194">
              <w:rPr>
                <w:sz w:val="24"/>
                <w:szCs w:val="20"/>
              </w:rPr>
              <w:t>ОДР</w:t>
            </w:r>
            <w:r>
              <w:rPr>
                <w:sz w:val="24"/>
                <w:szCs w:val="20"/>
              </w:rPr>
              <w:t>-3</w:t>
            </w:r>
          </w:p>
        </w:tc>
        <w:tc>
          <w:tcPr>
            <w:tcW w:w="8930" w:type="dxa"/>
            <w:vAlign w:val="center"/>
          </w:tcPr>
          <w:p w14:paraId="29D83337" w14:textId="77777777" w:rsidR="000733EB" w:rsidRPr="000733EB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В качестве языка разметки страницы необходимо использовать</w:t>
            </w:r>
          </w:p>
          <w:p w14:paraId="5113E710" w14:textId="663194A1" w:rsidR="000733EB" w:rsidRPr="000733EB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HTML 5.0</w:t>
            </w:r>
          </w:p>
        </w:tc>
      </w:tr>
      <w:tr w:rsidR="000733EB" w14:paraId="2C285654" w14:textId="77777777" w:rsidTr="00241194">
        <w:tc>
          <w:tcPr>
            <w:tcW w:w="988" w:type="dxa"/>
            <w:vAlign w:val="center"/>
          </w:tcPr>
          <w:p w14:paraId="5D0B3D41" w14:textId="5AE46DBB" w:rsidR="000733EB" w:rsidRPr="00241194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241194">
              <w:rPr>
                <w:sz w:val="24"/>
                <w:szCs w:val="20"/>
              </w:rPr>
              <w:t>ОДР</w:t>
            </w:r>
            <w:r>
              <w:rPr>
                <w:sz w:val="24"/>
                <w:szCs w:val="20"/>
              </w:rPr>
              <w:t>-4</w:t>
            </w:r>
          </w:p>
        </w:tc>
        <w:tc>
          <w:tcPr>
            <w:tcW w:w="8930" w:type="dxa"/>
            <w:vAlign w:val="center"/>
          </w:tcPr>
          <w:p w14:paraId="1339D18A" w14:textId="616BEF5B" w:rsidR="000733EB" w:rsidRPr="000733EB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Стили для блоков написаны на CSS</w:t>
            </w:r>
          </w:p>
        </w:tc>
      </w:tr>
    </w:tbl>
    <w:p w14:paraId="5ACD116C" w14:textId="40888FFF" w:rsidR="00241194" w:rsidRDefault="00C03A17" w:rsidP="00C03A17">
      <w:pPr>
        <w:pStyle w:val="af7"/>
      </w:pPr>
      <w:r>
        <w:lastRenderedPageBreak/>
        <w:t>Продолжения таблицы 1.4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988"/>
        <w:gridCol w:w="8930"/>
      </w:tblGrid>
      <w:tr w:rsidR="00C03A17" w:rsidRPr="002A269F" w14:paraId="21DD75B5" w14:textId="77777777" w:rsidTr="002708E1">
        <w:tc>
          <w:tcPr>
            <w:tcW w:w="988" w:type="dxa"/>
            <w:vAlign w:val="center"/>
          </w:tcPr>
          <w:p w14:paraId="4E26B819" w14:textId="1A138171" w:rsidR="00C03A17" w:rsidRPr="00241194" w:rsidRDefault="00C03A1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241194">
              <w:rPr>
                <w:sz w:val="24"/>
                <w:szCs w:val="20"/>
              </w:rPr>
              <w:t>ОДР</w:t>
            </w:r>
            <w:r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5</w:t>
            </w:r>
          </w:p>
        </w:tc>
        <w:tc>
          <w:tcPr>
            <w:tcW w:w="8930" w:type="dxa"/>
            <w:vAlign w:val="center"/>
          </w:tcPr>
          <w:p w14:paraId="63E2FB6E" w14:textId="77777777" w:rsidR="000733EB" w:rsidRPr="000733EB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Для хранения данных для функционирования сайта иcпользуются</w:t>
            </w:r>
          </w:p>
          <w:p w14:paraId="3E71768B" w14:textId="15D48494" w:rsidR="00C03A17" w:rsidRPr="00606CA5" w:rsidRDefault="000733EB" w:rsidP="000733EB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файлы формата .json</w:t>
            </w:r>
          </w:p>
        </w:tc>
      </w:tr>
      <w:tr w:rsidR="00C03A17" w:rsidRPr="002A269F" w14:paraId="35FCB64A" w14:textId="77777777" w:rsidTr="002708E1">
        <w:tc>
          <w:tcPr>
            <w:tcW w:w="988" w:type="dxa"/>
            <w:vAlign w:val="center"/>
          </w:tcPr>
          <w:p w14:paraId="3A175CEF" w14:textId="6538589D" w:rsidR="00C03A17" w:rsidRPr="00241194" w:rsidRDefault="00C03A1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241194">
              <w:rPr>
                <w:sz w:val="24"/>
                <w:szCs w:val="20"/>
              </w:rPr>
              <w:t>ОДР</w:t>
            </w:r>
            <w:r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6</w:t>
            </w:r>
          </w:p>
        </w:tc>
        <w:tc>
          <w:tcPr>
            <w:tcW w:w="8930" w:type="dxa"/>
            <w:vAlign w:val="center"/>
          </w:tcPr>
          <w:p w14:paraId="2D5521C1" w14:textId="0E001549" w:rsidR="00C03A17" w:rsidRPr="00606CA5" w:rsidRDefault="000733EB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0733EB">
              <w:rPr>
                <w:sz w:val="24"/>
                <w:szCs w:val="20"/>
              </w:rPr>
              <w:t>Верстка валидная, семантичная</w:t>
            </w:r>
          </w:p>
        </w:tc>
      </w:tr>
    </w:tbl>
    <w:p w14:paraId="066C06A8" w14:textId="343D4FC9" w:rsidR="00C03A17" w:rsidRDefault="00C03A17" w:rsidP="00241194"/>
    <w:p w14:paraId="2F2AA9B0" w14:textId="10928A30" w:rsidR="000733EB" w:rsidRDefault="000733EB" w:rsidP="000733EB">
      <w:pPr>
        <w:pStyle w:val="2"/>
      </w:pPr>
      <w:bookmarkStart w:id="5" w:name="_Toc224523154"/>
      <w:r>
        <w:t>Каталог функций</w:t>
      </w:r>
      <w:bookmarkEnd w:id="5"/>
    </w:p>
    <w:p w14:paraId="60CC021E" w14:textId="0D7A18F6" w:rsidR="000733EB" w:rsidRDefault="000733EB" w:rsidP="000733EB"/>
    <w:p w14:paraId="201C439A" w14:textId="4474A0ED" w:rsidR="000733EB" w:rsidRDefault="000733EB" w:rsidP="000733EB">
      <w:r>
        <w:t>Сценарии выполнения функций сайта представлены в таблицах 1.5 –</w:t>
      </w:r>
      <w:r>
        <w:t xml:space="preserve"> </w:t>
      </w:r>
      <w:r>
        <w:t>1.19.</w:t>
      </w:r>
    </w:p>
    <w:p w14:paraId="494E8ECC" w14:textId="65C8F4C2" w:rsidR="000733EB" w:rsidRDefault="000733EB" w:rsidP="000733EB"/>
    <w:p w14:paraId="42370725" w14:textId="7105226F" w:rsidR="000733EB" w:rsidRPr="000733EB" w:rsidRDefault="000733EB" w:rsidP="000733EB">
      <w:pPr>
        <w:pStyle w:val="af7"/>
      </w:pPr>
      <w:r w:rsidRPr="00C03A17">
        <w:t>Таблица 1.</w:t>
      </w:r>
      <w:r>
        <w:t>5</w:t>
      </w:r>
      <w:r w:rsidRPr="00C03A17">
        <w:t xml:space="preserve"> – </w:t>
      </w:r>
      <w:r>
        <w:t>Регистрация (Ф-1)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1980"/>
        <w:gridCol w:w="1843"/>
        <w:gridCol w:w="6095"/>
      </w:tblGrid>
      <w:tr w:rsidR="000733EB" w14:paraId="578A5094" w14:textId="77777777" w:rsidTr="00CC4554"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5419F7B3" w14:textId="28AEBBB5" w:rsidR="000733EB" w:rsidRPr="00D67CAD" w:rsidRDefault="00D67CAD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vAlign w:val="center"/>
          </w:tcPr>
          <w:p w14:paraId="03405F07" w14:textId="5E5CC72D" w:rsidR="000733EB" w:rsidRPr="002A269F" w:rsidRDefault="00D67CAD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</w:tr>
      <w:tr w:rsidR="000733EB" w14:paraId="61C29FC5" w14:textId="77777777" w:rsidTr="00CC4554"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70423114" w14:textId="298C7385" w:rsidR="000733EB" w:rsidRPr="002A269F" w:rsidRDefault="00FB5450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FB5450">
              <w:rPr>
                <w:sz w:val="24"/>
                <w:szCs w:val="20"/>
              </w:rPr>
              <w:t>Описание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</w:tcBorders>
            <w:vAlign w:val="center"/>
          </w:tcPr>
          <w:p w14:paraId="3661D203" w14:textId="20469D7F" w:rsidR="000733EB" w:rsidRPr="002A269F" w:rsidRDefault="00FB5450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FB5450">
              <w:rPr>
                <w:sz w:val="24"/>
                <w:szCs w:val="20"/>
              </w:rPr>
              <w:t>Регистрация пользователя в системе</w:t>
            </w:r>
          </w:p>
        </w:tc>
      </w:tr>
      <w:tr w:rsidR="000733EB" w14:paraId="6DCEA58B" w14:textId="77777777" w:rsidTr="00CC4554">
        <w:tc>
          <w:tcPr>
            <w:tcW w:w="1980" w:type="dxa"/>
            <w:vAlign w:val="center"/>
          </w:tcPr>
          <w:p w14:paraId="02782AE0" w14:textId="6915A324" w:rsidR="000733EB" w:rsidRPr="002A269F" w:rsidRDefault="00E0497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E04977">
              <w:rPr>
                <w:sz w:val="24"/>
                <w:szCs w:val="20"/>
              </w:rPr>
              <w:t>Предусловия</w:t>
            </w:r>
          </w:p>
        </w:tc>
        <w:tc>
          <w:tcPr>
            <w:tcW w:w="7938" w:type="dxa"/>
            <w:gridSpan w:val="2"/>
            <w:vAlign w:val="center"/>
          </w:tcPr>
          <w:p w14:paraId="583B162D" w14:textId="0E082B57" w:rsidR="000733EB" w:rsidRPr="002A269F" w:rsidRDefault="00FB5450" w:rsidP="00FB5450">
            <w:pPr>
              <w:pStyle w:val="afb"/>
              <w:jc w:val="left"/>
              <w:rPr>
                <w:sz w:val="24"/>
                <w:szCs w:val="20"/>
              </w:rPr>
            </w:pPr>
            <w:r w:rsidRPr="00FB5450">
              <w:rPr>
                <w:sz w:val="24"/>
                <w:szCs w:val="20"/>
              </w:rPr>
              <w:t>У пользователя открыта страница</w:t>
            </w:r>
            <w:r>
              <w:rPr>
                <w:sz w:val="24"/>
                <w:szCs w:val="20"/>
              </w:rPr>
              <w:t xml:space="preserve"> </w:t>
            </w:r>
            <w:r w:rsidRPr="00FB5450">
              <w:rPr>
                <w:sz w:val="24"/>
                <w:szCs w:val="20"/>
              </w:rPr>
              <w:t>регистрации</w:t>
            </w:r>
          </w:p>
        </w:tc>
      </w:tr>
      <w:tr w:rsidR="000733EB" w14:paraId="7F7D1C6B" w14:textId="77777777" w:rsidTr="00CC4554">
        <w:tc>
          <w:tcPr>
            <w:tcW w:w="1980" w:type="dxa"/>
            <w:vAlign w:val="center"/>
          </w:tcPr>
          <w:p w14:paraId="2BB1C699" w14:textId="055DF936" w:rsidR="000733EB" w:rsidRPr="00241194" w:rsidRDefault="00E0497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E04977">
              <w:rPr>
                <w:sz w:val="24"/>
                <w:szCs w:val="20"/>
              </w:rPr>
              <w:t>Постусловия</w:t>
            </w:r>
          </w:p>
        </w:tc>
        <w:tc>
          <w:tcPr>
            <w:tcW w:w="7938" w:type="dxa"/>
            <w:gridSpan w:val="2"/>
            <w:vAlign w:val="center"/>
          </w:tcPr>
          <w:p w14:paraId="0E3AC3FB" w14:textId="0977E5F6" w:rsidR="000733EB" w:rsidRPr="000733EB" w:rsidRDefault="00E04977" w:rsidP="00E04977">
            <w:pPr>
              <w:pStyle w:val="afb"/>
              <w:jc w:val="left"/>
              <w:rPr>
                <w:sz w:val="24"/>
                <w:szCs w:val="20"/>
              </w:rPr>
            </w:pPr>
            <w:r w:rsidRPr="00E04977">
              <w:rPr>
                <w:sz w:val="24"/>
                <w:szCs w:val="20"/>
              </w:rPr>
              <w:t>Пользователь зарегистрирован и находится на главной</w:t>
            </w:r>
            <w:r>
              <w:rPr>
                <w:sz w:val="24"/>
                <w:szCs w:val="20"/>
              </w:rPr>
              <w:t xml:space="preserve"> </w:t>
            </w:r>
            <w:r w:rsidRPr="00E04977">
              <w:rPr>
                <w:sz w:val="24"/>
                <w:szCs w:val="20"/>
              </w:rPr>
              <w:t>странице</w:t>
            </w:r>
          </w:p>
        </w:tc>
      </w:tr>
      <w:tr w:rsidR="000733EB" w14:paraId="482F0B90" w14:textId="77777777" w:rsidTr="00CC4554">
        <w:tc>
          <w:tcPr>
            <w:tcW w:w="1980" w:type="dxa"/>
            <w:vAlign w:val="center"/>
          </w:tcPr>
          <w:p w14:paraId="7DB82376" w14:textId="1960861A" w:rsidR="000733EB" w:rsidRPr="00241194" w:rsidRDefault="00E0497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E04977">
              <w:rPr>
                <w:sz w:val="24"/>
                <w:szCs w:val="20"/>
              </w:rPr>
              <w:t>Ссылки</w:t>
            </w:r>
          </w:p>
        </w:tc>
        <w:tc>
          <w:tcPr>
            <w:tcW w:w="7938" w:type="dxa"/>
            <w:gridSpan w:val="2"/>
            <w:vAlign w:val="center"/>
          </w:tcPr>
          <w:p w14:paraId="1C3569F8" w14:textId="242EF8ED" w:rsidR="000733EB" w:rsidRPr="000733EB" w:rsidRDefault="00321FAF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321FAF">
              <w:rPr>
                <w:sz w:val="24"/>
                <w:szCs w:val="20"/>
              </w:rPr>
              <w:t>Рисунок представлен в графической части</w:t>
            </w:r>
          </w:p>
        </w:tc>
      </w:tr>
      <w:tr w:rsidR="00321FAF" w14:paraId="1535D961" w14:textId="77777777" w:rsidTr="00C01796">
        <w:tc>
          <w:tcPr>
            <w:tcW w:w="9918" w:type="dxa"/>
            <w:gridSpan w:val="3"/>
            <w:vAlign w:val="center"/>
          </w:tcPr>
          <w:p w14:paraId="4D42C2BE" w14:textId="1FA2A635" w:rsidR="00321FAF" w:rsidRPr="00321FAF" w:rsidRDefault="00321FAF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321FAF">
              <w:rPr>
                <w:b/>
                <w:bCs/>
                <w:sz w:val="24"/>
                <w:szCs w:val="20"/>
              </w:rPr>
              <w:t>Основной сценарий</w:t>
            </w:r>
            <w:r w:rsidRPr="00321FAF">
              <w:rPr>
                <w:sz w:val="24"/>
                <w:szCs w:val="20"/>
              </w:rPr>
              <w:t xml:space="preserve"> – Пользователь зарегистрировался</w:t>
            </w:r>
          </w:p>
        </w:tc>
      </w:tr>
      <w:tr w:rsidR="00321FAF" w14:paraId="6797C5E9" w14:textId="77777777" w:rsidTr="00CC4554">
        <w:tc>
          <w:tcPr>
            <w:tcW w:w="1980" w:type="dxa"/>
            <w:vAlign w:val="center"/>
          </w:tcPr>
          <w:p w14:paraId="3E97E2E6" w14:textId="4501741E" w:rsidR="00321FAF" w:rsidRPr="00E04977" w:rsidRDefault="00321FAF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Шаг</w:t>
            </w:r>
          </w:p>
        </w:tc>
        <w:tc>
          <w:tcPr>
            <w:tcW w:w="7938" w:type="dxa"/>
            <w:gridSpan w:val="2"/>
            <w:vAlign w:val="center"/>
          </w:tcPr>
          <w:p w14:paraId="63E8732F" w14:textId="47488D37" w:rsidR="00321FAF" w:rsidRPr="00321FAF" w:rsidRDefault="00321FAF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Действие</w:t>
            </w:r>
          </w:p>
        </w:tc>
      </w:tr>
      <w:tr w:rsidR="00BD5EF9" w14:paraId="57EA99DA" w14:textId="77777777" w:rsidTr="00CC4554">
        <w:tc>
          <w:tcPr>
            <w:tcW w:w="1980" w:type="dxa"/>
            <w:vAlign w:val="center"/>
          </w:tcPr>
          <w:p w14:paraId="0338A8C1" w14:textId="5E1D1E61" w:rsidR="00BD5EF9" w:rsidRDefault="00BD5EF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7938" w:type="dxa"/>
            <w:gridSpan w:val="2"/>
            <w:vAlign w:val="center"/>
          </w:tcPr>
          <w:p w14:paraId="2FAE972E" w14:textId="3072DF7B" w:rsidR="00BD5EF9" w:rsidRDefault="00BD5EF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D5EF9">
              <w:rPr>
                <w:sz w:val="24"/>
                <w:szCs w:val="20"/>
              </w:rPr>
              <w:t>Пользователь вводит данные для регистрации</w:t>
            </w:r>
          </w:p>
        </w:tc>
      </w:tr>
      <w:tr w:rsidR="00BD5EF9" w14:paraId="5823F68D" w14:textId="77777777" w:rsidTr="00CC4554">
        <w:tc>
          <w:tcPr>
            <w:tcW w:w="1980" w:type="dxa"/>
            <w:vAlign w:val="center"/>
          </w:tcPr>
          <w:p w14:paraId="0B695127" w14:textId="1E235571" w:rsidR="00BD5EF9" w:rsidRDefault="00BD5EF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625B0036" w14:textId="3859357F" w:rsidR="00BD5EF9" w:rsidRDefault="00BD5EF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D5EF9">
              <w:rPr>
                <w:sz w:val="24"/>
                <w:szCs w:val="20"/>
              </w:rPr>
              <w:t>Пользователь создает новый аккаунт</w:t>
            </w:r>
          </w:p>
        </w:tc>
      </w:tr>
      <w:tr w:rsidR="00BD5EF9" w14:paraId="13FB90B2" w14:textId="77777777" w:rsidTr="00CC4554">
        <w:tc>
          <w:tcPr>
            <w:tcW w:w="1980" w:type="dxa"/>
            <w:vAlign w:val="center"/>
          </w:tcPr>
          <w:p w14:paraId="5A03969C" w14:textId="4C91A099" w:rsidR="00BD5EF9" w:rsidRDefault="00BD5EF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56B5B55D" w14:textId="7A5034B2" w:rsidR="00BD5EF9" w:rsidRDefault="00BD5EF9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D5EF9">
              <w:rPr>
                <w:sz w:val="24"/>
                <w:szCs w:val="20"/>
              </w:rPr>
              <w:t>Система проверяет данные на корректность</w:t>
            </w:r>
          </w:p>
        </w:tc>
      </w:tr>
      <w:tr w:rsidR="00BD5EF9" w14:paraId="55A529B8" w14:textId="77777777" w:rsidTr="00CC4554">
        <w:tc>
          <w:tcPr>
            <w:tcW w:w="1980" w:type="dxa"/>
            <w:vAlign w:val="center"/>
          </w:tcPr>
          <w:p w14:paraId="3D03FB6A" w14:textId="09CAF18A" w:rsidR="00BD5EF9" w:rsidRDefault="00BD5EF9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06C627DA" w14:textId="77777777" w:rsidR="00BD5EF9" w:rsidRPr="00BD5EF9" w:rsidRDefault="00BD5EF9" w:rsidP="00BD5EF9">
            <w:pPr>
              <w:pStyle w:val="afb"/>
              <w:jc w:val="left"/>
              <w:rPr>
                <w:sz w:val="24"/>
                <w:szCs w:val="20"/>
              </w:rPr>
            </w:pPr>
            <w:r w:rsidRPr="00BD5EF9">
              <w:rPr>
                <w:sz w:val="24"/>
                <w:szCs w:val="20"/>
              </w:rPr>
              <w:t>Система регистрирует пользователя, присваивая ему роль и</w:t>
            </w:r>
          </w:p>
          <w:p w14:paraId="5CD0E9C6" w14:textId="2296981E" w:rsidR="00BD5EF9" w:rsidRDefault="00BD5EF9" w:rsidP="00BD5EF9">
            <w:pPr>
              <w:pStyle w:val="afb"/>
              <w:jc w:val="left"/>
              <w:rPr>
                <w:sz w:val="24"/>
                <w:szCs w:val="20"/>
              </w:rPr>
            </w:pPr>
            <w:r w:rsidRPr="00BD5EF9">
              <w:rPr>
                <w:sz w:val="24"/>
                <w:szCs w:val="20"/>
              </w:rPr>
              <w:t>перенаправляя на</w:t>
            </w:r>
            <w:r w:rsidRPr="00CC4554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главную</w:t>
            </w:r>
            <w:r w:rsidRPr="00BD5EF9">
              <w:rPr>
                <w:sz w:val="24"/>
                <w:szCs w:val="20"/>
              </w:rPr>
              <w:t xml:space="preserve"> страницу (см. ФТ-1)</w:t>
            </w:r>
          </w:p>
        </w:tc>
      </w:tr>
      <w:tr w:rsidR="00CC4554" w14:paraId="2074BAFA" w14:textId="77777777" w:rsidTr="00A84818">
        <w:tc>
          <w:tcPr>
            <w:tcW w:w="9918" w:type="dxa"/>
            <w:gridSpan w:val="3"/>
            <w:vAlign w:val="center"/>
          </w:tcPr>
          <w:p w14:paraId="1DD571A0" w14:textId="197CFE10" w:rsidR="00CC4554" w:rsidRPr="00BD5EF9" w:rsidRDefault="00CC4554" w:rsidP="00BD5EF9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b/>
                <w:bCs/>
                <w:sz w:val="24"/>
                <w:szCs w:val="20"/>
              </w:rPr>
              <w:t>Исключение 1</w:t>
            </w:r>
            <w:r w:rsidRPr="00CC4554">
              <w:rPr>
                <w:sz w:val="24"/>
                <w:szCs w:val="20"/>
              </w:rPr>
              <w:t xml:space="preserve"> – Пользователь не заполнил все поля</w:t>
            </w:r>
          </w:p>
        </w:tc>
      </w:tr>
      <w:tr w:rsidR="00CC4554" w14:paraId="7794B46E" w14:textId="7A2061D3" w:rsidTr="00CC4554">
        <w:tc>
          <w:tcPr>
            <w:tcW w:w="1980" w:type="dxa"/>
            <w:vAlign w:val="center"/>
          </w:tcPr>
          <w:p w14:paraId="34D00B69" w14:textId="2BDF3475" w:rsidR="00CC4554" w:rsidRDefault="00CC4554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sz w:val="24"/>
                <w:szCs w:val="20"/>
              </w:rPr>
              <w:t>Заменяемый шаг</w:t>
            </w:r>
          </w:p>
        </w:tc>
        <w:tc>
          <w:tcPr>
            <w:tcW w:w="1843" w:type="dxa"/>
            <w:vAlign w:val="center"/>
          </w:tcPr>
          <w:p w14:paraId="2C5297C2" w14:textId="775603CB" w:rsidR="00CC4554" w:rsidRPr="00BD5EF9" w:rsidRDefault="00CC4554" w:rsidP="00BD5EF9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sz w:val="24"/>
                <w:szCs w:val="20"/>
              </w:rPr>
              <w:t>Название</w:t>
            </w:r>
            <w:r>
              <w:rPr>
                <w:sz w:val="24"/>
                <w:szCs w:val="20"/>
              </w:rPr>
              <w:t xml:space="preserve"> </w:t>
            </w:r>
            <w:r w:rsidRPr="00CC4554">
              <w:rPr>
                <w:sz w:val="24"/>
                <w:szCs w:val="20"/>
              </w:rPr>
              <w:t>шага</w:t>
            </w:r>
          </w:p>
        </w:tc>
        <w:tc>
          <w:tcPr>
            <w:tcW w:w="6095" w:type="dxa"/>
            <w:vAlign w:val="center"/>
          </w:tcPr>
          <w:p w14:paraId="4755C633" w14:textId="33818CFA" w:rsidR="00CC4554" w:rsidRPr="00BD5EF9" w:rsidRDefault="00CC4554" w:rsidP="00BD5EF9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sz w:val="24"/>
                <w:szCs w:val="20"/>
              </w:rPr>
              <w:t>Действие</w:t>
            </w:r>
          </w:p>
        </w:tc>
      </w:tr>
      <w:tr w:rsidR="00CC4554" w14:paraId="22024EBD" w14:textId="77777777" w:rsidTr="00CC4554">
        <w:tc>
          <w:tcPr>
            <w:tcW w:w="1980" w:type="dxa"/>
            <w:vAlign w:val="center"/>
          </w:tcPr>
          <w:p w14:paraId="2626B482" w14:textId="62CC06F7" w:rsidR="00CC4554" w:rsidRPr="00CC4554" w:rsidRDefault="00CC4554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35E79673" w14:textId="68F5C656" w:rsidR="00CC4554" w:rsidRPr="00CC4554" w:rsidRDefault="00CC4554" w:rsidP="00BD5EF9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2а</w:t>
            </w:r>
          </w:p>
        </w:tc>
        <w:tc>
          <w:tcPr>
            <w:tcW w:w="6095" w:type="dxa"/>
            <w:vAlign w:val="center"/>
          </w:tcPr>
          <w:p w14:paraId="10838E99" w14:textId="4DAD298B" w:rsidR="00CC4554" w:rsidRPr="00CC4554" w:rsidRDefault="00CC4554" w:rsidP="00BD5EF9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sz w:val="24"/>
                <w:szCs w:val="20"/>
              </w:rPr>
              <w:t>Кнопка</w:t>
            </w:r>
            <w:r>
              <w:rPr>
                <w:sz w:val="24"/>
                <w:szCs w:val="20"/>
              </w:rPr>
              <w:t xml:space="preserve"> регистрации</w:t>
            </w:r>
            <w:r w:rsidRPr="00CC4554">
              <w:rPr>
                <w:sz w:val="24"/>
                <w:szCs w:val="20"/>
              </w:rPr>
              <w:t xml:space="preserve"> недоступна. Возврат к шагу 1</w:t>
            </w:r>
          </w:p>
        </w:tc>
      </w:tr>
      <w:tr w:rsidR="00FF1C9B" w:rsidRPr="00BD5EF9" w14:paraId="19E51A88" w14:textId="77777777" w:rsidTr="002708E1">
        <w:tc>
          <w:tcPr>
            <w:tcW w:w="9918" w:type="dxa"/>
            <w:gridSpan w:val="3"/>
            <w:vAlign w:val="center"/>
          </w:tcPr>
          <w:p w14:paraId="0233D7A9" w14:textId="02A32D1A" w:rsidR="00FF1C9B" w:rsidRPr="00BD5EF9" w:rsidRDefault="00FF1C9B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b/>
                <w:bCs/>
                <w:sz w:val="24"/>
                <w:szCs w:val="20"/>
              </w:rPr>
              <w:t xml:space="preserve">Исключение </w:t>
            </w:r>
            <w:r>
              <w:rPr>
                <w:b/>
                <w:bCs/>
                <w:sz w:val="24"/>
                <w:szCs w:val="20"/>
              </w:rPr>
              <w:t>2</w:t>
            </w:r>
            <w:r w:rsidRPr="00CC4554">
              <w:rPr>
                <w:sz w:val="24"/>
                <w:szCs w:val="20"/>
              </w:rPr>
              <w:t xml:space="preserve"> – </w:t>
            </w:r>
            <w:r w:rsidRPr="00FF1C9B">
              <w:rPr>
                <w:sz w:val="24"/>
                <w:szCs w:val="20"/>
              </w:rPr>
              <w:t>Данные введены некорректно</w:t>
            </w:r>
          </w:p>
        </w:tc>
      </w:tr>
      <w:tr w:rsidR="00FF1C9B" w:rsidRPr="00BD5EF9" w14:paraId="3D443907" w14:textId="77777777" w:rsidTr="002708E1">
        <w:tc>
          <w:tcPr>
            <w:tcW w:w="1980" w:type="dxa"/>
            <w:vAlign w:val="center"/>
          </w:tcPr>
          <w:p w14:paraId="0537865D" w14:textId="77777777" w:rsidR="00FF1C9B" w:rsidRDefault="00FF1C9B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sz w:val="24"/>
                <w:szCs w:val="20"/>
              </w:rPr>
              <w:t>Заменяемый шаг</w:t>
            </w:r>
          </w:p>
        </w:tc>
        <w:tc>
          <w:tcPr>
            <w:tcW w:w="1843" w:type="dxa"/>
            <w:vAlign w:val="center"/>
          </w:tcPr>
          <w:p w14:paraId="3E2A55AF" w14:textId="77777777" w:rsidR="00FF1C9B" w:rsidRPr="00BD5EF9" w:rsidRDefault="00FF1C9B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sz w:val="24"/>
                <w:szCs w:val="20"/>
              </w:rPr>
              <w:t>Название</w:t>
            </w:r>
            <w:r>
              <w:rPr>
                <w:sz w:val="24"/>
                <w:szCs w:val="20"/>
              </w:rPr>
              <w:t xml:space="preserve"> </w:t>
            </w:r>
            <w:r w:rsidRPr="00CC4554">
              <w:rPr>
                <w:sz w:val="24"/>
                <w:szCs w:val="20"/>
              </w:rPr>
              <w:t>шага</w:t>
            </w:r>
          </w:p>
        </w:tc>
        <w:tc>
          <w:tcPr>
            <w:tcW w:w="6095" w:type="dxa"/>
            <w:vAlign w:val="center"/>
          </w:tcPr>
          <w:p w14:paraId="7925E161" w14:textId="77777777" w:rsidR="00FF1C9B" w:rsidRPr="00BD5EF9" w:rsidRDefault="00FF1C9B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4554">
              <w:rPr>
                <w:sz w:val="24"/>
                <w:szCs w:val="20"/>
              </w:rPr>
              <w:t>Действие</w:t>
            </w:r>
          </w:p>
        </w:tc>
      </w:tr>
      <w:tr w:rsidR="00FF1C9B" w:rsidRPr="00CC4554" w14:paraId="199870A6" w14:textId="77777777" w:rsidTr="002708E1">
        <w:tc>
          <w:tcPr>
            <w:tcW w:w="1980" w:type="dxa"/>
            <w:vAlign w:val="center"/>
          </w:tcPr>
          <w:p w14:paraId="7D4CA5DE" w14:textId="0183DA6B" w:rsidR="00FF1C9B" w:rsidRPr="00CC4554" w:rsidRDefault="00FF1C9B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1843" w:type="dxa"/>
            <w:vAlign w:val="center"/>
          </w:tcPr>
          <w:p w14:paraId="00843E2C" w14:textId="64191E77" w:rsidR="00FF1C9B" w:rsidRPr="00CC4554" w:rsidRDefault="00FF1C9B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</w:t>
            </w:r>
            <w:r>
              <w:rPr>
                <w:sz w:val="24"/>
                <w:szCs w:val="20"/>
              </w:rPr>
              <w:t>а</w:t>
            </w:r>
          </w:p>
        </w:tc>
        <w:tc>
          <w:tcPr>
            <w:tcW w:w="6095" w:type="dxa"/>
            <w:vAlign w:val="center"/>
          </w:tcPr>
          <w:p w14:paraId="6C51CFA9" w14:textId="7A92E923" w:rsidR="00FF1C9B" w:rsidRPr="00CC4554" w:rsidRDefault="00FF1C9B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FF1C9B">
              <w:rPr>
                <w:sz w:val="24"/>
                <w:szCs w:val="20"/>
              </w:rPr>
              <w:t>Система отображает сообщение об ошибке. Возврат к шагу 1.</w:t>
            </w:r>
          </w:p>
        </w:tc>
      </w:tr>
    </w:tbl>
    <w:p w14:paraId="6962AFB5" w14:textId="40BECCBF" w:rsidR="000733EB" w:rsidRDefault="000733EB" w:rsidP="000733EB"/>
    <w:p w14:paraId="2B09E51C" w14:textId="77777777" w:rsidR="00FF1C9B" w:rsidRDefault="00FF1C9B" w:rsidP="00D32E39">
      <w:pPr>
        <w:pStyle w:val="af7"/>
      </w:pPr>
      <w:r>
        <w:t xml:space="preserve">Таблица 1.6 – Авторизация (Ф-2) </w:t>
      </w:r>
    </w:p>
    <w:tbl>
      <w:tblPr>
        <w:tblStyle w:val="TableGrid"/>
        <w:tblW w:w="9364" w:type="dxa"/>
        <w:tblInd w:w="5" w:type="dxa"/>
        <w:tblCellMar>
          <w:top w:w="7" w:type="dxa"/>
          <w:left w:w="110" w:type="dxa"/>
          <w:right w:w="48" w:type="dxa"/>
        </w:tblCellMar>
        <w:tblLook w:val="04A0" w:firstRow="1" w:lastRow="0" w:firstColumn="1" w:lastColumn="0" w:noHBand="0" w:noVBand="1"/>
      </w:tblPr>
      <w:tblGrid>
        <w:gridCol w:w="2271"/>
        <w:gridCol w:w="7093"/>
      </w:tblGrid>
      <w:tr w:rsidR="00FF1C9B" w14:paraId="43FAAECC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2602" w14:textId="77777777" w:rsidR="00FF1C9B" w:rsidRDefault="00FF1C9B" w:rsidP="002708E1">
            <w:pPr>
              <w:ind w:right="6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F576" w14:textId="77777777" w:rsidR="00FF1C9B" w:rsidRDefault="00FF1C9B" w:rsidP="002708E1">
            <w:pPr>
              <w:ind w:right="63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FF1C9B" w14:paraId="42656882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966A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0CD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Авторизация пользователя в системе для дальнейшей работы </w:t>
            </w:r>
          </w:p>
        </w:tc>
      </w:tr>
      <w:tr w:rsidR="00FF1C9B" w14:paraId="61C713CF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1520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348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должен открыть в браузере страницу авторизации </w:t>
            </w:r>
          </w:p>
        </w:tc>
      </w:tr>
      <w:tr w:rsidR="00FF1C9B" w14:paraId="4960A5A9" w14:textId="77777777" w:rsidTr="002708E1">
        <w:trPr>
          <w:trHeight w:val="649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DF71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B376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авторизован в системе и находится на странице каталога </w:t>
            </w:r>
          </w:p>
        </w:tc>
      </w:tr>
      <w:tr w:rsidR="00FF1C9B" w14:paraId="69DC3D8B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1E89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34F4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FF1C9B" w14:paraId="345A7F29" w14:textId="77777777" w:rsidTr="002708E1">
        <w:trPr>
          <w:trHeight w:val="326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F395" w14:textId="77777777" w:rsidR="00FF1C9B" w:rsidRDefault="00FF1C9B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авторизовался </w:t>
            </w:r>
          </w:p>
        </w:tc>
      </w:tr>
      <w:tr w:rsidR="00FF1C9B" w14:paraId="5045E005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0E2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BCB8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0F900979" w14:textId="77777777" w:rsidTr="002708E1">
        <w:trPr>
          <w:trHeight w:val="331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FF5A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E9E0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вводит данные для авторизации </w:t>
            </w:r>
          </w:p>
        </w:tc>
      </w:tr>
      <w:tr w:rsidR="00FF1C9B" w14:paraId="7929526C" w14:textId="77777777" w:rsidTr="002708E1">
        <w:trPr>
          <w:trHeight w:val="327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2B4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A8E6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проверяет данные на корректность </w:t>
            </w:r>
          </w:p>
        </w:tc>
      </w:tr>
      <w:tr w:rsidR="00FF1C9B" w14:paraId="395B9F96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BF564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1D66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подтверждает ввод данных </w:t>
            </w:r>
          </w:p>
        </w:tc>
      </w:tr>
      <w:tr w:rsidR="00FF1C9B" w14:paraId="570EDC1D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19B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E56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проверяет факт заполнения данных </w:t>
            </w:r>
          </w:p>
        </w:tc>
      </w:tr>
    </w:tbl>
    <w:p w14:paraId="4B79EC58" w14:textId="3C30F080" w:rsidR="00FF1C9B" w:rsidRDefault="00FF1C9B" w:rsidP="00FF1C9B">
      <w:pPr>
        <w:pStyle w:val="af7"/>
      </w:pPr>
      <w:r>
        <w:lastRenderedPageBreak/>
        <w:t>Продолжения таблицы 1.</w:t>
      </w:r>
      <w:r>
        <w:t>6</w:t>
      </w:r>
    </w:p>
    <w:tbl>
      <w:tblPr>
        <w:tblStyle w:val="TableGrid"/>
        <w:tblW w:w="9364" w:type="dxa"/>
        <w:tblInd w:w="5" w:type="dxa"/>
        <w:tblCellMar>
          <w:top w:w="7" w:type="dxa"/>
          <w:left w:w="110" w:type="dxa"/>
          <w:right w:w="48" w:type="dxa"/>
        </w:tblCellMar>
        <w:tblLook w:val="04A0" w:firstRow="1" w:lastRow="0" w:firstColumn="1" w:lastColumn="0" w:noHBand="0" w:noVBand="1"/>
      </w:tblPr>
      <w:tblGrid>
        <w:gridCol w:w="2271"/>
        <w:gridCol w:w="2127"/>
        <w:gridCol w:w="4966"/>
      </w:tblGrid>
      <w:tr w:rsidR="00FF1C9B" w14:paraId="3F2A4341" w14:textId="77777777" w:rsidTr="002708E1">
        <w:trPr>
          <w:trHeight w:val="643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2A9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9F48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проверяет данные на существование такой учетной записи </w:t>
            </w:r>
          </w:p>
        </w:tc>
      </w:tr>
      <w:tr w:rsidR="00FF1C9B" w14:paraId="657405DC" w14:textId="77777777" w:rsidTr="002708E1">
        <w:trPr>
          <w:trHeight w:val="648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F3FF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7603F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авторизует пользователя и переправляет на страницу каталога </w:t>
            </w:r>
          </w:p>
        </w:tc>
      </w:tr>
      <w:tr w:rsidR="00FF1C9B" w14:paraId="5507E8B5" w14:textId="77777777" w:rsidTr="002708E1">
        <w:trPr>
          <w:trHeight w:val="326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B2DF" w14:textId="77777777" w:rsidR="00FF1C9B" w:rsidRDefault="00FF1C9B" w:rsidP="002708E1">
            <w:pPr>
              <w:ind w:firstLine="0"/>
            </w:pPr>
            <w:r>
              <w:rPr>
                <w:b/>
                <w:sz w:val="24"/>
              </w:rPr>
              <w:t>Исключение 1</w:t>
            </w:r>
            <w:r>
              <w:rPr>
                <w:sz w:val="24"/>
              </w:rPr>
              <w:t xml:space="preserve"> – Пользователь не заполнил необходимые поля </w:t>
            </w:r>
          </w:p>
        </w:tc>
      </w:tr>
      <w:tr w:rsidR="00FF1C9B" w14:paraId="55A3086A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3D79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1D02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853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3B98501B" w14:textId="77777777" w:rsidTr="002708E1">
        <w:trPr>
          <w:trHeight w:val="965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BE7F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EED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4а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A799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</w:t>
            </w:r>
            <w:r>
              <w:rPr>
                <w:sz w:val="24"/>
              </w:rPr>
              <w:tab/>
              <w:t xml:space="preserve">отображает </w:t>
            </w:r>
            <w:r>
              <w:rPr>
                <w:sz w:val="24"/>
              </w:rPr>
              <w:tab/>
              <w:t xml:space="preserve">сообщение </w:t>
            </w:r>
            <w:r>
              <w:rPr>
                <w:sz w:val="24"/>
              </w:rPr>
              <w:tab/>
              <w:t xml:space="preserve">об отсутствии заполнения полей. Возврат к шагу 1 </w:t>
            </w:r>
          </w:p>
        </w:tc>
      </w:tr>
      <w:tr w:rsidR="00FF1C9B" w14:paraId="5D9AADBF" w14:textId="77777777" w:rsidTr="002708E1">
        <w:trPr>
          <w:trHeight w:val="326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E623" w14:textId="77777777" w:rsidR="00FF1C9B" w:rsidRDefault="00FF1C9B" w:rsidP="002708E1">
            <w:pPr>
              <w:ind w:firstLine="0"/>
            </w:pPr>
            <w:r>
              <w:rPr>
                <w:b/>
                <w:sz w:val="24"/>
              </w:rPr>
              <w:t>Исключение 2</w:t>
            </w:r>
            <w:r>
              <w:rPr>
                <w:sz w:val="24"/>
              </w:rPr>
              <w:t xml:space="preserve"> – Учётной записи не существует </w:t>
            </w:r>
          </w:p>
        </w:tc>
      </w:tr>
      <w:tr w:rsidR="00FF1C9B" w14:paraId="29AA2E0E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5AD8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DDD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7FD7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05098BCA" w14:textId="77777777" w:rsidTr="002708E1">
        <w:trPr>
          <w:trHeight w:val="960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857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BAF1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5а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81A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</w:t>
            </w:r>
            <w:r>
              <w:rPr>
                <w:sz w:val="24"/>
              </w:rPr>
              <w:tab/>
              <w:t xml:space="preserve">отображает </w:t>
            </w:r>
            <w:r>
              <w:rPr>
                <w:sz w:val="24"/>
              </w:rPr>
              <w:tab/>
              <w:t xml:space="preserve">сообщение </w:t>
            </w:r>
            <w:r>
              <w:rPr>
                <w:sz w:val="24"/>
              </w:rPr>
              <w:tab/>
              <w:t xml:space="preserve">о некорректно введённых данных. Возврат к шагу 1 </w:t>
            </w:r>
          </w:p>
        </w:tc>
      </w:tr>
      <w:tr w:rsidR="00FF1C9B" w14:paraId="0ED10EF1" w14:textId="77777777" w:rsidTr="002708E1">
        <w:trPr>
          <w:trHeight w:val="331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71DD" w14:textId="77777777" w:rsidR="00FF1C9B" w:rsidRDefault="00FF1C9B" w:rsidP="002708E1">
            <w:pPr>
              <w:ind w:firstLine="0"/>
            </w:pPr>
            <w:r>
              <w:rPr>
                <w:b/>
                <w:sz w:val="24"/>
              </w:rPr>
              <w:t>Исключение 3</w:t>
            </w:r>
            <w:r>
              <w:rPr>
                <w:sz w:val="24"/>
              </w:rPr>
              <w:t xml:space="preserve"> – Учётной записи не существует </w:t>
            </w:r>
          </w:p>
        </w:tc>
      </w:tr>
      <w:tr w:rsidR="00FF1C9B" w14:paraId="6A579329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FD5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62A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5FC9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3B7B9511" w14:textId="77777777" w:rsidTr="002708E1">
        <w:trPr>
          <w:trHeight w:val="960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7060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DC9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5б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F5F6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</w:t>
            </w:r>
            <w:r>
              <w:rPr>
                <w:sz w:val="24"/>
              </w:rPr>
              <w:tab/>
              <w:t xml:space="preserve">отображает </w:t>
            </w:r>
            <w:r>
              <w:rPr>
                <w:sz w:val="24"/>
              </w:rPr>
              <w:tab/>
              <w:t xml:space="preserve">сообщение </w:t>
            </w:r>
            <w:r>
              <w:rPr>
                <w:sz w:val="24"/>
              </w:rPr>
              <w:tab/>
              <w:t xml:space="preserve">о некорректной работе сервера. Возврат к шагу 1 </w:t>
            </w:r>
          </w:p>
        </w:tc>
      </w:tr>
    </w:tbl>
    <w:p w14:paraId="72C1A196" w14:textId="045DC488" w:rsidR="00FF1C9B" w:rsidRDefault="00FF1C9B" w:rsidP="00FF1C9B">
      <w:pPr>
        <w:pStyle w:val="af7"/>
      </w:pPr>
    </w:p>
    <w:p w14:paraId="430661A1" w14:textId="45C845C6" w:rsidR="00FF1C9B" w:rsidRDefault="00FF1C9B" w:rsidP="00FF1C9B">
      <w:pPr>
        <w:pStyle w:val="af7"/>
      </w:pPr>
      <w:r>
        <w:t>Таблица 1.</w:t>
      </w:r>
      <w:r>
        <w:t>7</w:t>
      </w:r>
      <w:r>
        <w:t xml:space="preserve"> – Сброс пользовательских настроек (Ф-</w:t>
      </w:r>
      <w:r>
        <w:t>3</w:t>
      </w:r>
      <w:r>
        <w:t xml:space="preserve">) </w:t>
      </w:r>
    </w:p>
    <w:tbl>
      <w:tblPr>
        <w:tblStyle w:val="TableGrid"/>
        <w:tblW w:w="9364" w:type="dxa"/>
        <w:tblInd w:w="0" w:type="dxa"/>
        <w:tblCellMar>
          <w:top w:w="41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699"/>
        <w:gridCol w:w="6665"/>
      </w:tblGrid>
      <w:tr w:rsidR="00FF1C9B" w14:paraId="2C95232B" w14:textId="77777777" w:rsidTr="002708E1">
        <w:trPr>
          <w:trHeight w:val="380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4620" w14:textId="77777777" w:rsidR="00FF1C9B" w:rsidRDefault="00FF1C9B" w:rsidP="002708E1">
            <w:pPr>
              <w:ind w:left="2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19AF" w14:textId="77777777" w:rsidR="00FF1C9B" w:rsidRDefault="00FF1C9B" w:rsidP="002708E1">
            <w:pPr>
              <w:ind w:left="28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FF1C9B" w14:paraId="1D29E78E" w14:textId="77777777" w:rsidTr="002708E1">
        <w:trPr>
          <w:trHeight w:val="379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053B" w14:textId="77777777" w:rsidR="00FF1C9B" w:rsidRDefault="00FF1C9B" w:rsidP="002708E1">
            <w:pPr>
              <w:ind w:left="4"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95C2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Сброс пользователем выбранных настроек </w:t>
            </w:r>
          </w:p>
        </w:tc>
      </w:tr>
      <w:tr w:rsidR="00FF1C9B" w14:paraId="09EBE011" w14:textId="77777777" w:rsidTr="002708E1">
        <w:trPr>
          <w:trHeight w:val="379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4EF47" w14:textId="77777777" w:rsidR="00FF1C9B" w:rsidRDefault="00FF1C9B" w:rsidP="002708E1">
            <w:pPr>
              <w:ind w:left="4"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5594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нажимает на кнопку сброса настроек </w:t>
            </w:r>
          </w:p>
        </w:tc>
      </w:tr>
      <w:tr w:rsidR="00FF1C9B" w14:paraId="59472783" w14:textId="77777777" w:rsidTr="002708E1">
        <w:trPr>
          <w:trHeight w:val="394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A2B9" w14:textId="77777777" w:rsidR="00FF1C9B" w:rsidRDefault="00FF1C9B" w:rsidP="002708E1">
            <w:pPr>
              <w:ind w:left="4"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760A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успешно сбросил сохраненные настройки </w:t>
            </w:r>
          </w:p>
        </w:tc>
      </w:tr>
      <w:tr w:rsidR="00FF1C9B" w14:paraId="5E241DC6" w14:textId="77777777" w:rsidTr="002708E1">
        <w:trPr>
          <w:trHeight w:val="379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AA2E" w14:textId="77777777" w:rsidR="00FF1C9B" w:rsidRDefault="00FF1C9B" w:rsidP="002708E1">
            <w:pPr>
              <w:ind w:left="4"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552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FF1C9B" w14:paraId="012F97F6" w14:textId="77777777" w:rsidTr="002708E1">
        <w:trPr>
          <w:trHeight w:val="384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715E4" w14:textId="77777777" w:rsidR="00FF1C9B" w:rsidRDefault="00FF1C9B" w:rsidP="002708E1">
            <w:pPr>
              <w:ind w:left="4" w:firstLine="0"/>
            </w:pPr>
            <w:r>
              <w:rPr>
                <w:b/>
                <w:sz w:val="24"/>
              </w:rPr>
              <w:t xml:space="preserve">Основной сценарий </w:t>
            </w:r>
            <w:r>
              <w:rPr>
                <w:sz w:val="24"/>
              </w:rPr>
              <w:t xml:space="preserve">– Пользователь успешно сбросил настройки </w:t>
            </w:r>
          </w:p>
        </w:tc>
      </w:tr>
      <w:tr w:rsidR="00FF1C9B" w14:paraId="49ECC656" w14:textId="77777777" w:rsidTr="002708E1">
        <w:trPr>
          <w:trHeight w:val="379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55A76" w14:textId="77777777" w:rsidR="00FF1C9B" w:rsidRDefault="00FF1C9B" w:rsidP="002708E1">
            <w:pPr>
              <w:ind w:left="43"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2D26" w14:textId="77777777" w:rsidR="00FF1C9B" w:rsidRDefault="00FF1C9B" w:rsidP="002708E1">
            <w:pPr>
              <w:ind w:left="38"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145770DF" w14:textId="77777777" w:rsidTr="002708E1">
        <w:trPr>
          <w:trHeight w:val="379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A3EE" w14:textId="77777777" w:rsidR="00FF1C9B" w:rsidRDefault="00FF1C9B" w:rsidP="002708E1">
            <w:pPr>
              <w:ind w:left="4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929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нажимает кнопку сброса </w:t>
            </w:r>
          </w:p>
        </w:tc>
      </w:tr>
      <w:tr w:rsidR="00FF1C9B" w14:paraId="25DA6246" w14:textId="77777777" w:rsidTr="002708E1">
        <w:trPr>
          <w:trHeight w:val="379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DAB3" w14:textId="77777777" w:rsidR="00FF1C9B" w:rsidRDefault="00FF1C9B" w:rsidP="002708E1">
            <w:pPr>
              <w:ind w:left="4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EE00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сбрасывает сохраненные настройки </w:t>
            </w:r>
          </w:p>
        </w:tc>
      </w:tr>
    </w:tbl>
    <w:p w14:paraId="1C494C72" w14:textId="566D1321" w:rsidR="00FF1C9B" w:rsidRDefault="00FF1C9B" w:rsidP="000733EB"/>
    <w:p w14:paraId="1FE83056" w14:textId="1A1FE93C" w:rsidR="00FF1C9B" w:rsidRDefault="00FF1C9B" w:rsidP="00FF1C9B">
      <w:pPr>
        <w:pStyle w:val="af7"/>
      </w:pPr>
      <w:r>
        <w:t>Таблица 1.</w:t>
      </w:r>
      <w:r>
        <w:t>8</w:t>
      </w:r>
      <w:r>
        <w:t xml:space="preserve"> – Версия для слабовидящих (Ф-</w:t>
      </w:r>
      <w:r>
        <w:t>4</w:t>
      </w:r>
      <w:r>
        <w:t xml:space="preserve">) </w:t>
      </w:r>
    </w:p>
    <w:tbl>
      <w:tblPr>
        <w:tblStyle w:val="TableGrid"/>
        <w:tblW w:w="9364" w:type="dxa"/>
        <w:tblInd w:w="29" w:type="dxa"/>
        <w:tblCellMar>
          <w:top w:w="7" w:type="dxa"/>
          <w:left w:w="110" w:type="dxa"/>
          <w:right w:w="46" w:type="dxa"/>
        </w:tblCellMar>
        <w:tblLook w:val="04A0" w:firstRow="1" w:lastRow="0" w:firstColumn="1" w:lastColumn="0" w:noHBand="0" w:noVBand="1"/>
      </w:tblPr>
      <w:tblGrid>
        <w:gridCol w:w="2243"/>
        <w:gridCol w:w="7121"/>
      </w:tblGrid>
      <w:tr w:rsidR="00FF1C9B" w14:paraId="05AB0F62" w14:textId="77777777" w:rsidTr="002708E1">
        <w:trPr>
          <w:trHeight w:val="3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11A9" w14:textId="77777777" w:rsidR="00FF1C9B" w:rsidRDefault="00FF1C9B" w:rsidP="002708E1">
            <w:pPr>
              <w:ind w:right="6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3FA3" w14:textId="77777777" w:rsidR="00FF1C9B" w:rsidRDefault="00FF1C9B" w:rsidP="002708E1">
            <w:pPr>
              <w:ind w:right="6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FF1C9B" w14:paraId="66CA75B0" w14:textId="77777777" w:rsidTr="002708E1">
        <w:trPr>
          <w:trHeight w:val="96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DAC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A6C9" w14:textId="77777777" w:rsidR="00FF1C9B" w:rsidRDefault="00FF1C9B" w:rsidP="002708E1">
            <w:pPr>
              <w:ind w:right="71" w:firstLine="0"/>
            </w:pPr>
            <w:r>
              <w:rPr>
                <w:sz w:val="24"/>
              </w:rPr>
              <w:t xml:space="preserve">Возможность выбрать один из трех размеров шрифтов, выбрать одну из предложенных цветовых схем, а также включить или отключить картинки </w:t>
            </w:r>
          </w:p>
        </w:tc>
      </w:tr>
      <w:tr w:rsidR="00FF1C9B" w14:paraId="24204CA1" w14:textId="77777777" w:rsidTr="002708E1">
        <w:trPr>
          <w:trHeight w:val="327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C6C5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2146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должен открыть в браузере главную страницу  </w:t>
            </w:r>
          </w:p>
        </w:tc>
      </w:tr>
    </w:tbl>
    <w:p w14:paraId="5F800F49" w14:textId="56655271" w:rsidR="00FF1C9B" w:rsidRDefault="00FF1C9B" w:rsidP="00FF1C9B">
      <w:pPr>
        <w:pStyle w:val="af7"/>
      </w:pPr>
      <w:r>
        <w:lastRenderedPageBreak/>
        <w:t>Продолжения таблицы 1.</w:t>
      </w:r>
      <w:r>
        <w:t>8</w:t>
      </w:r>
    </w:p>
    <w:tbl>
      <w:tblPr>
        <w:tblStyle w:val="TableGrid"/>
        <w:tblW w:w="9364" w:type="dxa"/>
        <w:tblInd w:w="29" w:type="dxa"/>
        <w:tblCellMar>
          <w:top w:w="7" w:type="dxa"/>
          <w:left w:w="110" w:type="dxa"/>
          <w:right w:w="46" w:type="dxa"/>
        </w:tblCellMar>
        <w:tblLook w:val="04A0" w:firstRow="1" w:lastRow="0" w:firstColumn="1" w:lastColumn="0" w:noHBand="0" w:noVBand="1"/>
      </w:tblPr>
      <w:tblGrid>
        <w:gridCol w:w="2234"/>
        <w:gridCol w:w="7130"/>
      </w:tblGrid>
      <w:tr w:rsidR="00FF1C9B" w14:paraId="6E67CD22" w14:textId="77777777" w:rsidTr="00301FDC">
        <w:trPr>
          <w:trHeight w:val="326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183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483A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Главная страница отображается в выбранном пользователем виде </w:t>
            </w:r>
          </w:p>
        </w:tc>
      </w:tr>
      <w:tr w:rsidR="00FF1C9B" w14:paraId="665A691E" w14:textId="77777777" w:rsidTr="00301FDC">
        <w:trPr>
          <w:trHeight w:val="326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90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D08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FF1C9B" w14:paraId="79ED2BF6" w14:textId="77777777" w:rsidTr="002708E1">
        <w:trPr>
          <w:trHeight w:val="326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9112" w14:textId="77777777" w:rsidR="00FF1C9B" w:rsidRDefault="00FF1C9B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отображение страницы в выбранном виде </w:t>
            </w:r>
          </w:p>
        </w:tc>
      </w:tr>
      <w:tr w:rsidR="00FF1C9B" w14:paraId="153CEE13" w14:textId="77777777" w:rsidTr="00301FDC">
        <w:trPr>
          <w:trHeight w:val="33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8710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CA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651FEE70" w14:textId="77777777" w:rsidTr="00301FDC">
        <w:trPr>
          <w:trHeight w:val="666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00BA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D7C1" w14:textId="77777777" w:rsidR="00FF1C9B" w:rsidRDefault="00FF1C9B" w:rsidP="002708E1">
            <w:pPr>
              <w:ind w:right="64" w:firstLine="0"/>
            </w:pPr>
            <w:r>
              <w:rPr>
                <w:sz w:val="24"/>
              </w:rPr>
              <w:t xml:space="preserve">Пользователь нажимает на поля параметров, которые необходимо применить: цветовая схема, размер шрифта, видимость изображения </w:t>
            </w:r>
          </w:p>
        </w:tc>
      </w:tr>
      <w:tr w:rsidR="00FF1C9B" w14:paraId="27C0E086" w14:textId="77777777" w:rsidTr="00301FDC">
        <w:trPr>
          <w:trHeight w:val="643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2B1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A4A4" w14:textId="77777777" w:rsidR="00FF1C9B" w:rsidRDefault="00FF1C9B" w:rsidP="002708E1">
            <w:pPr>
              <w:tabs>
                <w:tab w:val="center" w:pos="700"/>
                <w:tab w:val="center" w:pos="2268"/>
                <w:tab w:val="center" w:pos="3711"/>
                <w:tab w:val="center" w:pos="5160"/>
                <w:tab w:val="center" w:pos="6468"/>
              </w:tabs>
              <w:spacing w:after="68"/>
              <w:ind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Пользователь </w:t>
            </w:r>
            <w:r>
              <w:rPr>
                <w:sz w:val="24"/>
              </w:rPr>
              <w:tab/>
              <w:t xml:space="preserve">применяет </w:t>
            </w:r>
            <w:r>
              <w:rPr>
                <w:sz w:val="24"/>
              </w:rPr>
              <w:tab/>
              <w:t xml:space="preserve">выбранные </w:t>
            </w:r>
            <w:r>
              <w:rPr>
                <w:sz w:val="24"/>
              </w:rPr>
              <w:tab/>
              <w:t xml:space="preserve">параметры </w:t>
            </w:r>
            <w:r>
              <w:rPr>
                <w:sz w:val="24"/>
              </w:rPr>
              <w:tab/>
              <w:t xml:space="preserve">кнопкой </w:t>
            </w:r>
          </w:p>
          <w:p w14:paraId="50960EC1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«Применить» </w:t>
            </w:r>
          </w:p>
        </w:tc>
      </w:tr>
      <w:tr w:rsidR="00FF1C9B" w14:paraId="4C1343BC" w14:textId="77777777" w:rsidTr="00301FDC">
        <w:trPr>
          <w:trHeight w:val="649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496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9EC9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меняет внешний вид страницы в зависимости от выбранных параметров </w:t>
            </w:r>
          </w:p>
        </w:tc>
      </w:tr>
    </w:tbl>
    <w:p w14:paraId="3183C064" w14:textId="6FF5521A" w:rsidR="00FF1C9B" w:rsidRDefault="00FF1C9B" w:rsidP="000733EB">
      <w:pPr>
        <w:rPr>
          <w:b/>
          <w:bCs/>
        </w:rPr>
      </w:pPr>
    </w:p>
    <w:p w14:paraId="2506C9B6" w14:textId="4F49377D" w:rsidR="00FF1C9B" w:rsidRDefault="00FF1C9B" w:rsidP="00F05ADE">
      <w:pPr>
        <w:pStyle w:val="af7"/>
      </w:pPr>
      <w:r>
        <w:t>Таблица 1.</w:t>
      </w:r>
      <w:r>
        <w:t>9</w:t>
      </w:r>
      <w:r>
        <w:t xml:space="preserve"> – Выход из аккаунта (Ф-</w:t>
      </w:r>
      <w:r>
        <w:t>5</w:t>
      </w:r>
      <w:r>
        <w:t xml:space="preserve">) </w:t>
      </w:r>
    </w:p>
    <w:tbl>
      <w:tblPr>
        <w:tblStyle w:val="TableGrid"/>
        <w:tblW w:w="9364" w:type="dxa"/>
        <w:tblInd w:w="0" w:type="dxa"/>
        <w:tblCellMar>
          <w:top w:w="4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63"/>
        <w:gridCol w:w="7101"/>
      </w:tblGrid>
      <w:tr w:rsidR="00FF1C9B" w14:paraId="3C488624" w14:textId="77777777" w:rsidTr="00301FDC">
        <w:trPr>
          <w:trHeight w:val="37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0005" w14:textId="77777777" w:rsidR="00FF1C9B" w:rsidRDefault="00FF1C9B" w:rsidP="002708E1">
            <w:pPr>
              <w:ind w:left="2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7C6E" w14:textId="77777777" w:rsidR="00FF1C9B" w:rsidRDefault="00FF1C9B" w:rsidP="002708E1">
            <w:pPr>
              <w:ind w:left="29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FF1C9B" w14:paraId="078A3EF3" w14:textId="77777777" w:rsidTr="00301FDC">
        <w:trPr>
          <w:trHeight w:val="380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E86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4CC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Выход пользователя из аккаунта </w:t>
            </w:r>
          </w:p>
        </w:tc>
      </w:tr>
      <w:tr w:rsidR="00FF1C9B" w14:paraId="26729A12" w14:textId="77777777" w:rsidTr="00301FDC">
        <w:trPr>
          <w:trHeight w:val="384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A819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AD4A" w14:textId="3DA0F760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нажимает на </w:t>
            </w:r>
            <w:r>
              <w:rPr>
                <w:sz w:val="24"/>
              </w:rPr>
              <w:t>кнопку</w:t>
            </w:r>
            <w:r>
              <w:rPr>
                <w:sz w:val="24"/>
              </w:rPr>
              <w:t xml:space="preserve"> выхода из аккаунта </w:t>
            </w:r>
          </w:p>
        </w:tc>
      </w:tr>
      <w:tr w:rsidR="00FF1C9B" w14:paraId="01E77342" w14:textId="77777777" w:rsidTr="00301FDC">
        <w:trPr>
          <w:trHeight w:val="63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6222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71AA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успешно вышел из аккаунта и открыта страница авторизации </w:t>
            </w:r>
          </w:p>
        </w:tc>
      </w:tr>
      <w:tr w:rsidR="00FF1C9B" w14:paraId="227EC015" w14:textId="77777777" w:rsidTr="00301FDC">
        <w:trPr>
          <w:trHeight w:val="37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5F0E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58C7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FF1C9B" w14:paraId="3666CECA" w14:textId="77777777" w:rsidTr="002708E1">
        <w:trPr>
          <w:trHeight w:val="380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ADC8" w14:textId="77777777" w:rsidR="00FF1C9B" w:rsidRDefault="00FF1C9B" w:rsidP="002708E1">
            <w:pPr>
              <w:ind w:firstLine="0"/>
            </w:pPr>
            <w:r>
              <w:rPr>
                <w:b/>
                <w:sz w:val="24"/>
              </w:rPr>
              <w:t xml:space="preserve">Основной сценарий </w:t>
            </w:r>
            <w:r>
              <w:rPr>
                <w:sz w:val="24"/>
              </w:rPr>
              <w:t xml:space="preserve">– Пользователь успешно вышел из аккаунта </w:t>
            </w:r>
          </w:p>
        </w:tc>
      </w:tr>
      <w:tr w:rsidR="00FF1C9B" w14:paraId="57CB305D" w14:textId="77777777" w:rsidTr="00301FDC">
        <w:trPr>
          <w:trHeight w:val="384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DC0C" w14:textId="77777777" w:rsidR="00FF1C9B" w:rsidRDefault="00FF1C9B" w:rsidP="002708E1">
            <w:pPr>
              <w:ind w:left="38"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88D5" w14:textId="77777777" w:rsidR="00FF1C9B" w:rsidRDefault="00FF1C9B" w:rsidP="002708E1">
            <w:pPr>
              <w:ind w:left="38"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38260636" w14:textId="77777777" w:rsidTr="00301FDC">
        <w:trPr>
          <w:trHeight w:val="37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4996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C540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нажимает ссылку «Выйти» </w:t>
            </w:r>
          </w:p>
        </w:tc>
      </w:tr>
      <w:tr w:rsidR="00FF1C9B" w14:paraId="22E77934" w14:textId="77777777" w:rsidTr="00301FDC">
        <w:trPr>
          <w:trHeight w:val="230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916E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EBE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LocalStorage полностью очищается и открывается страница авторизации </w:t>
            </w:r>
          </w:p>
        </w:tc>
      </w:tr>
    </w:tbl>
    <w:p w14:paraId="315BACF4" w14:textId="7BF88728" w:rsidR="00FF1C9B" w:rsidRDefault="00FF1C9B" w:rsidP="000733EB">
      <w:pPr>
        <w:rPr>
          <w:b/>
          <w:bCs/>
        </w:rPr>
      </w:pPr>
    </w:p>
    <w:p w14:paraId="4F4AEF20" w14:textId="145C846D" w:rsidR="00FF1C9B" w:rsidRDefault="00FF1C9B" w:rsidP="00F05ADE">
      <w:pPr>
        <w:pStyle w:val="af7"/>
      </w:pPr>
      <w:r>
        <w:t>Таблица 1.1</w:t>
      </w:r>
      <w:r>
        <w:t>0</w:t>
      </w:r>
      <w:r>
        <w:t xml:space="preserve"> – Смена темы сайта (Ф-</w:t>
      </w:r>
      <w:r>
        <w:t>6</w:t>
      </w:r>
      <w:r>
        <w:t xml:space="preserve">) </w:t>
      </w:r>
    </w:p>
    <w:tbl>
      <w:tblPr>
        <w:tblStyle w:val="TableGrid"/>
        <w:tblW w:w="9364" w:type="dxa"/>
        <w:tblInd w:w="29" w:type="dxa"/>
        <w:tblCellMar>
          <w:top w:w="7" w:type="dxa"/>
          <w:left w:w="110" w:type="dxa"/>
          <w:right w:w="54" w:type="dxa"/>
        </w:tblCellMar>
        <w:tblLook w:val="04A0" w:firstRow="1" w:lastRow="0" w:firstColumn="1" w:lastColumn="0" w:noHBand="0" w:noVBand="1"/>
      </w:tblPr>
      <w:tblGrid>
        <w:gridCol w:w="2243"/>
        <w:gridCol w:w="7121"/>
      </w:tblGrid>
      <w:tr w:rsidR="00FF1C9B" w14:paraId="3F1AC436" w14:textId="77777777" w:rsidTr="002708E1">
        <w:trPr>
          <w:trHeight w:val="37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9085" w14:textId="77777777" w:rsidR="00FF1C9B" w:rsidRDefault="00FF1C9B" w:rsidP="002708E1">
            <w:pPr>
              <w:ind w:right="3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F563" w14:textId="77777777" w:rsidR="00FF1C9B" w:rsidRDefault="00FF1C9B" w:rsidP="002708E1">
            <w:pPr>
              <w:ind w:right="28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FF1C9B" w14:paraId="005F97ED" w14:textId="77777777" w:rsidTr="002708E1">
        <w:trPr>
          <w:trHeight w:val="3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1F2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560B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Возможность смены темы сайта </w:t>
            </w:r>
          </w:p>
        </w:tc>
      </w:tr>
      <w:tr w:rsidR="00FF1C9B" w14:paraId="3E1F26E5" w14:textId="77777777" w:rsidTr="002708E1">
        <w:trPr>
          <w:trHeight w:val="643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195A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8760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должен на любой странице сайта нажать на переключатель темы </w:t>
            </w:r>
          </w:p>
        </w:tc>
      </w:tr>
      <w:tr w:rsidR="00FF1C9B" w14:paraId="0814615E" w14:textId="77777777" w:rsidTr="002708E1">
        <w:trPr>
          <w:trHeight w:val="327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401CC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CA73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сменил тему сайта </w:t>
            </w:r>
          </w:p>
        </w:tc>
      </w:tr>
      <w:tr w:rsidR="00FF1C9B" w14:paraId="2F674467" w14:textId="77777777" w:rsidTr="002708E1">
        <w:trPr>
          <w:trHeight w:val="326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8007C" w14:textId="77777777" w:rsidR="00FF1C9B" w:rsidRDefault="00FF1C9B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сменил тему сайта </w:t>
            </w:r>
          </w:p>
        </w:tc>
      </w:tr>
      <w:tr w:rsidR="00FF1C9B" w14:paraId="4CE71B11" w14:textId="77777777" w:rsidTr="002708E1">
        <w:trPr>
          <w:trHeight w:val="3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F577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0AC19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FF1C9B" w14:paraId="3BFEB4D6" w14:textId="77777777" w:rsidTr="002708E1">
        <w:trPr>
          <w:trHeight w:val="3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28CD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2134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Пользователь нажимает на иконку смены темы </w:t>
            </w:r>
          </w:p>
        </w:tc>
      </w:tr>
      <w:tr w:rsidR="00FF1C9B" w14:paraId="4AA55FF5" w14:textId="77777777" w:rsidTr="002708E1">
        <w:trPr>
          <w:trHeight w:val="3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53A1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11D2" w14:textId="77777777" w:rsidR="00FF1C9B" w:rsidRDefault="00FF1C9B" w:rsidP="002708E1">
            <w:pPr>
              <w:ind w:firstLine="0"/>
            </w:pPr>
            <w:r>
              <w:rPr>
                <w:sz w:val="24"/>
              </w:rPr>
              <w:t xml:space="preserve">Система меняет тему сайта </w:t>
            </w:r>
          </w:p>
        </w:tc>
      </w:tr>
    </w:tbl>
    <w:p w14:paraId="08661547" w14:textId="0E290B37" w:rsidR="00FF1C9B" w:rsidRDefault="00FF1C9B" w:rsidP="000733EB">
      <w:pPr>
        <w:rPr>
          <w:b/>
          <w:bCs/>
        </w:rPr>
      </w:pPr>
    </w:p>
    <w:p w14:paraId="274A7DA0" w14:textId="3EBF4487" w:rsidR="006923E7" w:rsidRDefault="006923E7" w:rsidP="006923E7">
      <w:pPr>
        <w:pStyle w:val="af7"/>
      </w:pPr>
      <w:r>
        <w:lastRenderedPageBreak/>
        <w:t>Таблица 1.1</w:t>
      </w:r>
      <w:r>
        <w:t>1</w:t>
      </w:r>
      <w:r>
        <w:t xml:space="preserve"> – Смена языка сайта (Ф-</w:t>
      </w:r>
      <w:r>
        <w:t>7</w:t>
      </w:r>
      <w:r>
        <w:t xml:space="preserve">) </w:t>
      </w:r>
    </w:p>
    <w:tbl>
      <w:tblPr>
        <w:tblStyle w:val="TableGrid"/>
        <w:tblW w:w="9364" w:type="dxa"/>
        <w:tblInd w:w="0" w:type="dxa"/>
        <w:tblCellMar>
          <w:top w:w="7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507"/>
        <w:gridCol w:w="7857"/>
      </w:tblGrid>
      <w:tr w:rsidR="006923E7" w14:paraId="1ECB4274" w14:textId="77777777" w:rsidTr="00301FDC">
        <w:trPr>
          <w:trHeight w:val="37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2AC1" w14:textId="77777777" w:rsidR="006923E7" w:rsidRDefault="006923E7" w:rsidP="002708E1">
            <w:pPr>
              <w:ind w:right="3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20D5" w14:textId="77777777" w:rsidR="006923E7" w:rsidRDefault="006923E7" w:rsidP="002708E1">
            <w:pPr>
              <w:ind w:right="26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6923E7" w14:paraId="6A1097AF" w14:textId="77777777" w:rsidTr="00301FDC">
        <w:trPr>
          <w:trHeight w:val="32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2305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7093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Возможность смены языка сайта </w:t>
            </w:r>
          </w:p>
        </w:tc>
      </w:tr>
      <w:tr w:rsidR="006923E7" w14:paraId="13B57341" w14:textId="77777777" w:rsidTr="00301FDC">
        <w:trPr>
          <w:trHeight w:val="64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FE13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EF26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Пользователь должен на любой странице сайта нажать на кнопку «рус» или «en» в зависимости от текущего языка страницы </w:t>
            </w:r>
          </w:p>
        </w:tc>
      </w:tr>
      <w:tr w:rsidR="006923E7" w14:paraId="102EF85E" w14:textId="77777777" w:rsidTr="00301FDC">
        <w:trPr>
          <w:trHeight w:val="33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2E33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2D1A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Пользователь сменил язык сайта </w:t>
            </w:r>
          </w:p>
        </w:tc>
      </w:tr>
      <w:tr w:rsidR="006923E7" w14:paraId="68B1BF18" w14:textId="77777777" w:rsidTr="00301FDC">
        <w:trPr>
          <w:trHeight w:val="32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F149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64C5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6923E7" w14:paraId="504EB879" w14:textId="77777777" w:rsidTr="002708E1">
        <w:trPr>
          <w:trHeight w:val="326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CDA48" w14:textId="77777777" w:rsidR="006923E7" w:rsidRDefault="006923E7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сменил язык сайта </w:t>
            </w:r>
          </w:p>
        </w:tc>
      </w:tr>
      <w:tr w:rsidR="006923E7" w14:paraId="40A031C4" w14:textId="77777777" w:rsidTr="00301FDC">
        <w:trPr>
          <w:trHeight w:val="32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DC43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DC2C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6923E7" w14:paraId="083CB180" w14:textId="77777777" w:rsidTr="00301FDC">
        <w:trPr>
          <w:trHeight w:val="32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055E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C6D5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Пользователь нажимает на кнопку «рус» или «en» </w:t>
            </w:r>
          </w:p>
        </w:tc>
      </w:tr>
      <w:tr w:rsidR="006923E7" w14:paraId="76AD4707" w14:textId="77777777" w:rsidTr="00301FDC">
        <w:trPr>
          <w:trHeight w:val="33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1FFE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185C" w14:textId="77777777" w:rsidR="006923E7" w:rsidRDefault="006923E7" w:rsidP="002708E1">
            <w:pPr>
              <w:ind w:firstLine="0"/>
            </w:pPr>
            <w:r>
              <w:rPr>
                <w:sz w:val="24"/>
              </w:rPr>
              <w:t xml:space="preserve">Система меняет язык сайта </w:t>
            </w:r>
          </w:p>
        </w:tc>
      </w:tr>
    </w:tbl>
    <w:p w14:paraId="579FF1CE" w14:textId="25A9A0DE" w:rsidR="006923E7" w:rsidRDefault="006923E7" w:rsidP="000733EB">
      <w:pPr>
        <w:rPr>
          <w:b/>
          <w:bCs/>
        </w:rPr>
      </w:pPr>
    </w:p>
    <w:p w14:paraId="7F97BF1B" w14:textId="04981D19" w:rsidR="00AC28AC" w:rsidRDefault="00AC28AC" w:rsidP="00B5064C">
      <w:pPr>
        <w:pStyle w:val="af7"/>
      </w:pPr>
      <w:r>
        <w:t>Таблица 1.1</w:t>
      </w:r>
      <w:r>
        <w:t>2</w:t>
      </w:r>
      <w:r>
        <w:t xml:space="preserve"> –</w:t>
      </w:r>
      <w:r w:rsidR="00F82786">
        <w:t xml:space="preserve"> </w:t>
      </w:r>
      <w:r>
        <w:t>Просмотр товаров (Ф-</w:t>
      </w:r>
      <w:r>
        <w:t>8</w:t>
      </w:r>
      <w:r>
        <w:t xml:space="preserve">) </w:t>
      </w:r>
    </w:p>
    <w:tbl>
      <w:tblPr>
        <w:tblStyle w:val="TableGrid"/>
        <w:tblW w:w="9364" w:type="dxa"/>
        <w:tblInd w:w="0" w:type="dxa"/>
        <w:tblCellMar>
          <w:top w:w="7" w:type="dxa"/>
          <w:left w:w="110" w:type="dxa"/>
          <w:right w:w="42" w:type="dxa"/>
        </w:tblCellMar>
        <w:tblLook w:val="04A0" w:firstRow="1" w:lastRow="0" w:firstColumn="1" w:lastColumn="0" w:noHBand="0" w:noVBand="1"/>
      </w:tblPr>
      <w:tblGrid>
        <w:gridCol w:w="1493"/>
        <w:gridCol w:w="7871"/>
      </w:tblGrid>
      <w:tr w:rsidR="00AC28AC" w14:paraId="5AC3AA44" w14:textId="77777777" w:rsidTr="00301FDC">
        <w:trPr>
          <w:trHeight w:val="37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6E42" w14:textId="77777777" w:rsidR="00AC28AC" w:rsidRDefault="00AC28AC" w:rsidP="002708E1">
            <w:pPr>
              <w:ind w:right="4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D922" w14:textId="77777777" w:rsidR="00AC28AC" w:rsidRDefault="00AC28AC" w:rsidP="002708E1">
            <w:pPr>
              <w:ind w:right="39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AC28AC" w14:paraId="0FF0794B" w14:textId="77777777" w:rsidTr="00301FDC">
        <w:trPr>
          <w:trHeight w:val="64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E665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758C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Возможность посмотреть информацию о цене, а также увидеть их краткую информацию </w:t>
            </w:r>
          </w:p>
        </w:tc>
      </w:tr>
      <w:tr w:rsidR="00AC28AC" w14:paraId="6A816430" w14:textId="77777777" w:rsidTr="00301FDC">
        <w:trPr>
          <w:trHeight w:val="644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E86C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3739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Пользователь должен открыть в браузере любую страницу или главную страницу </w:t>
            </w:r>
          </w:p>
        </w:tc>
      </w:tr>
      <w:tr w:rsidR="00AC28AC" w14:paraId="1A38E5E9" w14:textId="77777777" w:rsidTr="00301FDC">
        <w:trPr>
          <w:trHeight w:val="250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8784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9305" w14:textId="172D5034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Пользователь просмотрел каталог </w:t>
            </w:r>
          </w:p>
        </w:tc>
      </w:tr>
      <w:tr w:rsidR="00AC28AC" w14:paraId="521224B6" w14:textId="77777777" w:rsidTr="00301FDC">
        <w:trPr>
          <w:trHeight w:val="32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D860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1A9F7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См. графическую часть </w:t>
            </w:r>
          </w:p>
        </w:tc>
      </w:tr>
      <w:tr w:rsidR="00AC28AC" w14:paraId="1DA2D195" w14:textId="77777777" w:rsidTr="002708E1">
        <w:trPr>
          <w:trHeight w:val="326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3040" w14:textId="5BFD53C4" w:rsidR="00AC28AC" w:rsidRDefault="00AC28AC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просматривает данные о товарах</w:t>
            </w:r>
          </w:p>
        </w:tc>
      </w:tr>
      <w:tr w:rsidR="00AC28AC" w14:paraId="1975BF14" w14:textId="77777777" w:rsidTr="00301FDC">
        <w:trPr>
          <w:trHeight w:val="327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FBCD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A391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AC28AC" w14:paraId="26C95385" w14:textId="77777777" w:rsidTr="00301FDC">
        <w:trPr>
          <w:trHeight w:val="64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02E18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21AA" w14:textId="07DF74E5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Пользователь на главной странице кликает по </w:t>
            </w:r>
            <w:r w:rsidR="00393AE2">
              <w:rPr>
                <w:sz w:val="24"/>
              </w:rPr>
              <w:t>ссылке</w:t>
            </w:r>
            <w:r>
              <w:rPr>
                <w:sz w:val="24"/>
              </w:rPr>
              <w:t xml:space="preserve"> «</w:t>
            </w:r>
            <w:r w:rsidR="00393AE2">
              <w:rPr>
                <w:sz w:val="24"/>
              </w:rPr>
              <w:t>Каталог</w:t>
            </w:r>
            <w:r>
              <w:rPr>
                <w:sz w:val="24"/>
              </w:rPr>
              <w:t xml:space="preserve">»  </w:t>
            </w:r>
          </w:p>
        </w:tc>
      </w:tr>
      <w:tr w:rsidR="00AC28AC" w14:paraId="79CE8E7E" w14:textId="77777777" w:rsidTr="00301FDC">
        <w:trPr>
          <w:trHeight w:val="64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5EA37" w14:textId="77777777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EBBD" w14:textId="1F90F6AA" w:rsidR="00AC28AC" w:rsidRDefault="00AC28AC" w:rsidP="002708E1">
            <w:pPr>
              <w:ind w:firstLine="0"/>
            </w:pPr>
            <w:r>
              <w:rPr>
                <w:sz w:val="24"/>
              </w:rPr>
              <w:t xml:space="preserve">Система отображает пользователю информацию о товарах </w:t>
            </w:r>
          </w:p>
        </w:tc>
      </w:tr>
    </w:tbl>
    <w:p w14:paraId="778D3784" w14:textId="7BAD3875" w:rsidR="00AC28AC" w:rsidRDefault="00AC28AC" w:rsidP="000733EB">
      <w:pPr>
        <w:rPr>
          <w:b/>
          <w:bCs/>
        </w:rPr>
      </w:pPr>
    </w:p>
    <w:p w14:paraId="14892B50" w14:textId="49EC2D71" w:rsidR="00B5064C" w:rsidRPr="0053446B" w:rsidRDefault="00B5064C" w:rsidP="0053446B">
      <w:pPr>
        <w:pStyle w:val="af7"/>
      </w:pPr>
      <w:r w:rsidRPr="0053446B">
        <w:t>Таблица 1.1</w:t>
      </w:r>
      <w:r w:rsidRPr="0053446B">
        <w:t>3</w:t>
      </w:r>
      <w:r w:rsidRPr="0053446B">
        <w:t xml:space="preserve"> –</w:t>
      </w:r>
      <w:r w:rsidR="00F82786">
        <w:t xml:space="preserve"> </w:t>
      </w:r>
      <w:r w:rsidRPr="0053446B">
        <w:t>П</w:t>
      </w:r>
      <w:r w:rsidRPr="0053446B">
        <w:t>оиск</w:t>
      </w:r>
      <w:r w:rsidRPr="0053446B">
        <w:t xml:space="preserve"> товаров (Ф-</w:t>
      </w:r>
      <w:r w:rsidRPr="0053446B">
        <w:t>9</w:t>
      </w:r>
      <w:r w:rsidRPr="0053446B">
        <w:t xml:space="preserve">) </w:t>
      </w:r>
    </w:p>
    <w:tbl>
      <w:tblPr>
        <w:tblStyle w:val="TableGrid"/>
        <w:tblW w:w="9369" w:type="dxa"/>
        <w:tblInd w:w="0" w:type="dxa"/>
        <w:tblCellMar>
          <w:top w:w="7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508"/>
        <w:gridCol w:w="7861"/>
      </w:tblGrid>
      <w:tr w:rsidR="00301FDC" w14:paraId="6FF96154" w14:textId="77777777" w:rsidTr="00301FDC">
        <w:trPr>
          <w:trHeight w:val="379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5656" w14:textId="77777777" w:rsidR="00301FDC" w:rsidRDefault="00301FDC" w:rsidP="002708E1">
            <w:pPr>
              <w:ind w:right="3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EB6B" w14:textId="77777777" w:rsidR="00301FDC" w:rsidRDefault="00301FDC" w:rsidP="002708E1">
            <w:pPr>
              <w:ind w:right="26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301FDC" w14:paraId="5079337C" w14:textId="77777777" w:rsidTr="00301FDC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BE4A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F094" w14:textId="0BA030C2" w:rsidR="00301FDC" w:rsidRDefault="00301FDC" w:rsidP="002708E1">
            <w:pPr>
              <w:ind w:firstLine="0"/>
            </w:pPr>
            <w:r w:rsidRPr="00301FDC">
              <w:rPr>
                <w:sz w:val="24"/>
              </w:rPr>
              <w:t>Возможность поиска услуг и товаров</w:t>
            </w:r>
          </w:p>
        </w:tc>
      </w:tr>
      <w:tr w:rsidR="00301FDC" w14:paraId="7F582E79" w14:textId="77777777" w:rsidTr="00301FDC">
        <w:trPr>
          <w:trHeight w:val="330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EE18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E496" w14:textId="069CA6BA" w:rsidR="00301FDC" w:rsidRDefault="00301FDC" w:rsidP="002708E1">
            <w:pPr>
              <w:ind w:firstLine="0"/>
            </w:pPr>
            <w:r w:rsidRPr="00301FDC">
              <w:rPr>
                <w:sz w:val="24"/>
              </w:rPr>
              <w:t>Пользователь должен находиться на странице каталога</w:t>
            </w:r>
          </w:p>
        </w:tc>
      </w:tr>
      <w:tr w:rsidR="00301FDC" w14:paraId="7AE91DF5" w14:textId="77777777" w:rsidTr="00301FDC">
        <w:trPr>
          <w:trHeight w:val="332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CBF1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8854" w14:textId="77777777" w:rsidR="00301FDC" w:rsidRPr="00301FDC" w:rsidRDefault="00301FDC" w:rsidP="00301FDC">
            <w:pPr>
              <w:ind w:firstLine="0"/>
              <w:rPr>
                <w:sz w:val="24"/>
              </w:rPr>
            </w:pPr>
            <w:r w:rsidRPr="00301FDC">
              <w:rPr>
                <w:sz w:val="24"/>
              </w:rPr>
              <w:t>Пользователь получил список товаров и услуг, соответствующих</w:t>
            </w:r>
          </w:p>
          <w:p w14:paraId="7ACBE3A5" w14:textId="50ADDA01" w:rsidR="00301FDC" w:rsidRDefault="00301FDC" w:rsidP="00301FDC">
            <w:pPr>
              <w:ind w:firstLine="0"/>
            </w:pPr>
            <w:r w:rsidRPr="00301FDC">
              <w:rPr>
                <w:sz w:val="24"/>
              </w:rPr>
              <w:t>запросу</w:t>
            </w:r>
          </w:p>
        </w:tc>
      </w:tr>
      <w:tr w:rsidR="00301FDC" w14:paraId="4A982F2D" w14:textId="77777777" w:rsidTr="00301FDC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4B4B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6FDD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301FDC" w14:paraId="5725DFC8" w14:textId="77777777" w:rsidTr="00301FDC">
        <w:trPr>
          <w:trHeight w:val="326"/>
        </w:trPr>
        <w:tc>
          <w:tcPr>
            <w:tcW w:w="9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6AC89" w14:textId="0BCF30C9" w:rsidR="00301FDC" w:rsidRDefault="00301FDC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</w:t>
            </w:r>
            <w:r w:rsidRPr="00301FDC">
              <w:rPr>
                <w:sz w:val="24"/>
              </w:rPr>
              <w:t>Пользователь выполнил поиск услуг и товаров</w:t>
            </w:r>
          </w:p>
        </w:tc>
      </w:tr>
      <w:tr w:rsidR="00301FDC" w14:paraId="76458586" w14:textId="77777777" w:rsidTr="00301FDC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97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B731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301FDC" w14:paraId="55FA30F5" w14:textId="77777777" w:rsidTr="00301FDC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64C2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42B7" w14:textId="587C61C2" w:rsidR="00301FDC" w:rsidRDefault="00301FDC" w:rsidP="002708E1">
            <w:pPr>
              <w:ind w:firstLine="0"/>
            </w:pPr>
            <w:r w:rsidRPr="00301FDC">
              <w:rPr>
                <w:sz w:val="24"/>
              </w:rPr>
              <w:t>Пользователь вводит поисковый запрос в поле ввода</w:t>
            </w:r>
          </w:p>
        </w:tc>
      </w:tr>
      <w:tr w:rsidR="00301FDC" w14:paraId="3DCA53A3" w14:textId="77777777" w:rsidTr="00301FDC">
        <w:trPr>
          <w:trHeight w:val="332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15F8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CBAB" w14:textId="4CD1A8A7" w:rsidR="00301FDC" w:rsidRDefault="00301FDC" w:rsidP="002708E1">
            <w:pPr>
              <w:ind w:firstLine="0"/>
            </w:pPr>
            <w:r w:rsidRPr="00301FDC">
              <w:rPr>
                <w:sz w:val="24"/>
              </w:rPr>
              <w:t>Система выполняет поиск по введенному запросу</w:t>
            </w:r>
          </w:p>
        </w:tc>
      </w:tr>
      <w:tr w:rsidR="00301FDC" w14:paraId="197953FE" w14:textId="77777777" w:rsidTr="00301FDC">
        <w:tblPrEx>
          <w:tblCellMar>
            <w:right w:w="48" w:type="dxa"/>
          </w:tblCellMar>
        </w:tblPrEx>
        <w:trPr>
          <w:trHeight w:val="326"/>
        </w:trPr>
        <w:tc>
          <w:tcPr>
            <w:tcW w:w="9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3A337" w14:textId="15E05456" w:rsidR="00301FDC" w:rsidRDefault="00301FDC" w:rsidP="002708E1">
            <w:pPr>
              <w:ind w:firstLine="0"/>
            </w:pPr>
            <w:r>
              <w:rPr>
                <w:b/>
                <w:sz w:val="24"/>
              </w:rPr>
              <w:t>Исключение 1</w:t>
            </w:r>
            <w:r>
              <w:rPr>
                <w:sz w:val="24"/>
              </w:rPr>
              <w:t xml:space="preserve"> – </w:t>
            </w:r>
            <w:r w:rsidRPr="00301FDC">
              <w:rPr>
                <w:sz w:val="24"/>
              </w:rPr>
              <w:t>Соответствующие услуги и товары не найдены</w:t>
            </w:r>
          </w:p>
        </w:tc>
      </w:tr>
    </w:tbl>
    <w:p w14:paraId="3F5BD2C5" w14:textId="4979DF16" w:rsidR="00B5064C" w:rsidRPr="00301FDC" w:rsidRDefault="00301FDC" w:rsidP="00301FDC">
      <w:pPr>
        <w:pStyle w:val="af7"/>
      </w:pPr>
      <w:r>
        <w:lastRenderedPageBreak/>
        <w:t>Продолжения таблицы 1.</w:t>
      </w:r>
      <w:r>
        <w:t>13</w:t>
      </w:r>
    </w:p>
    <w:tbl>
      <w:tblPr>
        <w:tblStyle w:val="TableGrid"/>
        <w:tblW w:w="9364" w:type="dxa"/>
        <w:tblInd w:w="5" w:type="dxa"/>
        <w:tblCellMar>
          <w:top w:w="7" w:type="dxa"/>
          <w:left w:w="110" w:type="dxa"/>
          <w:right w:w="48" w:type="dxa"/>
        </w:tblCellMar>
        <w:tblLook w:val="04A0" w:firstRow="1" w:lastRow="0" w:firstColumn="1" w:lastColumn="0" w:noHBand="0" w:noVBand="1"/>
      </w:tblPr>
      <w:tblGrid>
        <w:gridCol w:w="2271"/>
        <w:gridCol w:w="2127"/>
        <w:gridCol w:w="4966"/>
      </w:tblGrid>
      <w:tr w:rsidR="00301FDC" w14:paraId="76B4DFC2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A74E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4330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58D5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301FDC" w14:paraId="22EE906B" w14:textId="77777777" w:rsidTr="002708E1">
        <w:trPr>
          <w:trHeight w:val="965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0366" w14:textId="66F8385A" w:rsidR="00301FDC" w:rsidRDefault="00301FDC" w:rsidP="002708E1">
            <w:pPr>
              <w:ind w:firstLine="0"/>
            </w:pPr>
            <w: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2583" w14:textId="412DD2DC" w:rsidR="00301FDC" w:rsidRDefault="00301FDC" w:rsidP="002708E1">
            <w:pPr>
              <w:ind w:firstLine="0"/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 xml:space="preserve">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FB0A" w14:textId="7457C5B3" w:rsidR="00301FDC" w:rsidRPr="00301FDC" w:rsidRDefault="00301FDC" w:rsidP="00301FDC">
            <w:pPr>
              <w:ind w:firstLine="0"/>
              <w:rPr>
                <w:sz w:val="24"/>
              </w:rPr>
            </w:pPr>
            <w:r w:rsidRPr="00301FDC">
              <w:rPr>
                <w:sz w:val="24"/>
              </w:rPr>
              <w:t>Система отображает сообщение</w:t>
            </w:r>
            <w:r>
              <w:rPr>
                <w:sz w:val="24"/>
              </w:rPr>
              <w:t xml:space="preserve"> </w:t>
            </w:r>
            <w:r w:rsidRPr="00301FDC">
              <w:rPr>
                <w:sz w:val="24"/>
              </w:rPr>
              <w:t>о том, что услуг товаров,</w:t>
            </w:r>
            <w:r>
              <w:rPr>
                <w:sz w:val="24"/>
              </w:rPr>
              <w:t xml:space="preserve"> </w:t>
            </w:r>
            <w:r w:rsidRPr="00301FDC">
              <w:rPr>
                <w:sz w:val="24"/>
              </w:rPr>
              <w:t>удовлетворяющих поиску, не</w:t>
            </w:r>
            <w:r>
              <w:rPr>
                <w:sz w:val="24"/>
              </w:rPr>
              <w:t xml:space="preserve"> </w:t>
            </w:r>
            <w:r w:rsidRPr="00301FDC">
              <w:rPr>
                <w:sz w:val="24"/>
              </w:rPr>
              <w:t>найдено. Возврат к шагу 1</w:t>
            </w:r>
          </w:p>
        </w:tc>
      </w:tr>
      <w:tr w:rsidR="00301FDC" w14:paraId="364DE14A" w14:textId="77777777" w:rsidTr="002708E1">
        <w:trPr>
          <w:trHeight w:val="326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0DEC" w14:textId="16D207DD" w:rsidR="00301FDC" w:rsidRDefault="00301FDC" w:rsidP="002708E1">
            <w:pPr>
              <w:ind w:firstLine="0"/>
            </w:pPr>
            <w:r>
              <w:rPr>
                <w:b/>
                <w:sz w:val="24"/>
              </w:rPr>
              <w:t>Исключение 2</w:t>
            </w:r>
            <w:r>
              <w:rPr>
                <w:sz w:val="24"/>
              </w:rPr>
              <w:t xml:space="preserve"> – </w:t>
            </w:r>
            <w:r w:rsidR="00510303" w:rsidRPr="00510303">
              <w:rPr>
                <w:sz w:val="24"/>
              </w:rPr>
              <w:t>Ошибка сервера</w:t>
            </w:r>
          </w:p>
        </w:tc>
      </w:tr>
      <w:tr w:rsidR="00301FDC" w14:paraId="2D753C70" w14:textId="77777777" w:rsidTr="002708E1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8A374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959A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DD1B" w14:textId="77777777" w:rsidR="00301FDC" w:rsidRDefault="00301FDC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301FDC" w14:paraId="575B210C" w14:textId="77777777" w:rsidTr="00570A38">
        <w:trPr>
          <w:trHeight w:val="562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5E92" w14:textId="3AB56AA3" w:rsidR="00301FDC" w:rsidRDefault="00301FDC" w:rsidP="002708E1">
            <w:pPr>
              <w:ind w:firstLine="0"/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BE43" w14:textId="5F310DA6" w:rsidR="00301FDC" w:rsidRDefault="00301FDC" w:rsidP="002708E1">
            <w:pPr>
              <w:ind w:firstLine="0"/>
            </w:pPr>
            <w:r>
              <w:rPr>
                <w:sz w:val="24"/>
              </w:rPr>
              <w:t>2б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E529" w14:textId="630DDFC6" w:rsidR="00301FDC" w:rsidRPr="00570A38" w:rsidRDefault="00570A38" w:rsidP="00570A38">
            <w:pPr>
              <w:ind w:firstLine="0"/>
              <w:rPr>
                <w:sz w:val="24"/>
              </w:rPr>
            </w:pPr>
            <w:r w:rsidRPr="00570A38">
              <w:rPr>
                <w:sz w:val="24"/>
              </w:rPr>
              <w:t>Система отображает сообщение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об ошибке загрузки. Возврат к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шагу 1.</w:t>
            </w:r>
          </w:p>
        </w:tc>
      </w:tr>
    </w:tbl>
    <w:p w14:paraId="7AC28C31" w14:textId="28731393" w:rsidR="00B5064C" w:rsidRDefault="00B5064C" w:rsidP="000733EB">
      <w:pPr>
        <w:rPr>
          <w:b/>
          <w:bCs/>
        </w:rPr>
      </w:pPr>
    </w:p>
    <w:p w14:paraId="03B1DBF0" w14:textId="774C6C85" w:rsidR="0053446B" w:rsidRPr="0053446B" w:rsidRDefault="0053446B" w:rsidP="0053446B">
      <w:pPr>
        <w:pStyle w:val="af7"/>
      </w:pPr>
      <w:r w:rsidRPr="0053446B">
        <w:t>Таблица 1.1</w:t>
      </w:r>
      <w:r>
        <w:t>4</w:t>
      </w:r>
      <w:r w:rsidRPr="0053446B">
        <w:t xml:space="preserve"> –</w:t>
      </w:r>
      <w:r w:rsidR="00F82786">
        <w:t xml:space="preserve"> </w:t>
      </w:r>
      <w:r>
        <w:t>Сортировка</w:t>
      </w:r>
      <w:r w:rsidRPr="0053446B">
        <w:t xml:space="preserve"> товаров (Ф-</w:t>
      </w:r>
      <w:r>
        <w:t>10</w:t>
      </w:r>
      <w:r w:rsidRPr="0053446B">
        <w:t xml:space="preserve">) </w:t>
      </w:r>
    </w:p>
    <w:tbl>
      <w:tblPr>
        <w:tblStyle w:val="TableGrid"/>
        <w:tblW w:w="9369" w:type="dxa"/>
        <w:tblInd w:w="0" w:type="dxa"/>
        <w:tblCellMar>
          <w:top w:w="7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508"/>
        <w:gridCol w:w="763"/>
        <w:gridCol w:w="2127"/>
        <w:gridCol w:w="4971"/>
      </w:tblGrid>
      <w:tr w:rsidR="0053446B" w14:paraId="1CE02348" w14:textId="77777777" w:rsidTr="00510303">
        <w:trPr>
          <w:trHeight w:val="379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44AD" w14:textId="77777777" w:rsidR="0053446B" w:rsidRDefault="0053446B" w:rsidP="002708E1">
            <w:pPr>
              <w:ind w:right="3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8D6B" w14:textId="77777777" w:rsidR="0053446B" w:rsidRDefault="0053446B" w:rsidP="002708E1">
            <w:pPr>
              <w:ind w:right="26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53446B" w14:paraId="28519AA3" w14:textId="77777777" w:rsidTr="00510303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39BA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73BB" w14:textId="13C06348" w:rsidR="0053446B" w:rsidRDefault="0053446B" w:rsidP="002708E1">
            <w:pPr>
              <w:ind w:firstLine="0"/>
            </w:pPr>
            <w:r w:rsidRPr="00301FDC">
              <w:rPr>
                <w:sz w:val="24"/>
              </w:rPr>
              <w:t xml:space="preserve">Возможность </w:t>
            </w:r>
            <w:r w:rsidR="00377701">
              <w:rPr>
                <w:sz w:val="24"/>
              </w:rPr>
              <w:t>сортировки</w:t>
            </w:r>
            <w:r w:rsidRPr="00301FDC">
              <w:rPr>
                <w:sz w:val="24"/>
              </w:rPr>
              <w:t xml:space="preserve"> услуг и товаров</w:t>
            </w:r>
          </w:p>
        </w:tc>
      </w:tr>
      <w:tr w:rsidR="0053446B" w14:paraId="10F76C9F" w14:textId="77777777" w:rsidTr="00510303">
        <w:trPr>
          <w:trHeight w:val="330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208D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AA0C" w14:textId="77777777" w:rsidR="0053446B" w:rsidRDefault="0053446B" w:rsidP="002708E1">
            <w:pPr>
              <w:ind w:firstLine="0"/>
            </w:pPr>
            <w:r w:rsidRPr="00301FDC">
              <w:rPr>
                <w:sz w:val="24"/>
              </w:rPr>
              <w:t>Пользователь должен находиться на странице каталога</w:t>
            </w:r>
          </w:p>
        </w:tc>
      </w:tr>
      <w:tr w:rsidR="0053446B" w14:paraId="742E882D" w14:textId="77777777" w:rsidTr="00510303">
        <w:trPr>
          <w:trHeight w:val="332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D691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9988E" w14:textId="2B7021ED" w:rsidR="0053446B" w:rsidRPr="00377701" w:rsidRDefault="0053446B" w:rsidP="002708E1">
            <w:pPr>
              <w:ind w:firstLine="0"/>
              <w:rPr>
                <w:sz w:val="24"/>
              </w:rPr>
            </w:pPr>
            <w:r w:rsidRPr="00301FDC">
              <w:rPr>
                <w:sz w:val="24"/>
              </w:rPr>
              <w:t>Пользователь получил список товаров и услуг, соответствующих</w:t>
            </w:r>
            <w:r w:rsidR="00377701">
              <w:rPr>
                <w:sz w:val="24"/>
              </w:rPr>
              <w:t xml:space="preserve"> з</w:t>
            </w:r>
            <w:r w:rsidRPr="00301FDC">
              <w:rPr>
                <w:sz w:val="24"/>
              </w:rPr>
              <w:t>апросу</w:t>
            </w:r>
            <w:r w:rsidR="00377701">
              <w:rPr>
                <w:sz w:val="24"/>
              </w:rPr>
              <w:t xml:space="preserve"> сортировки</w:t>
            </w:r>
          </w:p>
        </w:tc>
      </w:tr>
      <w:tr w:rsidR="0053446B" w14:paraId="1A15EB05" w14:textId="77777777" w:rsidTr="00510303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2BA5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382C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53446B" w14:paraId="6E3CC7D8" w14:textId="77777777" w:rsidTr="00510303">
        <w:trPr>
          <w:trHeight w:val="326"/>
        </w:trPr>
        <w:tc>
          <w:tcPr>
            <w:tcW w:w="9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DC2F" w14:textId="24BBDB4F" w:rsidR="0053446B" w:rsidRDefault="0053446B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</w:t>
            </w:r>
            <w:r w:rsidRPr="00301FDC">
              <w:rPr>
                <w:sz w:val="24"/>
              </w:rPr>
              <w:t xml:space="preserve">Пользователь выполнил </w:t>
            </w:r>
            <w:r w:rsidR="00377F81">
              <w:rPr>
                <w:sz w:val="24"/>
              </w:rPr>
              <w:t>сортировку</w:t>
            </w:r>
            <w:r w:rsidRPr="00301FDC">
              <w:rPr>
                <w:sz w:val="24"/>
              </w:rPr>
              <w:t xml:space="preserve"> товаров</w:t>
            </w:r>
          </w:p>
        </w:tc>
      </w:tr>
      <w:tr w:rsidR="0053446B" w14:paraId="1A631782" w14:textId="77777777" w:rsidTr="00510303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A254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49E8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53446B" w14:paraId="34E593C7" w14:textId="77777777" w:rsidTr="00510303">
        <w:trPr>
          <w:trHeight w:val="32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A1FA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E629" w14:textId="7DC5E3A9" w:rsidR="0053446B" w:rsidRDefault="00A85089" w:rsidP="002708E1">
            <w:pPr>
              <w:ind w:firstLine="0"/>
            </w:pPr>
            <w:r w:rsidRPr="00A85089">
              <w:rPr>
                <w:sz w:val="24"/>
              </w:rPr>
              <w:t>Пользователь выбирает критерий сортировки</w:t>
            </w:r>
          </w:p>
        </w:tc>
      </w:tr>
      <w:tr w:rsidR="0053446B" w14:paraId="39954E55" w14:textId="77777777" w:rsidTr="00510303">
        <w:trPr>
          <w:trHeight w:val="332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0DCF" w14:textId="77777777" w:rsidR="0053446B" w:rsidRDefault="0053446B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BA36" w14:textId="6951CDEE" w:rsidR="0053446B" w:rsidRPr="00A85089" w:rsidRDefault="00A85089" w:rsidP="00A85089">
            <w:pPr>
              <w:ind w:firstLine="0"/>
              <w:rPr>
                <w:sz w:val="24"/>
              </w:rPr>
            </w:pPr>
            <w:r w:rsidRPr="00A85089">
              <w:rPr>
                <w:sz w:val="24"/>
              </w:rPr>
              <w:t xml:space="preserve">Система сортирует все </w:t>
            </w:r>
            <w:r>
              <w:rPr>
                <w:sz w:val="24"/>
              </w:rPr>
              <w:t>товары</w:t>
            </w:r>
            <w:r w:rsidRPr="00A85089">
              <w:rPr>
                <w:sz w:val="24"/>
              </w:rPr>
              <w:t xml:space="preserve"> по</w:t>
            </w:r>
            <w:r>
              <w:rPr>
                <w:sz w:val="24"/>
              </w:rPr>
              <w:t xml:space="preserve"> </w:t>
            </w:r>
            <w:r w:rsidRPr="00A85089">
              <w:rPr>
                <w:sz w:val="24"/>
              </w:rPr>
              <w:t>выбранному критерию и порядку сортировки</w:t>
            </w:r>
          </w:p>
        </w:tc>
      </w:tr>
      <w:tr w:rsidR="00510303" w14:paraId="6E2C2407" w14:textId="77777777" w:rsidTr="00510303">
        <w:tblPrEx>
          <w:tblCellMar>
            <w:right w:w="48" w:type="dxa"/>
          </w:tblCellMar>
        </w:tblPrEx>
        <w:trPr>
          <w:trHeight w:val="326"/>
        </w:trPr>
        <w:tc>
          <w:tcPr>
            <w:tcW w:w="9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8A2A" w14:textId="3DCE8404" w:rsidR="00510303" w:rsidRDefault="00510303" w:rsidP="002708E1">
            <w:pPr>
              <w:ind w:firstLine="0"/>
            </w:pPr>
            <w:r>
              <w:rPr>
                <w:b/>
                <w:sz w:val="24"/>
              </w:rPr>
              <w:t xml:space="preserve">Исключение </w:t>
            </w: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– </w:t>
            </w:r>
            <w:r w:rsidRPr="00510303">
              <w:rPr>
                <w:sz w:val="24"/>
              </w:rPr>
              <w:t>Ошибка сервера</w:t>
            </w:r>
          </w:p>
        </w:tc>
      </w:tr>
      <w:tr w:rsidR="00510303" w14:paraId="69388459" w14:textId="77777777" w:rsidTr="00510303">
        <w:tblPrEx>
          <w:tblCellMar>
            <w:right w:w="48" w:type="dxa"/>
          </w:tblCellMar>
        </w:tblPrEx>
        <w:trPr>
          <w:trHeight w:val="326"/>
        </w:trPr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1848" w14:textId="77777777" w:rsidR="00510303" w:rsidRDefault="00510303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3FD2" w14:textId="77777777" w:rsidR="00510303" w:rsidRDefault="00510303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47EF" w14:textId="77777777" w:rsidR="00510303" w:rsidRDefault="00510303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510303" w:rsidRPr="00570A38" w14:paraId="4C28A8CF" w14:textId="77777777" w:rsidTr="00510303">
        <w:tblPrEx>
          <w:tblCellMar>
            <w:right w:w="48" w:type="dxa"/>
          </w:tblCellMar>
        </w:tblPrEx>
        <w:trPr>
          <w:trHeight w:val="562"/>
        </w:trPr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3315" w14:textId="77777777" w:rsidR="00510303" w:rsidRDefault="00510303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83EC" w14:textId="67140C06" w:rsidR="00510303" w:rsidRDefault="00510303" w:rsidP="002708E1">
            <w:pPr>
              <w:ind w:firstLine="0"/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BFA9" w14:textId="77777777" w:rsidR="00510303" w:rsidRPr="00570A38" w:rsidRDefault="00510303" w:rsidP="002708E1">
            <w:pPr>
              <w:ind w:firstLine="0"/>
              <w:rPr>
                <w:sz w:val="24"/>
              </w:rPr>
            </w:pPr>
            <w:r w:rsidRPr="00570A38">
              <w:rPr>
                <w:sz w:val="24"/>
              </w:rPr>
              <w:t>Система отображает сообщение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об ошибке загрузки. Возврат к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шагу 1.</w:t>
            </w:r>
          </w:p>
        </w:tc>
      </w:tr>
    </w:tbl>
    <w:p w14:paraId="61C2A7F2" w14:textId="5C56387C" w:rsidR="0053446B" w:rsidRDefault="0053446B" w:rsidP="000733EB">
      <w:pPr>
        <w:rPr>
          <w:b/>
          <w:bCs/>
        </w:rPr>
      </w:pPr>
    </w:p>
    <w:p w14:paraId="29442268" w14:textId="6522D9C5" w:rsidR="000D7A3E" w:rsidRDefault="000D7A3E" w:rsidP="000D7A3E">
      <w:pPr>
        <w:pStyle w:val="af7"/>
      </w:pPr>
      <w:r>
        <w:t>Таблица 1.</w:t>
      </w:r>
      <w:r>
        <w:t>1</w:t>
      </w:r>
      <w:r w:rsidR="004E657A">
        <w:t>5</w:t>
      </w:r>
      <w:r>
        <w:t xml:space="preserve"> – Добавление услуг и товаров (Ф-</w:t>
      </w:r>
      <w:r>
        <w:t>11</w:t>
      </w:r>
      <w:r>
        <w:t xml:space="preserve">) </w:t>
      </w:r>
    </w:p>
    <w:tbl>
      <w:tblPr>
        <w:tblStyle w:val="TableGrid"/>
        <w:tblW w:w="9364" w:type="dxa"/>
        <w:tblInd w:w="29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1959"/>
        <w:gridCol w:w="7405"/>
      </w:tblGrid>
      <w:tr w:rsidR="000D7A3E" w14:paraId="289B1373" w14:textId="77777777" w:rsidTr="002708E1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C307" w14:textId="77777777" w:rsidR="000D7A3E" w:rsidRDefault="000D7A3E" w:rsidP="002708E1">
            <w:pPr>
              <w:ind w:lef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C151" w14:textId="77777777" w:rsidR="000D7A3E" w:rsidRDefault="000D7A3E" w:rsidP="002708E1">
            <w:pPr>
              <w:ind w:left="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0D7A3E" w14:paraId="77A55C79" w14:textId="77777777" w:rsidTr="002708E1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E024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BC36" w14:textId="453BF5BD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Возможность добавления товаров </w:t>
            </w:r>
          </w:p>
        </w:tc>
      </w:tr>
      <w:tr w:rsidR="000D7A3E" w14:paraId="2B8CD498" w14:textId="77777777" w:rsidTr="002708E1">
        <w:trPr>
          <w:trHeight w:val="64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8DB6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4D6B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Пользователь должен открыть в браузере страницу и авторизоваться как администратор </w:t>
            </w:r>
          </w:p>
        </w:tc>
      </w:tr>
      <w:tr w:rsidR="000D7A3E" w14:paraId="2143F2E5" w14:textId="77777777" w:rsidTr="002708E1">
        <w:trPr>
          <w:trHeight w:val="32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313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212A" w14:textId="29E3A0DE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Пользователь добавил товар </w:t>
            </w:r>
          </w:p>
        </w:tc>
      </w:tr>
      <w:tr w:rsidR="000D7A3E" w14:paraId="5FF30E58" w14:textId="77777777" w:rsidTr="002708E1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FC3B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3062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0D7A3E" w14:paraId="0CCF3B18" w14:textId="77777777" w:rsidTr="002708E1">
        <w:trPr>
          <w:trHeight w:val="326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31A5" w14:textId="77777777" w:rsidR="000D7A3E" w:rsidRDefault="000D7A3E" w:rsidP="002708E1">
            <w:pPr>
              <w:ind w:left="110"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добавил услугу или товар </w:t>
            </w:r>
          </w:p>
        </w:tc>
      </w:tr>
      <w:tr w:rsidR="000D7A3E" w14:paraId="43BCC984" w14:textId="77777777" w:rsidTr="002708E1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CB62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22E6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0D7A3E" w14:paraId="2B1ED7FA" w14:textId="77777777" w:rsidTr="002708E1">
        <w:trPr>
          <w:trHeight w:val="33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9F73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D817" w14:textId="35F999ED" w:rsidR="000D7A3E" w:rsidRDefault="000D7A3E" w:rsidP="002708E1">
            <w:pPr>
              <w:ind w:left="110" w:firstLine="0"/>
            </w:pPr>
            <w:r>
              <w:rPr>
                <w:sz w:val="24"/>
              </w:rPr>
              <w:t>Пользователь вводит данные о</w:t>
            </w:r>
            <w:r w:rsidR="008A156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товаре </w:t>
            </w:r>
          </w:p>
        </w:tc>
      </w:tr>
      <w:tr w:rsidR="000D7A3E" w14:paraId="692102F7" w14:textId="77777777" w:rsidTr="002708E1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527F" w14:textId="528F96D9" w:rsidR="000D7A3E" w:rsidRDefault="00BC7FF3" w:rsidP="002708E1">
            <w:pPr>
              <w:ind w:left="110" w:firstLine="0"/>
            </w:pPr>
            <w:r>
              <w:rPr>
                <w:sz w:val="24"/>
              </w:rPr>
              <w:t>2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AE99" w14:textId="1BE81617" w:rsidR="000D7A3E" w:rsidRPr="00BC7FF3" w:rsidRDefault="00BC7FF3" w:rsidP="002708E1">
            <w:pPr>
              <w:ind w:left="110" w:firstLine="0"/>
              <w:rPr>
                <w:lang w:val="en-US"/>
              </w:rPr>
            </w:pPr>
            <w:r>
              <w:rPr>
                <w:sz w:val="24"/>
              </w:rPr>
              <w:t>Пользователь</w:t>
            </w:r>
            <w:r>
              <w:rPr>
                <w:sz w:val="24"/>
              </w:rPr>
              <w:t xml:space="preserve"> нажимает кнопку «Создать»</w:t>
            </w:r>
          </w:p>
        </w:tc>
      </w:tr>
      <w:tr w:rsidR="000D7A3E" w14:paraId="0DE1BDB8" w14:textId="77777777" w:rsidTr="002708E1">
        <w:trPr>
          <w:trHeight w:val="33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A056" w14:textId="7801A245" w:rsidR="000D7A3E" w:rsidRDefault="00BC7FF3" w:rsidP="002708E1">
            <w:pPr>
              <w:ind w:left="110" w:firstLine="0"/>
            </w:pPr>
            <w:r>
              <w:rPr>
                <w:sz w:val="24"/>
              </w:rPr>
              <w:t>3</w:t>
            </w:r>
            <w:r w:rsidR="000D7A3E">
              <w:rPr>
                <w:sz w:val="24"/>
              </w:rPr>
              <w:t xml:space="preserve"> 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DE94" w14:textId="77777777" w:rsidR="000D7A3E" w:rsidRDefault="000D7A3E" w:rsidP="002708E1">
            <w:pPr>
              <w:ind w:left="110" w:firstLine="0"/>
            </w:pPr>
            <w:r>
              <w:rPr>
                <w:sz w:val="24"/>
              </w:rPr>
              <w:t xml:space="preserve">Система проверяет данные на корректность  </w:t>
            </w:r>
          </w:p>
        </w:tc>
      </w:tr>
    </w:tbl>
    <w:p w14:paraId="72C1C3E3" w14:textId="709B1601" w:rsidR="000D7A3E" w:rsidRPr="002B28D5" w:rsidRDefault="002B28D5" w:rsidP="002B28D5">
      <w:pPr>
        <w:pStyle w:val="af7"/>
      </w:pPr>
      <w:r>
        <w:lastRenderedPageBreak/>
        <w:t>Продолжение таблицы 1.15</w:t>
      </w:r>
    </w:p>
    <w:tbl>
      <w:tblPr>
        <w:tblStyle w:val="TableGrid"/>
        <w:tblW w:w="9364" w:type="dxa"/>
        <w:tblInd w:w="29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1959"/>
        <w:gridCol w:w="1844"/>
        <w:gridCol w:w="2643"/>
        <w:gridCol w:w="2918"/>
      </w:tblGrid>
      <w:tr w:rsidR="002B28D5" w14:paraId="35059091" w14:textId="77777777" w:rsidTr="002708E1">
        <w:trPr>
          <w:trHeight w:val="31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4B5D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7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E0A7F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>Система добавляет товар</w:t>
            </w:r>
          </w:p>
        </w:tc>
      </w:tr>
      <w:tr w:rsidR="002B28D5" w14:paraId="2744D4CA" w14:textId="77777777" w:rsidTr="002708E1">
        <w:trPr>
          <w:trHeight w:val="327"/>
        </w:trPr>
        <w:tc>
          <w:tcPr>
            <w:tcW w:w="3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17E2EB" w14:textId="628879AD" w:rsidR="002B28D5" w:rsidRDefault="002B28D5" w:rsidP="002708E1">
            <w:pPr>
              <w:ind w:left="110" w:firstLine="0"/>
            </w:pPr>
            <w:r>
              <w:rPr>
                <w:b/>
                <w:sz w:val="24"/>
              </w:rPr>
              <w:t xml:space="preserve">Исключение </w:t>
            </w: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– Введены некоррек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69297D" w14:textId="77777777" w:rsidR="002B28D5" w:rsidRDefault="002B28D5" w:rsidP="002708E1">
            <w:pPr>
              <w:ind w:left="-2" w:firstLine="0"/>
            </w:pPr>
            <w:r>
              <w:rPr>
                <w:sz w:val="24"/>
              </w:rPr>
              <w:t xml:space="preserve">тные данные </w:t>
            </w:r>
          </w:p>
        </w:tc>
        <w:tc>
          <w:tcPr>
            <w:tcW w:w="2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696B44" w14:textId="77777777" w:rsidR="002B28D5" w:rsidRDefault="002B28D5" w:rsidP="002708E1">
            <w:pPr>
              <w:spacing w:after="160"/>
              <w:ind w:firstLine="0"/>
            </w:pPr>
          </w:p>
        </w:tc>
      </w:tr>
      <w:tr w:rsidR="002B28D5" w14:paraId="047DD99C" w14:textId="77777777" w:rsidTr="002708E1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0EFE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F64C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F89B26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Действие </w:t>
            </w:r>
          </w:p>
        </w:tc>
        <w:tc>
          <w:tcPr>
            <w:tcW w:w="2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64DCF8" w14:textId="77777777" w:rsidR="002B28D5" w:rsidRDefault="002B28D5" w:rsidP="002708E1">
            <w:pPr>
              <w:spacing w:after="160"/>
              <w:ind w:firstLine="0"/>
            </w:pPr>
          </w:p>
        </w:tc>
      </w:tr>
      <w:tr w:rsidR="002B28D5" w14:paraId="47670880" w14:textId="77777777" w:rsidTr="00D221F0">
        <w:trPr>
          <w:trHeight w:val="64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DC08" w14:textId="353915E9" w:rsidR="002B28D5" w:rsidRDefault="002B28D5" w:rsidP="002708E1">
            <w:pPr>
              <w:ind w:left="110" w:firstLine="0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1F1C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4а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212F" w14:textId="097FDD4A" w:rsidR="002B28D5" w:rsidRPr="002B28D5" w:rsidRDefault="002B28D5" w:rsidP="002B28D5">
            <w:pPr>
              <w:tabs>
                <w:tab w:val="center" w:pos="543"/>
                <w:tab w:val="center" w:pos="1808"/>
              </w:tabs>
              <w:spacing w:after="69"/>
              <w:ind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Система </w:t>
            </w:r>
            <w:r w:rsidRPr="00570A38">
              <w:rPr>
                <w:sz w:val="24"/>
              </w:rPr>
              <w:t>отображает сообщение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об ошибке. Возврат к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шагу 1.</w:t>
            </w:r>
          </w:p>
        </w:tc>
      </w:tr>
      <w:tr w:rsidR="002B28D5" w14:paraId="4EA1C82D" w14:textId="77777777" w:rsidTr="00E309CB">
        <w:trPr>
          <w:trHeight w:val="331"/>
        </w:trPr>
        <w:tc>
          <w:tcPr>
            <w:tcW w:w="93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A160" w14:textId="4CCC2D02" w:rsidR="002B28D5" w:rsidRDefault="002B28D5" w:rsidP="002B28D5">
            <w:pPr>
              <w:ind w:left="110" w:firstLine="0"/>
            </w:pPr>
            <w:r>
              <w:rPr>
                <w:b/>
                <w:sz w:val="24"/>
              </w:rPr>
              <w:t xml:space="preserve">Исключение </w:t>
            </w:r>
            <w:r w:rsidR="00932856">
              <w:rPr>
                <w:b/>
                <w:sz w:val="24"/>
              </w:rPr>
              <w:t>2</w:t>
            </w:r>
            <w:r>
              <w:rPr>
                <w:sz w:val="24"/>
              </w:rPr>
              <w:t xml:space="preserve"> – Ошибка сервера </w:t>
            </w:r>
            <w:r>
              <w:rPr>
                <w:sz w:val="24"/>
              </w:rPr>
              <w:t xml:space="preserve">при </w:t>
            </w:r>
            <w:r>
              <w:rPr>
                <w:sz w:val="24"/>
              </w:rPr>
              <w:t xml:space="preserve">добавлении </w:t>
            </w:r>
          </w:p>
        </w:tc>
      </w:tr>
      <w:tr w:rsidR="002B28D5" w14:paraId="33F1B85E" w14:textId="77777777" w:rsidTr="002708E1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3A32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4D75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CA4B4F" w14:textId="77777777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Действие </w:t>
            </w:r>
          </w:p>
        </w:tc>
        <w:tc>
          <w:tcPr>
            <w:tcW w:w="2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B7EC52" w14:textId="77777777" w:rsidR="002B28D5" w:rsidRDefault="002B28D5" w:rsidP="002708E1">
            <w:pPr>
              <w:spacing w:after="160"/>
              <w:ind w:firstLine="0"/>
            </w:pPr>
          </w:p>
        </w:tc>
      </w:tr>
      <w:tr w:rsidR="002B28D5" w14:paraId="439F4628" w14:textId="77777777" w:rsidTr="002B28D5">
        <w:trPr>
          <w:trHeight w:val="47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AB8ED" w14:textId="2CE671E1" w:rsidR="002B28D5" w:rsidRDefault="002B28D5" w:rsidP="002708E1">
            <w:pPr>
              <w:ind w:left="110" w:firstLine="0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4093" w14:textId="2573D71C" w:rsidR="002B28D5" w:rsidRDefault="002B28D5" w:rsidP="002708E1">
            <w:pPr>
              <w:ind w:left="110" w:firstLine="0"/>
            </w:pPr>
            <w:r>
              <w:rPr>
                <w:sz w:val="24"/>
              </w:rPr>
              <w:t>4б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D2CA" w14:textId="41084F0F" w:rsidR="002B28D5" w:rsidRDefault="002B28D5" w:rsidP="002708E1">
            <w:pPr>
              <w:ind w:left="110" w:firstLine="0"/>
            </w:pPr>
            <w:r>
              <w:rPr>
                <w:sz w:val="24"/>
              </w:rPr>
              <w:t xml:space="preserve">Система </w:t>
            </w:r>
            <w:r w:rsidRPr="00570A38">
              <w:rPr>
                <w:sz w:val="24"/>
              </w:rPr>
              <w:t>отображает сообщение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об ошибке. Возврат к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шагу 1.</w:t>
            </w:r>
          </w:p>
        </w:tc>
      </w:tr>
    </w:tbl>
    <w:p w14:paraId="172BC0A1" w14:textId="7DD137FD" w:rsidR="000D7A3E" w:rsidRDefault="000D7A3E" w:rsidP="000733EB">
      <w:pPr>
        <w:rPr>
          <w:b/>
          <w:bCs/>
        </w:rPr>
      </w:pPr>
    </w:p>
    <w:p w14:paraId="28C0D5C8" w14:textId="778FE918" w:rsidR="00D32E39" w:rsidRDefault="00D32E39" w:rsidP="00D32E39">
      <w:pPr>
        <w:pStyle w:val="af7"/>
      </w:pPr>
      <w:r>
        <w:t>Таблица 1.</w:t>
      </w:r>
      <w:r>
        <w:t>1</w:t>
      </w:r>
      <w:r>
        <w:t xml:space="preserve">6 – </w:t>
      </w:r>
      <w:r>
        <w:t>Оставление заявок</w:t>
      </w:r>
      <w:r>
        <w:t xml:space="preserve"> (Ф-</w:t>
      </w:r>
      <w:r>
        <w:t>12</w:t>
      </w:r>
      <w:r>
        <w:t xml:space="preserve">) </w:t>
      </w:r>
    </w:p>
    <w:tbl>
      <w:tblPr>
        <w:tblStyle w:val="TableGrid"/>
        <w:tblW w:w="9369" w:type="dxa"/>
        <w:tblInd w:w="0" w:type="dxa"/>
        <w:tblCellMar>
          <w:top w:w="7" w:type="dxa"/>
          <w:left w:w="110" w:type="dxa"/>
          <w:right w:w="48" w:type="dxa"/>
        </w:tblCellMar>
        <w:tblLook w:val="04A0" w:firstRow="1" w:lastRow="0" w:firstColumn="1" w:lastColumn="0" w:noHBand="0" w:noVBand="1"/>
      </w:tblPr>
      <w:tblGrid>
        <w:gridCol w:w="2271"/>
        <w:gridCol w:w="2127"/>
        <w:gridCol w:w="4971"/>
      </w:tblGrid>
      <w:tr w:rsidR="00D32E39" w14:paraId="380F29C2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106F" w14:textId="77777777" w:rsidR="00D32E39" w:rsidRDefault="00D32E39" w:rsidP="002708E1">
            <w:pPr>
              <w:ind w:right="6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11D56" w14:textId="77777777" w:rsidR="00D32E39" w:rsidRDefault="00D32E39" w:rsidP="002708E1">
            <w:pPr>
              <w:ind w:right="63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D32E39" w14:paraId="3DDA955D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D630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B9B0" w14:textId="465E28E5" w:rsidR="00D32E39" w:rsidRDefault="00D32E39" w:rsidP="002708E1">
            <w:pPr>
              <w:ind w:firstLine="0"/>
            </w:pPr>
            <w:r>
              <w:rPr>
                <w:sz w:val="24"/>
              </w:rPr>
              <w:t>Оставление заявок на сайт пользователем</w:t>
            </w:r>
            <w:r>
              <w:rPr>
                <w:sz w:val="24"/>
              </w:rPr>
              <w:t xml:space="preserve"> </w:t>
            </w:r>
          </w:p>
        </w:tc>
      </w:tr>
      <w:tr w:rsidR="00D32E39" w14:paraId="531409B1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F784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378E" w14:textId="5A6931D0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Пользователь должен открыть в браузере </w:t>
            </w:r>
            <w:r w:rsidR="00C04073">
              <w:rPr>
                <w:sz w:val="24"/>
              </w:rPr>
              <w:t>любую страницу</w:t>
            </w:r>
          </w:p>
        </w:tc>
      </w:tr>
      <w:tr w:rsidR="00D32E39" w14:paraId="7D179F09" w14:textId="77777777" w:rsidTr="00286C0A">
        <w:trPr>
          <w:trHeight w:val="244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B39A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EECB" w14:textId="39538D5D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Пользователь </w:t>
            </w:r>
            <w:r w:rsidR="00C04073">
              <w:rPr>
                <w:sz w:val="24"/>
              </w:rPr>
              <w:t>оставил заявку</w:t>
            </w:r>
            <w:r>
              <w:rPr>
                <w:sz w:val="24"/>
              </w:rPr>
              <w:t xml:space="preserve"> </w:t>
            </w:r>
          </w:p>
        </w:tc>
      </w:tr>
      <w:tr w:rsidR="00D32E39" w14:paraId="0E429826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0C71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FB61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D32E39" w14:paraId="732583B8" w14:textId="77777777" w:rsidTr="00286C0A">
        <w:trPr>
          <w:trHeight w:val="326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B077" w14:textId="1C5C1070" w:rsidR="00D32E39" w:rsidRDefault="00D32E39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</w:t>
            </w:r>
            <w:r w:rsidR="00C04073">
              <w:rPr>
                <w:sz w:val="24"/>
              </w:rPr>
              <w:t>оставил заявку</w:t>
            </w:r>
          </w:p>
        </w:tc>
      </w:tr>
      <w:tr w:rsidR="00D32E39" w14:paraId="3A39ECD1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166B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C1FD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D32E39" w14:paraId="6A385944" w14:textId="77777777" w:rsidTr="00286C0A">
        <w:trPr>
          <w:trHeight w:val="331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CE10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283D" w14:textId="6D9E62DA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Пользователь вводит данные для </w:t>
            </w:r>
            <w:r w:rsidR="00A46B69">
              <w:rPr>
                <w:sz w:val="24"/>
              </w:rPr>
              <w:t>заявки</w:t>
            </w:r>
          </w:p>
        </w:tc>
      </w:tr>
      <w:tr w:rsidR="00D32E39" w14:paraId="5300D08C" w14:textId="77777777" w:rsidTr="00286C0A">
        <w:trPr>
          <w:trHeight w:val="327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6CE2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D226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Система проверяет данные на корректность </w:t>
            </w:r>
          </w:p>
        </w:tc>
      </w:tr>
      <w:tr w:rsidR="00D32E39" w14:paraId="0ED4020A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7568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FBDB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Пользователь подтверждает ввод данных </w:t>
            </w:r>
          </w:p>
        </w:tc>
      </w:tr>
      <w:tr w:rsidR="00D32E39" w14:paraId="3DB3EB02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E84F" w14:textId="77777777" w:rsidR="00D32E39" w:rsidRDefault="00D32E39" w:rsidP="002708E1">
            <w:pPr>
              <w:ind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7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251F" w14:textId="37336322" w:rsidR="00D32E39" w:rsidRDefault="00A46B69" w:rsidP="002708E1">
            <w:pPr>
              <w:ind w:firstLine="0"/>
            </w:pPr>
            <w:r>
              <w:rPr>
                <w:sz w:val="24"/>
              </w:rPr>
              <w:t>Отображается сообщение об успешной заявке</w:t>
            </w:r>
          </w:p>
        </w:tc>
      </w:tr>
      <w:tr w:rsidR="00286C0A" w14:paraId="6759B1F8" w14:textId="77777777" w:rsidTr="00286C0A">
        <w:trPr>
          <w:trHeight w:val="326"/>
        </w:trPr>
        <w:tc>
          <w:tcPr>
            <w:tcW w:w="93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E9F1" w14:textId="77777777" w:rsidR="00286C0A" w:rsidRDefault="00286C0A" w:rsidP="002708E1">
            <w:pPr>
              <w:ind w:firstLine="0"/>
            </w:pPr>
            <w:r>
              <w:rPr>
                <w:b/>
                <w:sz w:val="24"/>
              </w:rPr>
              <w:t>Исключение 1</w:t>
            </w:r>
            <w:r>
              <w:rPr>
                <w:sz w:val="24"/>
              </w:rPr>
              <w:t xml:space="preserve">– </w:t>
            </w:r>
            <w:r w:rsidRPr="00510303">
              <w:rPr>
                <w:sz w:val="24"/>
              </w:rPr>
              <w:t>Ошибка сервера</w:t>
            </w:r>
          </w:p>
        </w:tc>
      </w:tr>
      <w:tr w:rsidR="00286C0A" w14:paraId="252D928E" w14:textId="77777777" w:rsidTr="00286C0A">
        <w:trPr>
          <w:trHeight w:val="326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54D3" w14:textId="77777777" w:rsidR="00286C0A" w:rsidRDefault="00286C0A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2BC5" w14:textId="77777777" w:rsidR="00286C0A" w:rsidRDefault="00286C0A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0DFE" w14:textId="77777777" w:rsidR="00286C0A" w:rsidRDefault="00286C0A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286C0A" w:rsidRPr="00570A38" w14:paraId="487D37D3" w14:textId="77777777" w:rsidTr="00286C0A">
        <w:trPr>
          <w:trHeight w:val="562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C1DC9" w14:textId="05F0331A" w:rsidR="00286C0A" w:rsidRDefault="00286C0A" w:rsidP="002708E1">
            <w:pPr>
              <w:ind w:firstLine="0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9DCE" w14:textId="7414A63F" w:rsidR="00286C0A" w:rsidRDefault="00286C0A" w:rsidP="002708E1">
            <w:pPr>
              <w:ind w:firstLine="0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 xml:space="preserve">а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D65B" w14:textId="77777777" w:rsidR="00286C0A" w:rsidRPr="00570A38" w:rsidRDefault="00286C0A" w:rsidP="002708E1">
            <w:pPr>
              <w:ind w:firstLine="0"/>
              <w:rPr>
                <w:sz w:val="24"/>
              </w:rPr>
            </w:pPr>
            <w:r w:rsidRPr="00570A38">
              <w:rPr>
                <w:sz w:val="24"/>
              </w:rPr>
              <w:t>Система отображает сообщение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об ошибке загрузки. Возврат к</w:t>
            </w:r>
            <w:r>
              <w:rPr>
                <w:sz w:val="24"/>
              </w:rPr>
              <w:t xml:space="preserve"> </w:t>
            </w:r>
            <w:r w:rsidRPr="00570A38">
              <w:rPr>
                <w:sz w:val="24"/>
              </w:rPr>
              <w:t>шагу 1.</w:t>
            </w:r>
          </w:p>
        </w:tc>
      </w:tr>
    </w:tbl>
    <w:p w14:paraId="5E5DE842" w14:textId="4D527328" w:rsidR="00D32E39" w:rsidRDefault="00D32E39" w:rsidP="000733EB">
      <w:pPr>
        <w:rPr>
          <w:b/>
          <w:bCs/>
        </w:rPr>
      </w:pPr>
    </w:p>
    <w:p w14:paraId="047BD3F5" w14:textId="1A87FFC3" w:rsidR="00C60995" w:rsidRDefault="00C60995" w:rsidP="00C60995">
      <w:pPr>
        <w:pStyle w:val="af7"/>
      </w:pPr>
      <w:r>
        <w:t>Таблица 1.1</w:t>
      </w:r>
      <w:r>
        <w:t>7</w:t>
      </w:r>
      <w:r>
        <w:t xml:space="preserve"> – Добавление товара корзину (Ф-</w:t>
      </w:r>
      <w:r>
        <w:t>13</w:t>
      </w:r>
      <w:r>
        <w:t xml:space="preserve">) </w:t>
      </w:r>
    </w:p>
    <w:tbl>
      <w:tblPr>
        <w:tblStyle w:val="TableGrid"/>
        <w:tblW w:w="9364" w:type="dxa"/>
        <w:tblInd w:w="0" w:type="dxa"/>
        <w:tblCellMar>
          <w:top w:w="7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1676"/>
        <w:gridCol w:w="7688"/>
      </w:tblGrid>
      <w:tr w:rsidR="00C60995" w14:paraId="55CD73AF" w14:textId="77777777" w:rsidTr="002708E1">
        <w:trPr>
          <w:trHeight w:val="379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16CD" w14:textId="77777777" w:rsidR="00C60995" w:rsidRDefault="00C60995" w:rsidP="002708E1">
            <w:pPr>
              <w:ind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842D" w14:textId="77777777" w:rsidR="00C60995" w:rsidRDefault="00C60995" w:rsidP="002708E1">
            <w:pPr>
              <w:ind w:right="3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C60995" w14:paraId="2DCC063C" w14:textId="77777777" w:rsidTr="002708E1">
        <w:trPr>
          <w:trHeight w:val="331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E966" w14:textId="77777777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CC51" w14:textId="5B343A34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Возможность добавить товар в корзину </w:t>
            </w:r>
          </w:p>
        </w:tc>
      </w:tr>
      <w:tr w:rsidR="00C60995" w14:paraId="6C3B466C" w14:textId="77777777" w:rsidTr="002A2C4A">
        <w:trPr>
          <w:trHeight w:val="495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F83A" w14:textId="77777777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709" w14:textId="293EB24E" w:rsidR="00C60995" w:rsidRDefault="00C60995" w:rsidP="002708E1">
            <w:pPr>
              <w:ind w:right="59" w:firstLine="0"/>
            </w:pPr>
            <w:r>
              <w:rPr>
                <w:sz w:val="24"/>
              </w:rPr>
              <w:t xml:space="preserve">Пользователь должен кликнуть на иконку </w:t>
            </w:r>
            <w:r w:rsidR="00556C8E">
              <w:rPr>
                <w:sz w:val="24"/>
              </w:rPr>
              <w:t>заказа</w:t>
            </w:r>
            <w:r>
              <w:rPr>
                <w:sz w:val="24"/>
              </w:rPr>
              <w:t xml:space="preserve"> на карточке товара в каталоге</w:t>
            </w:r>
          </w:p>
        </w:tc>
      </w:tr>
      <w:tr w:rsidR="00C60995" w14:paraId="2B08F887" w14:textId="77777777" w:rsidTr="002708E1">
        <w:trPr>
          <w:trHeight w:val="32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9B7D" w14:textId="77777777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E6CC" w14:textId="38418D16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Пользователь добавил товар в корзину  </w:t>
            </w:r>
          </w:p>
        </w:tc>
      </w:tr>
      <w:tr w:rsidR="00C60995" w14:paraId="593F017E" w14:textId="77777777" w:rsidTr="002708E1">
        <w:trPr>
          <w:trHeight w:val="332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1369" w14:textId="77777777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57BE" w14:textId="77777777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C60995" w14:paraId="02CCD7C0" w14:textId="77777777" w:rsidTr="002708E1">
        <w:trPr>
          <w:trHeight w:val="326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2712" w14:textId="038A3557" w:rsidR="00C60995" w:rsidRDefault="00C60995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добавил товар в корзину </w:t>
            </w:r>
          </w:p>
        </w:tc>
      </w:tr>
      <w:tr w:rsidR="00C60995" w14:paraId="152B0716" w14:textId="77777777" w:rsidTr="002708E1">
        <w:trPr>
          <w:trHeight w:val="32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9E0C" w14:textId="77777777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4D5CD" w14:textId="77777777" w:rsidR="00C60995" w:rsidRDefault="00C60995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</w:tbl>
    <w:p w14:paraId="6F1894A7" w14:textId="3C978274" w:rsidR="00C60995" w:rsidRPr="00C45294" w:rsidRDefault="00C45294" w:rsidP="00C45294">
      <w:pPr>
        <w:pStyle w:val="af7"/>
      </w:pPr>
      <w:r>
        <w:lastRenderedPageBreak/>
        <w:t>Продолжение таблицы 1.17</w:t>
      </w:r>
    </w:p>
    <w:tbl>
      <w:tblPr>
        <w:tblStyle w:val="TableGrid"/>
        <w:tblW w:w="9364" w:type="dxa"/>
        <w:tblInd w:w="0" w:type="dxa"/>
        <w:tblCellMar>
          <w:top w:w="7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1676"/>
        <w:gridCol w:w="7688"/>
      </w:tblGrid>
      <w:tr w:rsidR="00C45294" w14:paraId="70E18574" w14:textId="77777777" w:rsidTr="002708E1">
        <w:trPr>
          <w:trHeight w:val="643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2E58" w14:textId="77777777" w:rsidR="00C45294" w:rsidRDefault="00C45294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A68F" w14:textId="49365FB0" w:rsidR="00C45294" w:rsidRDefault="00C45294" w:rsidP="002708E1">
            <w:pPr>
              <w:ind w:firstLine="0"/>
            </w:pPr>
            <w:r>
              <w:rPr>
                <w:sz w:val="24"/>
              </w:rPr>
              <w:t>Пользователь добавляет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товар в корзину кликом по иконке </w:t>
            </w:r>
          </w:p>
        </w:tc>
      </w:tr>
      <w:tr w:rsidR="00C45294" w14:paraId="661CAC57" w14:textId="77777777" w:rsidTr="002708E1">
        <w:trPr>
          <w:trHeight w:val="648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99440" w14:textId="77777777" w:rsidR="00C45294" w:rsidRDefault="00C45294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1E4F" w14:textId="5A61D4F4" w:rsidR="00C45294" w:rsidRDefault="00C45294" w:rsidP="002708E1">
            <w:pPr>
              <w:ind w:firstLine="0"/>
            </w:pPr>
            <w:r>
              <w:rPr>
                <w:sz w:val="24"/>
              </w:rPr>
              <w:t>Система добавляет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товар в корзину</w:t>
            </w:r>
          </w:p>
        </w:tc>
      </w:tr>
    </w:tbl>
    <w:p w14:paraId="355EA79E" w14:textId="0AD2F779" w:rsidR="00C45294" w:rsidRDefault="00C45294" w:rsidP="000733EB">
      <w:pPr>
        <w:rPr>
          <w:b/>
          <w:bCs/>
        </w:rPr>
      </w:pPr>
    </w:p>
    <w:p w14:paraId="13077753" w14:textId="4B346C0F" w:rsidR="003D4FE7" w:rsidRDefault="003D4FE7" w:rsidP="003D4FE7">
      <w:pPr>
        <w:pStyle w:val="af7"/>
      </w:pPr>
      <w:r>
        <w:t>Таблица 1.1</w:t>
      </w:r>
      <w:r>
        <w:t>8</w:t>
      </w:r>
      <w:r>
        <w:t xml:space="preserve"> – Удаление товара</w:t>
      </w:r>
      <w:r>
        <w:t xml:space="preserve"> </w:t>
      </w:r>
      <w:r>
        <w:t>из корзины (Ф-1</w:t>
      </w:r>
      <w:r>
        <w:t>4</w:t>
      </w:r>
      <w:r>
        <w:t xml:space="preserve">) </w:t>
      </w:r>
    </w:p>
    <w:tbl>
      <w:tblPr>
        <w:tblStyle w:val="TableGrid"/>
        <w:tblW w:w="9364" w:type="dxa"/>
        <w:tblInd w:w="0" w:type="dxa"/>
        <w:tblCellMar>
          <w:top w:w="7" w:type="dxa"/>
          <w:left w:w="110" w:type="dxa"/>
          <w:right w:w="48" w:type="dxa"/>
        </w:tblCellMar>
        <w:tblLook w:val="04A0" w:firstRow="1" w:lastRow="0" w:firstColumn="1" w:lastColumn="0" w:noHBand="0" w:noVBand="1"/>
      </w:tblPr>
      <w:tblGrid>
        <w:gridCol w:w="1676"/>
        <w:gridCol w:w="7688"/>
      </w:tblGrid>
      <w:tr w:rsidR="003D4FE7" w14:paraId="5805547B" w14:textId="77777777" w:rsidTr="002708E1">
        <w:trPr>
          <w:trHeight w:val="379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7050" w14:textId="77777777" w:rsidR="003D4FE7" w:rsidRDefault="003D4FE7" w:rsidP="002708E1">
            <w:pPr>
              <w:ind w:right="4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79A3" w14:textId="77777777" w:rsidR="003D4FE7" w:rsidRDefault="003D4FE7" w:rsidP="002708E1">
            <w:pPr>
              <w:ind w:right="34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3D4FE7" w14:paraId="6E30E3DD" w14:textId="77777777" w:rsidTr="002708E1">
        <w:trPr>
          <w:trHeight w:val="332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CCAC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C218" w14:textId="4EC3E2EE" w:rsidR="003D4FE7" w:rsidRDefault="003D4FE7" w:rsidP="002708E1">
            <w:pPr>
              <w:ind w:firstLine="0"/>
            </w:pPr>
            <w:r>
              <w:rPr>
                <w:sz w:val="24"/>
              </w:rPr>
              <w:t>Возможность удалить това</w:t>
            </w:r>
            <w:r w:rsidR="00A16FBD">
              <w:rPr>
                <w:sz w:val="24"/>
              </w:rPr>
              <w:t>р</w:t>
            </w:r>
            <w:r>
              <w:rPr>
                <w:sz w:val="24"/>
              </w:rPr>
              <w:t xml:space="preserve"> из </w:t>
            </w:r>
            <w:r w:rsidR="00A16FBD">
              <w:rPr>
                <w:sz w:val="24"/>
              </w:rPr>
              <w:t>корзины</w:t>
            </w:r>
            <w:r>
              <w:rPr>
                <w:sz w:val="24"/>
              </w:rPr>
              <w:t xml:space="preserve"> </w:t>
            </w:r>
          </w:p>
        </w:tc>
      </w:tr>
      <w:tr w:rsidR="003D4FE7" w14:paraId="653FFA9D" w14:textId="77777777" w:rsidTr="002708E1">
        <w:trPr>
          <w:trHeight w:val="643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8A9F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E0FC" w14:textId="3CF2F8A1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Пользователь должен кликнуть по иконке крестика товаре, который не хочет видеть в корзине </w:t>
            </w:r>
          </w:p>
        </w:tc>
      </w:tr>
      <w:tr w:rsidR="003D4FE7" w14:paraId="50F3EF08" w14:textId="77777777" w:rsidTr="002708E1">
        <w:trPr>
          <w:trHeight w:val="32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356C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48A7" w14:textId="3E4E82EA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Пользователь удалил товар из корзины </w:t>
            </w:r>
          </w:p>
        </w:tc>
      </w:tr>
      <w:tr w:rsidR="003D4FE7" w14:paraId="4B627133" w14:textId="77777777" w:rsidTr="002708E1">
        <w:trPr>
          <w:trHeight w:val="32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E0DF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921E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Рисунок представлен в графической части </w:t>
            </w:r>
          </w:p>
        </w:tc>
      </w:tr>
      <w:tr w:rsidR="003D4FE7" w14:paraId="2812712B" w14:textId="77777777" w:rsidTr="002708E1">
        <w:trPr>
          <w:trHeight w:val="331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8560" w14:textId="77777777" w:rsidR="003D4FE7" w:rsidRDefault="003D4FE7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удалил товар или услугу из корзины  </w:t>
            </w:r>
          </w:p>
        </w:tc>
      </w:tr>
      <w:tr w:rsidR="003D4FE7" w14:paraId="16829AEC" w14:textId="77777777" w:rsidTr="002708E1">
        <w:trPr>
          <w:trHeight w:val="327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486C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5437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3D4FE7" w14:paraId="6EF89444" w14:textId="77777777" w:rsidTr="002708E1">
        <w:trPr>
          <w:trHeight w:val="643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1A84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F812" w14:textId="40742CE3" w:rsidR="003D4FE7" w:rsidRDefault="003D4FE7" w:rsidP="002708E1">
            <w:pPr>
              <w:ind w:firstLine="0"/>
            </w:pPr>
            <w:r>
              <w:rPr>
                <w:sz w:val="24"/>
              </w:rPr>
              <w:t>Пользователь кликает по иконке крестика на карточке товар</w:t>
            </w:r>
            <w:r w:rsidR="00A57E7C">
              <w:rPr>
                <w:sz w:val="24"/>
              </w:rPr>
              <w:t>а</w:t>
            </w:r>
            <w:r>
              <w:rPr>
                <w:sz w:val="24"/>
              </w:rPr>
              <w:t xml:space="preserve"> </w:t>
            </w:r>
          </w:p>
        </w:tc>
      </w:tr>
      <w:tr w:rsidR="003D4FE7" w14:paraId="0452BDC6" w14:textId="77777777" w:rsidTr="00CF6F49">
        <w:trPr>
          <w:trHeight w:val="28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EAB7" w14:textId="77777777" w:rsidR="003D4FE7" w:rsidRDefault="003D4FE7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7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4B9D" w14:textId="2AD14439" w:rsidR="003D4FE7" w:rsidRDefault="003D4FE7" w:rsidP="002708E1">
            <w:pPr>
              <w:ind w:firstLine="0"/>
            </w:pPr>
            <w:r>
              <w:rPr>
                <w:sz w:val="24"/>
              </w:rPr>
              <w:t>Система удаляет товар из корзин</w:t>
            </w:r>
            <w:r w:rsidR="00A57E7C">
              <w:rPr>
                <w:sz w:val="24"/>
              </w:rPr>
              <w:t>ы</w:t>
            </w:r>
          </w:p>
        </w:tc>
      </w:tr>
    </w:tbl>
    <w:p w14:paraId="5A6C97C6" w14:textId="234F88EF" w:rsidR="003D4FE7" w:rsidRDefault="003D4FE7" w:rsidP="000733EB">
      <w:pPr>
        <w:rPr>
          <w:b/>
          <w:bCs/>
        </w:rPr>
      </w:pPr>
    </w:p>
    <w:p w14:paraId="18AE51B3" w14:textId="1CB3BFB9" w:rsidR="00131B94" w:rsidRDefault="00131B94" w:rsidP="00131B94">
      <w:pPr>
        <w:pStyle w:val="af7"/>
      </w:pPr>
      <w:r>
        <w:t>Таблица 1.1</w:t>
      </w:r>
      <w:r>
        <w:t>9</w:t>
      </w:r>
      <w:r>
        <w:t xml:space="preserve"> – Покупка товара (Ф-1</w:t>
      </w:r>
      <w:r>
        <w:t>5</w:t>
      </w:r>
      <w:r>
        <w:t xml:space="preserve">) </w:t>
      </w:r>
    </w:p>
    <w:tbl>
      <w:tblPr>
        <w:tblStyle w:val="TableGrid"/>
        <w:tblW w:w="9364" w:type="dxa"/>
        <w:tblInd w:w="0" w:type="dxa"/>
        <w:tblCellMar>
          <w:top w:w="7" w:type="dxa"/>
          <w:left w:w="110" w:type="dxa"/>
          <w:right w:w="43" w:type="dxa"/>
        </w:tblCellMar>
        <w:tblLook w:val="04A0" w:firstRow="1" w:lastRow="0" w:firstColumn="1" w:lastColumn="0" w:noHBand="0" w:noVBand="1"/>
      </w:tblPr>
      <w:tblGrid>
        <w:gridCol w:w="3803"/>
        <w:gridCol w:w="2694"/>
        <w:gridCol w:w="2867"/>
      </w:tblGrid>
      <w:tr w:rsidR="00131B94" w14:paraId="79B2E7AE" w14:textId="77777777" w:rsidTr="002708E1">
        <w:trPr>
          <w:trHeight w:val="374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F54C" w14:textId="77777777" w:rsidR="00131B94" w:rsidRDefault="00131B94" w:rsidP="002708E1">
            <w:pPr>
              <w:ind w:right="5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6A6E" w14:textId="77777777" w:rsidR="00131B94" w:rsidRDefault="00131B94" w:rsidP="002708E1">
            <w:pPr>
              <w:ind w:right="43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131B94" w14:paraId="2472C555" w14:textId="77777777" w:rsidTr="002708E1">
        <w:trPr>
          <w:trHeight w:val="332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09BA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Описание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06CD" w14:textId="0D1D1BB2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Возможность оплаты товара из корзины </w:t>
            </w:r>
          </w:p>
        </w:tc>
      </w:tr>
      <w:tr w:rsidR="00131B94" w14:paraId="51927ABF" w14:textId="77777777" w:rsidTr="00131B94">
        <w:trPr>
          <w:trHeight w:val="256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2611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Предусловия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525D" w14:textId="294C5A65" w:rsidR="00131B94" w:rsidRDefault="00131B94" w:rsidP="002708E1">
            <w:pPr>
              <w:ind w:firstLine="0"/>
            </w:pPr>
            <w:r>
              <w:rPr>
                <w:sz w:val="24"/>
              </w:rPr>
              <w:t>Пользователь должен открыть страницу корзины</w:t>
            </w:r>
          </w:p>
        </w:tc>
      </w:tr>
      <w:tr w:rsidR="00131B94" w14:paraId="57471A7B" w14:textId="77777777" w:rsidTr="002708E1">
        <w:trPr>
          <w:trHeight w:val="326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DDBB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Постусловия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41CC" w14:textId="16CDBB99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Товар успешно оплачены </w:t>
            </w:r>
          </w:p>
        </w:tc>
      </w:tr>
      <w:tr w:rsidR="00131B94" w14:paraId="51988FCB" w14:textId="77777777" w:rsidTr="002708E1">
        <w:trPr>
          <w:trHeight w:val="326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C5AF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Ссылки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C516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См. графическую часть </w:t>
            </w:r>
          </w:p>
        </w:tc>
      </w:tr>
      <w:tr w:rsidR="00131B94" w14:paraId="4A54DA14" w14:textId="77777777" w:rsidTr="002708E1">
        <w:trPr>
          <w:trHeight w:val="332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3E6D" w14:textId="77777777" w:rsidR="00131B94" w:rsidRDefault="00131B94" w:rsidP="002708E1">
            <w:pPr>
              <w:ind w:firstLine="0"/>
            </w:pPr>
            <w:r>
              <w:rPr>
                <w:b/>
                <w:sz w:val="24"/>
              </w:rPr>
              <w:t>Основной сценарий</w:t>
            </w:r>
            <w:r>
              <w:rPr>
                <w:sz w:val="24"/>
              </w:rPr>
              <w:t xml:space="preserve"> – Пользователь успешно оплатил товар или услуг </w:t>
            </w:r>
          </w:p>
        </w:tc>
      </w:tr>
      <w:tr w:rsidR="00131B94" w14:paraId="0FA979F2" w14:textId="77777777" w:rsidTr="002708E1">
        <w:trPr>
          <w:trHeight w:val="326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FC1F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Шаг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F658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131B94" w14:paraId="4D9D359A" w14:textId="77777777" w:rsidTr="008859F0">
        <w:trPr>
          <w:trHeight w:val="224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E2A5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DACF" w14:textId="13673D1E" w:rsidR="00131B94" w:rsidRDefault="00131B94" w:rsidP="002708E1">
            <w:pPr>
              <w:ind w:firstLine="0"/>
            </w:pPr>
            <w:r>
              <w:rPr>
                <w:sz w:val="24"/>
              </w:rPr>
              <w:t>Пользователь нажимает кнопку «Оплатить»</w:t>
            </w:r>
          </w:p>
        </w:tc>
      </w:tr>
      <w:tr w:rsidR="00131B94" w14:paraId="4A8BADA3" w14:textId="77777777" w:rsidTr="002708E1">
        <w:trPr>
          <w:trHeight w:val="643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3F45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0A3D" w14:textId="41521908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Система переносит данные о товаре в список покупок </w:t>
            </w:r>
          </w:p>
        </w:tc>
      </w:tr>
      <w:tr w:rsidR="00131B94" w14:paraId="18286095" w14:textId="77777777" w:rsidTr="008859F0">
        <w:trPr>
          <w:trHeight w:val="324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1A22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74FA" w14:textId="031DD91B" w:rsidR="00131B94" w:rsidRDefault="00131B94" w:rsidP="002708E1">
            <w:pPr>
              <w:ind w:firstLine="0"/>
            </w:pPr>
            <w:r>
              <w:rPr>
                <w:sz w:val="24"/>
              </w:rPr>
              <w:t>Система удаляет товар</w:t>
            </w:r>
            <w:r w:rsidR="008859F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из корзины пользователя </w:t>
            </w:r>
          </w:p>
        </w:tc>
      </w:tr>
      <w:tr w:rsidR="00131B94" w14:paraId="09829490" w14:textId="77777777" w:rsidTr="000A52F4">
        <w:trPr>
          <w:trHeight w:val="258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EBB9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0FDF" w14:textId="49124596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Система показывает сообщение об успешной оплате </w:t>
            </w:r>
          </w:p>
        </w:tc>
      </w:tr>
      <w:tr w:rsidR="00131B94" w14:paraId="594C0689" w14:textId="77777777" w:rsidTr="002708E1">
        <w:trPr>
          <w:trHeight w:val="326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14C7" w14:textId="77777777" w:rsidR="00131B94" w:rsidRDefault="00131B94" w:rsidP="002708E1">
            <w:pPr>
              <w:ind w:firstLine="0"/>
            </w:pPr>
            <w:r>
              <w:rPr>
                <w:b/>
                <w:sz w:val="24"/>
              </w:rPr>
              <w:t>Исключение 1</w:t>
            </w:r>
            <w:r>
              <w:rPr>
                <w:sz w:val="24"/>
              </w:rPr>
              <w:t xml:space="preserve"> – Ошибка данных о товаре </w:t>
            </w:r>
          </w:p>
        </w:tc>
      </w:tr>
      <w:tr w:rsidR="00131B94" w14:paraId="1EA53431" w14:textId="77777777" w:rsidTr="002708E1">
        <w:trPr>
          <w:trHeight w:val="327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9381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Заменяемый шаг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E9E9F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Название шага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FCAD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Действие </w:t>
            </w:r>
          </w:p>
        </w:tc>
      </w:tr>
      <w:tr w:rsidR="00131B94" w14:paraId="6E2E6305" w14:textId="77777777" w:rsidTr="000A52F4">
        <w:trPr>
          <w:trHeight w:val="358"/>
        </w:trPr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103F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0F90" w14:textId="77777777" w:rsidR="00131B94" w:rsidRDefault="00131B94" w:rsidP="002708E1">
            <w:pPr>
              <w:ind w:firstLine="0"/>
            </w:pPr>
            <w:r>
              <w:rPr>
                <w:sz w:val="24"/>
              </w:rPr>
              <w:t xml:space="preserve">2а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3934" w14:textId="1507B99F" w:rsidR="00131B94" w:rsidRPr="000A52F4" w:rsidRDefault="00131B94" w:rsidP="000A52F4">
            <w:pPr>
              <w:tabs>
                <w:tab w:val="center" w:pos="432"/>
                <w:tab w:val="center" w:pos="2063"/>
              </w:tabs>
              <w:spacing w:after="69"/>
              <w:ind w:firstLine="0"/>
              <w:rPr>
                <w:sz w:val="24"/>
              </w:rPr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>Система</w:t>
            </w:r>
            <w:r w:rsidR="000A52F4">
              <w:rPr>
                <w:sz w:val="24"/>
              </w:rPr>
              <w:t xml:space="preserve"> </w:t>
            </w:r>
            <w:r w:rsidR="000A52F4" w:rsidRPr="00570A38">
              <w:rPr>
                <w:sz w:val="24"/>
              </w:rPr>
              <w:t>отображает сообщение</w:t>
            </w:r>
            <w:r w:rsidR="000A52F4">
              <w:rPr>
                <w:sz w:val="24"/>
              </w:rPr>
              <w:t xml:space="preserve"> </w:t>
            </w:r>
            <w:r w:rsidR="000A52F4" w:rsidRPr="00570A38">
              <w:rPr>
                <w:sz w:val="24"/>
              </w:rPr>
              <w:t>об ошибке загрузки. Возврат к</w:t>
            </w:r>
            <w:r w:rsidR="000A52F4">
              <w:rPr>
                <w:sz w:val="24"/>
              </w:rPr>
              <w:t xml:space="preserve"> </w:t>
            </w:r>
            <w:r w:rsidR="000A52F4" w:rsidRPr="00570A38">
              <w:rPr>
                <w:sz w:val="24"/>
              </w:rPr>
              <w:t>шагу 1</w:t>
            </w:r>
          </w:p>
        </w:tc>
      </w:tr>
    </w:tbl>
    <w:p w14:paraId="3D44EFBF" w14:textId="411BCB56" w:rsidR="00131B94" w:rsidRDefault="00131B94" w:rsidP="000733EB">
      <w:pPr>
        <w:rPr>
          <w:b/>
          <w:bCs/>
        </w:rPr>
      </w:pPr>
    </w:p>
    <w:p w14:paraId="6254757C" w14:textId="5D2C0EAE" w:rsidR="004A22D7" w:rsidRDefault="004A22D7" w:rsidP="000733EB">
      <w:pPr>
        <w:rPr>
          <w:b/>
          <w:bCs/>
        </w:rPr>
      </w:pPr>
    </w:p>
    <w:p w14:paraId="7E3C13FB" w14:textId="67EA6631" w:rsidR="004A22D7" w:rsidRDefault="004A22D7" w:rsidP="004A22D7">
      <w:pPr>
        <w:pStyle w:val="2"/>
      </w:pPr>
      <w:bookmarkStart w:id="6" w:name="_Toc224523155"/>
      <w:r>
        <w:lastRenderedPageBreak/>
        <w:t>Функциональность</w:t>
      </w:r>
      <w:bookmarkEnd w:id="6"/>
    </w:p>
    <w:p w14:paraId="265F5B5D" w14:textId="3340D867" w:rsidR="004A22D7" w:rsidRDefault="004A22D7" w:rsidP="004A22D7"/>
    <w:p w14:paraId="59BAA42F" w14:textId="125EF909" w:rsidR="004A22D7" w:rsidRDefault="004A22D7" w:rsidP="004A22D7">
      <w:r w:rsidRPr="004A22D7">
        <w:t>Описание назначения страниц сайта представлено в таблице 1.20</w:t>
      </w:r>
    </w:p>
    <w:p w14:paraId="608478C1" w14:textId="55195D94" w:rsidR="004A22D7" w:rsidRDefault="004A22D7" w:rsidP="004A22D7"/>
    <w:p w14:paraId="389E9850" w14:textId="77777777" w:rsidR="004A22D7" w:rsidRDefault="004A22D7" w:rsidP="004A22D7">
      <w:pPr>
        <w:pStyle w:val="af7"/>
      </w:pPr>
      <w:r>
        <w:t xml:space="preserve">Таблица 1.20 – Описание функциональности </w:t>
      </w:r>
    </w:p>
    <w:tbl>
      <w:tblPr>
        <w:tblStyle w:val="TableGrid"/>
        <w:tblW w:w="9726" w:type="dxa"/>
        <w:tblInd w:w="0" w:type="dxa"/>
        <w:tblCellMar>
          <w:top w:w="7" w:type="dxa"/>
          <w:left w:w="110" w:type="dxa"/>
          <w:right w:w="14" w:type="dxa"/>
        </w:tblCellMar>
        <w:tblLook w:val="04A0" w:firstRow="1" w:lastRow="0" w:firstColumn="1" w:lastColumn="0" w:noHBand="0" w:noVBand="1"/>
      </w:tblPr>
      <w:tblGrid>
        <w:gridCol w:w="698"/>
        <w:gridCol w:w="2135"/>
        <w:gridCol w:w="224"/>
        <w:gridCol w:w="3905"/>
        <w:gridCol w:w="2764"/>
      </w:tblGrid>
      <w:tr w:rsidR="004A22D7" w14:paraId="4BBF9636" w14:textId="77777777" w:rsidTr="00036F0B">
        <w:trPr>
          <w:trHeight w:val="32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11D3" w14:textId="0E8ADC34" w:rsidR="004A22D7" w:rsidRDefault="004A22D7" w:rsidP="00B276C7">
            <w:pPr>
              <w:ind w:firstLine="0"/>
              <w:jc w:val="center"/>
            </w:pPr>
            <w:r>
              <w:rPr>
                <w:sz w:val="24"/>
              </w:rPr>
              <w:t>ID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26A08D" w14:textId="002E75D6" w:rsidR="004A22D7" w:rsidRDefault="004A22D7" w:rsidP="00B276C7">
            <w:pPr>
              <w:ind w:firstLine="0"/>
              <w:jc w:val="center"/>
            </w:pPr>
            <w:r>
              <w:rPr>
                <w:sz w:val="24"/>
              </w:rPr>
              <w:t>Страница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E9ECFB" w14:textId="77777777" w:rsidR="004A22D7" w:rsidRDefault="004A22D7" w:rsidP="00B276C7">
            <w:pPr>
              <w:spacing w:after="160"/>
              <w:ind w:firstLine="0"/>
              <w:jc w:val="center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3605" w14:textId="116B3609" w:rsidR="004A22D7" w:rsidRDefault="004A22D7" w:rsidP="00B276C7">
            <w:pPr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39AD" w14:textId="5904BFF3" w:rsidR="004A22D7" w:rsidRDefault="004A22D7" w:rsidP="00B276C7">
            <w:pPr>
              <w:ind w:firstLine="0"/>
              <w:jc w:val="center"/>
            </w:pPr>
            <w:r>
              <w:rPr>
                <w:sz w:val="24"/>
              </w:rPr>
              <w:t>Доступность</w:t>
            </w:r>
          </w:p>
        </w:tc>
      </w:tr>
      <w:tr w:rsidR="004A22D7" w14:paraId="238D1618" w14:textId="77777777" w:rsidTr="00036F0B">
        <w:trPr>
          <w:trHeight w:val="64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72E8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2EE73A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Главная  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6977B6" w14:textId="77777777" w:rsidR="004A22D7" w:rsidRDefault="004A22D7" w:rsidP="002708E1">
            <w:pPr>
              <w:spacing w:after="160"/>
              <w:ind w:firstLine="0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23A36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Предоставляет общую информацию о компании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01332" w14:textId="789AE63D" w:rsidR="004A22D7" w:rsidRPr="00036F0B" w:rsidRDefault="00036F0B" w:rsidP="002708E1">
            <w:pPr>
              <w:ind w:firstLine="0"/>
            </w:pPr>
            <w:r>
              <w:rPr>
                <w:sz w:val="24"/>
              </w:rPr>
              <w:t>Для всех пользователей</w:t>
            </w:r>
          </w:p>
        </w:tc>
      </w:tr>
      <w:tr w:rsidR="004A22D7" w14:paraId="4CECC27D" w14:textId="77777777" w:rsidTr="00036F0B">
        <w:trPr>
          <w:trHeight w:val="9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561A5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D0005C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Регистрация 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AAA85B" w14:textId="77777777" w:rsidR="004A22D7" w:rsidRDefault="004A22D7" w:rsidP="002708E1">
            <w:pPr>
              <w:spacing w:after="160"/>
              <w:ind w:firstLine="0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8A39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Позволяет зарегистрироваться 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11B2" w14:textId="609DFE62" w:rsidR="004A22D7" w:rsidRDefault="004A22D7" w:rsidP="00036F0B">
            <w:pPr>
              <w:spacing w:line="278" w:lineRule="auto"/>
              <w:ind w:firstLine="0"/>
            </w:pPr>
            <w:r>
              <w:rPr>
                <w:sz w:val="24"/>
              </w:rPr>
              <w:t>Для пользователей с ролью</w:t>
            </w:r>
            <w:r w:rsidR="00036F0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«Незарегистрированный пользователь» </w:t>
            </w:r>
          </w:p>
        </w:tc>
      </w:tr>
      <w:tr w:rsidR="004A22D7" w14:paraId="37047EBC" w14:textId="77777777" w:rsidTr="00036F0B">
        <w:trPr>
          <w:trHeight w:val="128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13AC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5744B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Авторизация 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FB2DAC" w14:textId="77777777" w:rsidR="004A22D7" w:rsidRDefault="004A22D7" w:rsidP="002708E1">
            <w:pPr>
              <w:spacing w:after="160"/>
              <w:ind w:firstLine="0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03D1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Позволяет авторизоваться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24B8" w14:textId="0F097C94" w:rsidR="004A22D7" w:rsidRDefault="004A22D7" w:rsidP="002708E1">
            <w:pPr>
              <w:ind w:right="119" w:firstLine="0"/>
            </w:pPr>
            <w:r>
              <w:rPr>
                <w:sz w:val="24"/>
              </w:rPr>
              <w:t>Только для пользователей с ролью</w:t>
            </w:r>
            <w:r w:rsidR="00036F0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«Незарегистрированный пользователь» </w:t>
            </w:r>
          </w:p>
        </w:tc>
      </w:tr>
      <w:tr w:rsidR="004A22D7" w14:paraId="7FED2CC2" w14:textId="77777777" w:rsidTr="00036F0B">
        <w:trPr>
          <w:trHeight w:val="64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CE9C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C9081F" w14:textId="0106A770" w:rsidR="004A22D7" w:rsidRPr="004A22D7" w:rsidRDefault="004A22D7" w:rsidP="002708E1">
            <w:pPr>
              <w:ind w:firstLine="0"/>
              <w:rPr>
                <w:lang w:val="en-US"/>
              </w:rPr>
            </w:pPr>
            <w:r>
              <w:rPr>
                <w:sz w:val="24"/>
              </w:rPr>
              <w:t xml:space="preserve">О </w:t>
            </w:r>
            <w:r>
              <w:rPr>
                <w:sz w:val="24"/>
              </w:rPr>
              <w:t>компании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4951BF" w14:textId="77777777" w:rsidR="004A22D7" w:rsidRDefault="004A22D7" w:rsidP="002708E1">
            <w:pPr>
              <w:spacing w:after="160"/>
              <w:ind w:firstLine="0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CF73" w14:textId="37CFA8BB" w:rsidR="004A22D7" w:rsidRDefault="004A22D7" w:rsidP="00036F0B">
            <w:pPr>
              <w:tabs>
                <w:tab w:val="center" w:pos="758"/>
                <w:tab w:val="center" w:pos="2576"/>
                <w:tab w:val="center" w:pos="3694"/>
              </w:tabs>
              <w:spacing w:after="69"/>
              <w:ind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>Предоставляет</w:t>
            </w:r>
            <w:r w:rsidR="00036F0B">
              <w:rPr>
                <w:sz w:val="24"/>
              </w:rPr>
              <w:t xml:space="preserve"> более подробные данные о компании «Акватехносервис»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4553" w14:textId="13FEB814" w:rsidR="004A22D7" w:rsidRDefault="00036F0B" w:rsidP="002708E1">
            <w:pPr>
              <w:ind w:firstLine="0"/>
            </w:pPr>
            <w:r>
              <w:rPr>
                <w:sz w:val="24"/>
              </w:rPr>
              <w:t>Для всех пользователей</w:t>
            </w:r>
          </w:p>
        </w:tc>
      </w:tr>
      <w:tr w:rsidR="004A22D7" w14:paraId="7FC47207" w14:textId="77777777" w:rsidTr="00832DFD">
        <w:trPr>
          <w:trHeight w:val="92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03BE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2B64C5" w14:textId="1979A252" w:rsidR="004A22D7" w:rsidRDefault="004A22D7" w:rsidP="002708E1">
            <w:pPr>
              <w:ind w:firstLine="0"/>
            </w:pPr>
            <w:r>
              <w:rPr>
                <w:sz w:val="24"/>
              </w:rPr>
              <w:t>Контакты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C59DC0" w14:textId="77777777" w:rsidR="004A22D7" w:rsidRDefault="004A22D7" w:rsidP="002708E1">
            <w:pPr>
              <w:spacing w:after="160"/>
              <w:ind w:firstLine="0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B3D5" w14:textId="077F2717" w:rsidR="004A22D7" w:rsidRDefault="004A22D7" w:rsidP="002708E1">
            <w:pPr>
              <w:ind w:right="92" w:firstLine="0"/>
            </w:pPr>
            <w:r>
              <w:rPr>
                <w:sz w:val="24"/>
              </w:rPr>
              <w:t>Предоставляет информацию о</w:t>
            </w:r>
            <w:r w:rsidR="00832DFD">
              <w:rPr>
                <w:sz w:val="24"/>
              </w:rPr>
              <w:t xml:space="preserve"> местонахождении и контактные данные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A720" w14:textId="1EB77C1C" w:rsidR="004A22D7" w:rsidRDefault="00832DFD" w:rsidP="002708E1">
            <w:pPr>
              <w:ind w:firstLine="0"/>
            </w:pPr>
            <w:r>
              <w:rPr>
                <w:sz w:val="24"/>
              </w:rPr>
              <w:t>Для всех пользователей</w:t>
            </w:r>
          </w:p>
        </w:tc>
      </w:tr>
      <w:tr w:rsidR="004A22D7" w14:paraId="27334403" w14:textId="77777777" w:rsidTr="00832DFD">
        <w:trPr>
          <w:trHeight w:val="62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7CF7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61E479" w14:textId="128AE8E3" w:rsidR="004A22D7" w:rsidRDefault="004A22D7" w:rsidP="002708E1">
            <w:pPr>
              <w:ind w:firstLine="0"/>
            </w:pPr>
            <w:r>
              <w:rPr>
                <w:sz w:val="24"/>
              </w:rPr>
              <w:t>Проекты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86E081" w14:textId="77777777" w:rsidR="004A22D7" w:rsidRDefault="004A22D7" w:rsidP="002708E1">
            <w:pPr>
              <w:spacing w:after="160"/>
              <w:ind w:firstLine="0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4D67" w14:textId="7A3B5A9E" w:rsidR="004A22D7" w:rsidRDefault="004A22D7" w:rsidP="00832DFD">
            <w:pPr>
              <w:spacing w:after="42" w:line="278" w:lineRule="auto"/>
              <w:ind w:firstLine="0"/>
            </w:pPr>
            <w:r>
              <w:rPr>
                <w:sz w:val="24"/>
              </w:rPr>
              <w:t>Предоставляет информацию о</w:t>
            </w:r>
            <w:r w:rsidR="00832DFD">
              <w:rPr>
                <w:sz w:val="24"/>
              </w:rPr>
              <w:t xml:space="preserve"> всех завершенных проектах компании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5B96" w14:textId="294F0D85" w:rsidR="004A22D7" w:rsidRDefault="00832DFD" w:rsidP="002708E1">
            <w:pPr>
              <w:ind w:firstLine="0"/>
            </w:pPr>
            <w:r>
              <w:rPr>
                <w:sz w:val="24"/>
              </w:rPr>
              <w:t>Для всех пользователей</w:t>
            </w:r>
          </w:p>
        </w:tc>
      </w:tr>
      <w:tr w:rsidR="004A22D7" w14:paraId="2B570BE4" w14:textId="77777777" w:rsidTr="00036F0B">
        <w:trPr>
          <w:trHeight w:val="223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FB9B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F56551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Каталог </w:t>
            </w:r>
          </w:p>
        </w:tc>
        <w:tc>
          <w:tcPr>
            <w:tcW w:w="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3C9F94" w14:textId="77777777" w:rsidR="004A22D7" w:rsidRDefault="004A22D7" w:rsidP="002708E1">
            <w:pPr>
              <w:spacing w:after="160"/>
              <w:ind w:firstLine="0"/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D1BA" w14:textId="7ABACADA" w:rsidR="004A22D7" w:rsidRDefault="004A22D7" w:rsidP="002708E1">
            <w:pPr>
              <w:spacing w:after="36" w:line="282" w:lineRule="auto"/>
              <w:ind w:right="85" w:firstLine="0"/>
            </w:pPr>
            <w:r>
              <w:rPr>
                <w:sz w:val="24"/>
              </w:rPr>
              <w:t>Предоставляет пользователю каталог товаров с возможностью поиска, выбора критериев  сортировки.</w:t>
            </w:r>
            <w:r w:rsidR="00832DFD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Администратору предоставляет еще возможность </w:t>
            </w:r>
          </w:p>
          <w:p w14:paraId="34F481B2" w14:textId="0BCE332E" w:rsidR="004A22D7" w:rsidRDefault="004A7155" w:rsidP="002708E1">
            <w:pPr>
              <w:ind w:firstLine="0"/>
            </w:pPr>
            <w:r>
              <w:rPr>
                <w:sz w:val="24"/>
              </w:rPr>
              <w:t>У</w:t>
            </w:r>
            <w:r w:rsidR="004A22D7">
              <w:rPr>
                <w:sz w:val="24"/>
              </w:rPr>
              <w:t>далять</w:t>
            </w:r>
            <w:r>
              <w:rPr>
                <w:sz w:val="24"/>
              </w:rPr>
              <w:t xml:space="preserve"> и добавлять</w:t>
            </w:r>
            <w:r w:rsidR="004A22D7">
              <w:rPr>
                <w:sz w:val="24"/>
              </w:rPr>
              <w:t xml:space="preserve"> товар</w:t>
            </w:r>
            <w:r>
              <w:rPr>
                <w:sz w:val="24"/>
              </w:rPr>
              <w:t>ы</w:t>
            </w:r>
            <w:r w:rsidR="004A22D7">
              <w:rPr>
                <w:sz w:val="24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5B30" w14:textId="086E3A4A" w:rsidR="004A22D7" w:rsidRDefault="00832DFD" w:rsidP="002708E1">
            <w:pPr>
              <w:ind w:firstLine="0"/>
            </w:pPr>
            <w:r>
              <w:rPr>
                <w:sz w:val="24"/>
              </w:rPr>
              <w:t>Для всех пользователей</w:t>
            </w:r>
          </w:p>
        </w:tc>
      </w:tr>
      <w:tr w:rsidR="004A22D7" w14:paraId="4FB3F624" w14:textId="77777777" w:rsidTr="004A7155">
        <w:trPr>
          <w:trHeight w:val="122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004C" w14:textId="77777777" w:rsidR="004A22D7" w:rsidRDefault="004A22D7" w:rsidP="002708E1">
            <w:pPr>
              <w:ind w:firstLine="0"/>
            </w:pPr>
            <w:r>
              <w:rPr>
                <w:sz w:val="24"/>
              </w:rPr>
              <w:t xml:space="preserve">ФТ-8 </w:t>
            </w:r>
          </w:p>
        </w:tc>
        <w:tc>
          <w:tcPr>
            <w:tcW w:w="2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100E" w14:textId="36A1C625" w:rsidR="004A22D7" w:rsidRDefault="004A7155" w:rsidP="00036F0B">
            <w:pPr>
              <w:tabs>
                <w:tab w:val="center" w:pos="562"/>
                <w:tab w:val="center" w:pos="1850"/>
              </w:tabs>
              <w:spacing w:after="69"/>
              <w:ind w:firstLine="0"/>
            </w:pPr>
            <w:r>
              <w:rPr>
                <w:sz w:val="24"/>
              </w:rPr>
              <w:t>Корзина</w:t>
            </w:r>
            <w:r w:rsidR="004A22D7">
              <w:rPr>
                <w:sz w:val="24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1CCD1" w14:textId="0EABE5CD" w:rsidR="004A22D7" w:rsidRDefault="004A22D7" w:rsidP="002708E1">
            <w:pPr>
              <w:ind w:right="92" w:firstLine="0"/>
            </w:pPr>
            <w:r>
              <w:rPr>
                <w:sz w:val="24"/>
              </w:rPr>
              <w:t xml:space="preserve">Предоставляет пользователю полную информацию о </w:t>
            </w:r>
            <w:r w:rsidR="004A7155">
              <w:rPr>
                <w:sz w:val="24"/>
              </w:rPr>
              <w:t>товарах в его корзине и возможность их купить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D9E5" w14:textId="7E58CF85" w:rsidR="004A22D7" w:rsidRDefault="004A22D7" w:rsidP="004A7155">
            <w:pPr>
              <w:spacing w:line="279" w:lineRule="auto"/>
              <w:ind w:firstLine="0"/>
            </w:pPr>
            <w:r>
              <w:rPr>
                <w:sz w:val="24"/>
              </w:rPr>
              <w:t>Только</w:t>
            </w:r>
            <w:r w:rsidR="004A7155">
              <w:rPr>
                <w:sz w:val="24"/>
              </w:rPr>
              <w:t xml:space="preserve"> для авторизированных пользователей</w:t>
            </w:r>
          </w:p>
        </w:tc>
      </w:tr>
    </w:tbl>
    <w:p w14:paraId="4927CBF5" w14:textId="7E93107E" w:rsidR="004A22D7" w:rsidRDefault="004A22D7" w:rsidP="004A22D7"/>
    <w:p w14:paraId="6AECB2DF" w14:textId="3B0090D2" w:rsidR="00B276C7" w:rsidRDefault="00B276C7" w:rsidP="00B276C7">
      <w:pPr>
        <w:pStyle w:val="2"/>
      </w:pPr>
      <w:bookmarkStart w:id="7" w:name="_Toc224523156"/>
      <w:r>
        <w:t>Атрибуты качества</w:t>
      </w:r>
      <w:bookmarkEnd w:id="7"/>
    </w:p>
    <w:p w14:paraId="1FC0ABA5" w14:textId="3D85AD3C" w:rsidR="00B276C7" w:rsidRDefault="00B276C7" w:rsidP="00B276C7"/>
    <w:p w14:paraId="4C53BDE6" w14:textId="17AD669E" w:rsidR="00B276C7" w:rsidRDefault="00B276C7" w:rsidP="00B276C7">
      <w:r w:rsidRPr="00B276C7">
        <w:t>Атрибуты качества представлены в таблицах 1.21 – 1.22</w:t>
      </w:r>
    </w:p>
    <w:p w14:paraId="14714988" w14:textId="7ADE8E11" w:rsidR="00B276C7" w:rsidRPr="006B53B3" w:rsidRDefault="00B276C7" w:rsidP="00B276C7">
      <w:pPr>
        <w:pStyle w:val="af7"/>
      </w:pPr>
      <w:r w:rsidRPr="000B2A33">
        <w:lastRenderedPageBreak/>
        <w:t xml:space="preserve">Таблица </w:t>
      </w:r>
      <w:r w:rsidRPr="00241194">
        <w:t>1</w:t>
      </w:r>
      <w:r w:rsidRPr="000B2A33">
        <w:t>.</w:t>
      </w:r>
      <w:r>
        <w:t>21</w:t>
      </w:r>
      <w:r w:rsidRPr="000B2A33">
        <w:t xml:space="preserve"> – </w:t>
      </w:r>
      <w:r w:rsidRPr="00241194">
        <w:t xml:space="preserve">Требования к </w:t>
      </w:r>
      <w:r>
        <w:t>доступности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846"/>
        <w:gridCol w:w="9072"/>
      </w:tblGrid>
      <w:tr w:rsidR="00B276C7" w14:paraId="0662BBA3" w14:textId="77777777" w:rsidTr="002708E1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591E9DC7" w14:textId="77777777" w:rsidR="00B276C7" w:rsidRPr="00327C89" w:rsidRDefault="00B276C7" w:rsidP="002708E1">
            <w:pPr>
              <w:pStyle w:val="afb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0697BE0D" w14:textId="77777777" w:rsidR="00B276C7" w:rsidRPr="002A269F" w:rsidRDefault="00B276C7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Требования</w:t>
            </w:r>
          </w:p>
        </w:tc>
      </w:tr>
      <w:tr w:rsidR="00B276C7" w14:paraId="7D1EAAF1" w14:textId="77777777" w:rsidTr="002708E1"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14C51790" w14:textId="2556C85D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ТД</w:t>
            </w:r>
            <w:r>
              <w:rPr>
                <w:sz w:val="24"/>
                <w:szCs w:val="20"/>
              </w:rPr>
              <w:t>-1</w:t>
            </w:r>
          </w:p>
        </w:tc>
        <w:tc>
          <w:tcPr>
            <w:tcW w:w="9072" w:type="dxa"/>
            <w:tcBorders>
              <w:top w:val="single" w:sz="4" w:space="0" w:color="auto"/>
            </w:tcBorders>
            <w:vAlign w:val="center"/>
          </w:tcPr>
          <w:p w14:paraId="4778B759" w14:textId="358A75E5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Система должна быть доступна 100% времени</w:t>
            </w:r>
          </w:p>
        </w:tc>
      </w:tr>
      <w:tr w:rsidR="00B276C7" w14:paraId="1320A58E" w14:textId="77777777" w:rsidTr="002708E1">
        <w:tc>
          <w:tcPr>
            <w:tcW w:w="846" w:type="dxa"/>
            <w:vAlign w:val="center"/>
          </w:tcPr>
          <w:p w14:paraId="1C90E90C" w14:textId="581B6442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ТД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-2</w:t>
            </w:r>
          </w:p>
        </w:tc>
        <w:tc>
          <w:tcPr>
            <w:tcW w:w="9072" w:type="dxa"/>
            <w:vAlign w:val="center"/>
          </w:tcPr>
          <w:p w14:paraId="4BB150A2" w14:textId="77777777" w:rsidR="00B276C7" w:rsidRPr="00B276C7" w:rsidRDefault="00B276C7" w:rsidP="00B276C7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Сайт должен поддерживать несколько языков,</w:t>
            </w:r>
          </w:p>
          <w:p w14:paraId="58E2E2B9" w14:textId="6C6F2A2B" w:rsidR="00B276C7" w:rsidRPr="002A269F" w:rsidRDefault="00B276C7" w:rsidP="00B276C7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обеспечивая возможность выбора языка пользователем</w:t>
            </w:r>
          </w:p>
        </w:tc>
      </w:tr>
      <w:tr w:rsidR="00B276C7" w14:paraId="144D4899" w14:textId="77777777" w:rsidTr="002708E1">
        <w:tc>
          <w:tcPr>
            <w:tcW w:w="846" w:type="dxa"/>
            <w:vAlign w:val="center"/>
          </w:tcPr>
          <w:p w14:paraId="667C03F6" w14:textId="23CE1AB3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ТД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-3</w:t>
            </w:r>
          </w:p>
        </w:tc>
        <w:tc>
          <w:tcPr>
            <w:tcW w:w="9072" w:type="dxa"/>
            <w:vAlign w:val="center"/>
          </w:tcPr>
          <w:p w14:paraId="0FB2BF2F" w14:textId="77777777" w:rsidR="00B276C7" w:rsidRPr="00B276C7" w:rsidRDefault="00B276C7" w:rsidP="00B276C7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Все формы ввода, интерактивные элементы и средства управления должны</w:t>
            </w:r>
          </w:p>
          <w:p w14:paraId="2416A88F" w14:textId="575D33E8" w:rsidR="00B276C7" w:rsidRPr="002A269F" w:rsidRDefault="00B276C7" w:rsidP="00B276C7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быть доступны и понятны</w:t>
            </w:r>
          </w:p>
        </w:tc>
      </w:tr>
      <w:tr w:rsidR="00B276C7" w14:paraId="20E58728" w14:textId="77777777" w:rsidTr="002708E1">
        <w:tc>
          <w:tcPr>
            <w:tcW w:w="846" w:type="dxa"/>
            <w:vAlign w:val="center"/>
          </w:tcPr>
          <w:p w14:paraId="73E6D678" w14:textId="4F3A491A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ТД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-4</w:t>
            </w:r>
          </w:p>
        </w:tc>
        <w:tc>
          <w:tcPr>
            <w:tcW w:w="9072" w:type="dxa"/>
            <w:vAlign w:val="center"/>
          </w:tcPr>
          <w:p w14:paraId="79BE9EF8" w14:textId="292B077A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Возможность настройки пользовательских предпочтений</w:t>
            </w:r>
          </w:p>
        </w:tc>
      </w:tr>
    </w:tbl>
    <w:p w14:paraId="724677DD" w14:textId="7BDBDA66" w:rsidR="00B276C7" w:rsidRDefault="00B276C7" w:rsidP="00B276C7"/>
    <w:p w14:paraId="5D8C9BAB" w14:textId="291B96D9" w:rsidR="00B276C7" w:rsidRPr="006B53B3" w:rsidRDefault="00B276C7" w:rsidP="00B276C7">
      <w:pPr>
        <w:pStyle w:val="af7"/>
      </w:pPr>
      <w:r w:rsidRPr="000B2A33">
        <w:t xml:space="preserve">Таблица </w:t>
      </w:r>
      <w:r w:rsidRPr="00241194">
        <w:t>1</w:t>
      </w:r>
      <w:r w:rsidRPr="000B2A33">
        <w:t>.</w:t>
      </w:r>
      <w:r>
        <w:t>2</w:t>
      </w:r>
      <w:r>
        <w:t>2</w:t>
      </w:r>
      <w:r w:rsidRPr="000B2A33">
        <w:t xml:space="preserve"> – </w:t>
      </w:r>
      <w:r w:rsidRPr="00241194">
        <w:t xml:space="preserve">Требования к </w:t>
      </w:r>
      <w:r w:rsidRPr="00B276C7">
        <w:t>производительности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846"/>
        <w:gridCol w:w="9072"/>
      </w:tblGrid>
      <w:tr w:rsidR="00B276C7" w14:paraId="3B0DB1B0" w14:textId="77777777" w:rsidTr="002708E1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63CE1E9" w14:textId="77777777" w:rsidR="00B276C7" w:rsidRPr="00327C89" w:rsidRDefault="00B276C7" w:rsidP="002708E1">
            <w:pPr>
              <w:pStyle w:val="afb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18B38BFA" w14:textId="77777777" w:rsidR="00B276C7" w:rsidRPr="002A269F" w:rsidRDefault="00B276C7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Требования</w:t>
            </w:r>
          </w:p>
        </w:tc>
      </w:tr>
      <w:tr w:rsidR="00B276C7" w14:paraId="34BC00CC" w14:textId="77777777" w:rsidTr="002708E1"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17668BCD" w14:textId="4008DD30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</w:rPr>
              <w:t>П</w:t>
            </w:r>
            <w:r>
              <w:rPr>
                <w:sz w:val="24"/>
                <w:szCs w:val="20"/>
              </w:rPr>
              <w:t>-1</w:t>
            </w:r>
          </w:p>
        </w:tc>
        <w:tc>
          <w:tcPr>
            <w:tcW w:w="9072" w:type="dxa"/>
            <w:tcBorders>
              <w:top w:val="single" w:sz="4" w:space="0" w:color="auto"/>
            </w:tcBorders>
            <w:vAlign w:val="center"/>
          </w:tcPr>
          <w:p w14:paraId="540DE94D" w14:textId="4D7F8175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Время загрузки сайта не должно превышать 2 сек. Интернет-соединение &gt;=1Мбит/с</w:t>
            </w:r>
          </w:p>
        </w:tc>
      </w:tr>
      <w:tr w:rsidR="00B276C7" w14:paraId="5137C2F1" w14:textId="77777777" w:rsidTr="002708E1">
        <w:tc>
          <w:tcPr>
            <w:tcW w:w="846" w:type="dxa"/>
            <w:vAlign w:val="center"/>
          </w:tcPr>
          <w:p w14:paraId="508AE694" w14:textId="03840954" w:rsidR="00B276C7" w:rsidRPr="002A269F" w:rsidRDefault="00B276C7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</w:rPr>
              <w:t>П</w:t>
            </w:r>
            <w:r>
              <w:rPr>
                <w:sz w:val="24"/>
                <w:szCs w:val="20"/>
              </w:rPr>
              <w:t xml:space="preserve"> -</w:t>
            </w:r>
            <w:r>
              <w:rPr>
                <w:sz w:val="24"/>
                <w:szCs w:val="20"/>
              </w:rPr>
              <w:t>2</w:t>
            </w:r>
          </w:p>
        </w:tc>
        <w:tc>
          <w:tcPr>
            <w:tcW w:w="9072" w:type="dxa"/>
            <w:vAlign w:val="center"/>
          </w:tcPr>
          <w:p w14:paraId="1527DFB4" w14:textId="77777777" w:rsidR="00B276C7" w:rsidRPr="00B276C7" w:rsidRDefault="00B276C7" w:rsidP="00B276C7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Целевое время загрузки страницы должно быть не более 3 секунд на</w:t>
            </w:r>
          </w:p>
          <w:p w14:paraId="0C87CFB3" w14:textId="35BDB5F0" w:rsidR="00B276C7" w:rsidRPr="002A269F" w:rsidRDefault="00B276C7" w:rsidP="00B276C7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медленных, мобильных устройствах</w:t>
            </w:r>
          </w:p>
        </w:tc>
      </w:tr>
    </w:tbl>
    <w:p w14:paraId="3C568081" w14:textId="02EA3820" w:rsidR="00B276C7" w:rsidRDefault="00B276C7" w:rsidP="00B276C7"/>
    <w:p w14:paraId="6E77D7D9" w14:textId="7257F13A" w:rsidR="00486BDB" w:rsidRDefault="00486BDB" w:rsidP="00486BDB">
      <w:pPr>
        <w:pStyle w:val="2"/>
      </w:pPr>
      <w:bookmarkStart w:id="8" w:name="_Toc224523157"/>
      <w:r>
        <w:t>Бизнес-правила</w:t>
      </w:r>
      <w:bookmarkEnd w:id="8"/>
    </w:p>
    <w:p w14:paraId="384E9858" w14:textId="486DE2CE" w:rsidR="00486BDB" w:rsidRDefault="00486BDB" w:rsidP="00486BDB"/>
    <w:p w14:paraId="3AA2CD95" w14:textId="3A810BBB" w:rsidR="00B24A68" w:rsidRDefault="00B24A68" w:rsidP="00B24A68">
      <w:r>
        <w:t>Бизнес-правила, которые требуется учитывать при разработке сайта</w:t>
      </w:r>
      <w:r>
        <w:t xml:space="preserve"> </w:t>
      </w:r>
      <w:r>
        <w:t>представлены в таблице 1.23</w:t>
      </w:r>
    </w:p>
    <w:p w14:paraId="03ABCEF7" w14:textId="77777777" w:rsidR="00FA396C" w:rsidRDefault="00FA396C" w:rsidP="00B24A68"/>
    <w:p w14:paraId="0F574826" w14:textId="418FB675" w:rsidR="00FA396C" w:rsidRPr="006B53B3" w:rsidRDefault="00FA396C" w:rsidP="00FA396C">
      <w:pPr>
        <w:pStyle w:val="af7"/>
      </w:pPr>
      <w:r w:rsidRPr="000B2A33">
        <w:t xml:space="preserve">Таблица </w:t>
      </w:r>
      <w:r w:rsidRPr="00241194">
        <w:t>1</w:t>
      </w:r>
      <w:r w:rsidRPr="000B2A33">
        <w:t>.</w:t>
      </w:r>
      <w:r>
        <w:t>2</w:t>
      </w:r>
      <w:r>
        <w:t>3</w:t>
      </w:r>
      <w:r w:rsidRPr="000B2A33">
        <w:t xml:space="preserve"> – </w:t>
      </w:r>
      <w:r w:rsidRPr="00FA396C">
        <w:t>Бизнес-правила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846"/>
        <w:gridCol w:w="9072"/>
      </w:tblGrid>
      <w:tr w:rsidR="00FA396C" w14:paraId="1777226F" w14:textId="77777777" w:rsidTr="002708E1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2277850A" w14:textId="77777777" w:rsidR="00FA396C" w:rsidRPr="00327C89" w:rsidRDefault="00FA396C" w:rsidP="002708E1">
            <w:pPr>
              <w:pStyle w:val="afb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5E37A30D" w14:textId="77777777" w:rsidR="00FA396C" w:rsidRPr="002A269F" w:rsidRDefault="00FA396C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Требования</w:t>
            </w:r>
          </w:p>
        </w:tc>
      </w:tr>
      <w:tr w:rsidR="00FA396C" w14:paraId="44C9E0F4" w14:textId="77777777" w:rsidTr="002708E1"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5070C7B4" w14:textId="0C8D14A1" w:rsidR="00FA396C" w:rsidRPr="002A269F" w:rsidRDefault="00FA396C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БП</w:t>
            </w:r>
            <w:r>
              <w:rPr>
                <w:sz w:val="24"/>
                <w:szCs w:val="20"/>
              </w:rPr>
              <w:t>-1</w:t>
            </w:r>
          </w:p>
        </w:tc>
        <w:tc>
          <w:tcPr>
            <w:tcW w:w="9072" w:type="dxa"/>
            <w:tcBorders>
              <w:top w:val="single" w:sz="4" w:space="0" w:color="auto"/>
            </w:tcBorders>
            <w:vAlign w:val="center"/>
          </w:tcPr>
          <w:p w14:paraId="7B1280DD" w14:textId="77777777" w:rsidR="00FA396C" w:rsidRP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 w:rsidRPr="00FA396C">
              <w:rPr>
                <w:sz w:val="24"/>
                <w:szCs w:val="20"/>
              </w:rPr>
              <w:t>Пароль должен содержать 8-20 символов и включать 1 заглавную букву, 1 строчную</w:t>
            </w:r>
          </w:p>
          <w:p w14:paraId="11AA13E5" w14:textId="0FE69640" w:rsidR="00FA396C" w:rsidRPr="002A269F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 w:rsidRPr="00FA396C">
              <w:rPr>
                <w:sz w:val="24"/>
                <w:szCs w:val="20"/>
              </w:rPr>
              <w:t>букву, 1 цифру и 1 специальный символ</w:t>
            </w:r>
          </w:p>
        </w:tc>
      </w:tr>
      <w:tr w:rsidR="00FA396C" w14:paraId="2607349D" w14:textId="77777777" w:rsidTr="002708E1">
        <w:tc>
          <w:tcPr>
            <w:tcW w:w="846" w:type="dxa"/>
            <w:vAlign w:val="center"/>
          </w:tcPr>
          <w:p w14:paraId="0FC7C34A" w14:textId="461993EA" w:rsidR="00FA396C" w:rsidRPr="002A269F" w:rsidRDefault="00FA396C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БП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-2</w:t>
            </w:r>
          </w:p>
        </w:tc>
        <w:tc>
          <w:tcPr>
            <w:tcW w:w="9072" w:type="dxa"/>
            <w:vAlign w:val="center"/>
          </w:tcPr>
          <w:p w14:paraId="588CA0F1" w14:textId="5A851E10" w:rsidR="00FA396C" w:rsidRPr="002A269F" w:rsidRDefault="00FA396C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FA396C">
              <w:rPr>
                <w:sz w:val="24"/>
                <w:szCs w:val="20"/>
              </w:rPr>
              <w:t>При неверном вводе данных должно появляться сообщение об ошибке</w:t>
            </w:r>
          </w:p>
        </w:tc>
      </w:tr>
      <w:tr w:rsidR="00FA396C" w14:paraId="1E129D1F" w14:textId="77777777" w:rsidTr="002708E1">
        <w:tc>
          <w:tcPr>
            <w:tcW w:w="846" w:type="dxa"/>
            <w:vAlign w:val="center"/>
          </w:tcPr>
          <w:p w14:paraId="7D7A368F" w14:textId="254C5BAB" w:rsidR="00FA396C" w:rsidRPr="002A269F" w:rsidRDefault="00FA396C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БП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-3</w:t>
            </w:r>
          </w:p>
        </w:tc>
        <w:tc>
          <w:tcPr>
            <w:tcW w:w="9072" w:type="dxa"/>
            <w:vAlign w:val="center"/>
          </w:tcPr>
          <w:p w14:paraId="548C0FBF" w14:textId="77777777" w:rsidR="00FA396C" w:rsidRPr="00B276C7" w:rsidRDefault="00FA396C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Все формы ввода, интерактивные элементы и средства управления должны</w:t>
            </w:r>
          </w:p>
          <w:p w14:paraId="1C44FFB6" w14:textId="77777777" w:rsidR="00FA396C" w:rsidRPr="002A269F" w:rsidRDefault="00FA396C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B276C7">
              <w:rPr>
                <w:sz w:val="24"/>
                <w:szCs w:val="20"/>
              </w:rPr>
              <w:t>быть доступны и понятны</w:t>
            </w:r>
          </w:p>
        </w:tc>
      </w:tr>
      <w:tr w:rsidR="00FA396C" w14:paraId="3F3F3BFD" w14:textId="77777777" w:rsidTr="002708E1">
        <w:tc>
          <w:tcPr>
            <w:tcW w:w="846" w:type="dxa"/>
            <w:vAlign w:val="center"/>
          </w:tcPr>
          <w:p w14:paraId="4B2263FC" w14:textId="2BCE1CBD" w:rsidR="00FA396C" w:rsidRPr="002A269F" w:rsidRDefault="00FA396C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БП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-4</w:t>
            </w:r>
          </w:p>
        </w:tc>
        <w:tc>
          <w:tcPr>
            <w:tcW w:w="9072" w:type="dxa"/>
            <w:vAlign w:val="center"/>
          </w:tcPr>
          <w:p w14:paraId="1F5BEE26" w14:textId="77777777" w:rsidR="00FA396C" w:rsidRP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 w:rsidRPr="00FA396C">
              <w:rPr>
                <w:sz w:val="24"/>
                <w:szCs w:val="20"/>
              </w:rPr>
              <w:t>Корректный формат адреса электронной почты:</w:t>
            </w:r>
          </w:p>
          <w:p w14:paraId="24CBE76C" w14:textId="156F8B4D" w:rsidR="00FA396C" w:rsidRP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  <w:r w:rsidRPr="00FA396C">
              <w:rPr>
                <w:sz w:val="24"/>
                <w:szCs w:val="20"/>
              </w:rPr>
              <w:t xml:space="preserve"> Содержит имя пользователя, символ @, имя домена и домен верхнего</w:t>
            </w:r>
          </w:p>
          <w:p w14:paraId="3D79D5E1" w14:textId="77777777" w:rsidR="00FA396C" w:rsidRP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 w:rsidRPr="00FA396C">
              <w:rPr>
                <w:sz w:val="24"/>
                <w:szCs w:val="20"/>
              </w:rPr>
              <w:t>уровня, разделённый точкой.</w:t>
            </w:r>
          </w:p>
          <w:p w14:paraId="01629D75" w14:textId="7215D7F3" w:rsidR="00FA396C" w:rsidRPr="002A269F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  <w:r w:rsidRPr="00FA396C">
              <w:rPr>
                <w:sz w:val="24"/>
                <w:szCs w:val="20"/>
              </w:rPr>
              <w:t xml:space="preserve"> Не допускаются пробелы и несколько символов @</w:t>
            </w:r>
          </w:p>
        </w:tc>
      </w:tr>
      <w:tr w:rsidR="00FA396C" w14:paraId="51D46F0D" w14:textId="77777777" w:rsidTr="002708E1">
        <w:tc>
          <w:tcPr>
            <w:tcW w:w="846" w:type="dxa"/>
            <w:vAlign w:val="center"/>
          </w:tcPr>
          <w:p w14:paraId="0F129BEB" w14:textId="44E43404" w:rsid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БП -</w:t>
            </w:r>
            <w:r>
              <w:rPr>
                <w:sz w:val="24"/>
                <w:szCs w:val="20"/>
              </w:rPr>
              <w:t>5</w:t>
            </w:r>
          </w:p>
        </w:tc>
        <w:tc>
          <w:tcPr>
            <w:tcW w:w="9072" w:type="dxa"/>
            <w:vAlign w:val="center"/>
          </w:tcPr>
          <w:p w14:paraId="57F44A54" w14:textId="3ABE20CA" w:rsidR="00FA396C" w:rsidRP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 w:rsidRPr="00FA396C">
              <w:rPr>
                <w:sz w:val="24"/>
                <w:szCs w:val="20"/>
              </w:rPr>
              <w:t>Пользователь должен быть старше 16 лет</w:t>
            </w:r>
          </w:p>
        </w:tc>
      </w:tr>
      <w:tr w:rsidR="00FA396C" w14:paraId="5ABE19ED" w14:textId="77777777" w:rsidTr="002708E1">
        <w:tc>
          <w:tcPr>
            <w:tcW w:w="846" w:type="dxa"/>
            <w:vAlign w:val="center"/>
          </w:tcPr>
          <w:p w14:paraId="17A029B9" w14:textId="33C1553C" w:rsid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БП -</w:t>
            </w:r>
            <w:r>
              <w:rPr>
                <w:sz w:val="24"/>
                <w:szCs w:val="20"/>
              </w:rPr>
              <w:t>6</w:t>
            </w:r>
          </w:p>
        </w:tc>
        <w:tc>
          <w:tcPr>
            <w:tcW w:w="9072" w:type="dxa"/>
            <w:vAlign w:val="center"/>
          </w:tcPr>
          <w:p w14:paraId="766D50B5" w14:textId="096CEBAB" w:rsidR="00FA396C" w:rsidRPr="00FA396C" w:rsidRDefault="00FA396C" w:rsidP="00FA396C">
            <w:pPr>
              <w:pStyle w:val="afb"/>
              <w:jc w:val="left"/>
              <w:rPr>
                <w:sz w:val="24"/>
                <w:szCs w:val="20"/>
              </w:rPr>
            </w:pPr>
            <w:r w:rsidRPr="00FA396C">
              <w:rPr>
                <w:sz w:val="24"/>
                <w:szCs w:val="20"/>
              </w:rPr>
              <w:t>Необходимо наличие минимум двух ролей: пользователь и администратор</w:t>
            </w:r>
          </w:p>
        </w:tc>
      </w:tr>
    </w:tbl>
    <w:p w14:paraId="25D8F5B8" w14:textId="0BB5955C" w:rsidR="00FA396C" w:rsidRDefault="00FA396C" w:rsidP="00B24A68"/>
    <w:p w14:paraId="502FAF21" w14:textId="3B19A1EB" w:rsidR="006426EA" w:rsidRDefault="006426EA" w:rsidP="006426EA">
      <w:pPr>
        <w:pStyle w:val="2"/>
      </w:pPr>
      <w:bookmarkStart w:id="9" w:name="_Toc224523158"/>
      <w:r w:rsidRPr="006426EA">
        <w:t>Общие функциональные требования</w:t>
      </w:r>
      <w:bookmarkEnd w:id="9"/>
    </w:p>
    <w:p w14:paraId="61659494" w14:textId="1101D44D" w:rsidR="006426EA" w:rsidRDefault="006426EA" w:rsidP="006426EA"/>
    <w:p w14:paraId="0E3A3BFB" w14:textId="0067A375" w:rsidR="006426EA" w:rsidRDefault="006426EA" w:rsidP="006426EA">
      <w:r>
        <w:t>Общие функциональные требования к сайту представлены в таблице</w:t>
      </w:r>
      <w:r>
        <w:t xml:space="preserve"> </w:t>
      </w:r>
      <w:r>
        <w:t>1.24.</w:t>
      </w:r>
    </w:p>
    <w:p w14:paraId="22F67C0C" w14:textId="6501A935" w:rsidR="00CC2AD5" w:rsidRDefault="00CC2AD5" w:rsidP="006426EA"/>
    <w:p w14:paraId="28EC6235" w14:textId="7D3C97B1" w:rsidR="00CC2AD5" w:rsidRPr="006B53B3" w:rsidRDefault="00CC2AD5" w:rsidP="00CC2AD5">
      <w:pPr>
        <w:pStyle w:val="af7"/>
      </w:pPr>
      <w:r w:rsidRPr="000B2A33">
        <w:t xml:space="preserve">Таблица </w:t>
      </w:r>
      <w:r w:rsidRPr="00241194">
        <w:t>1</w:t>
      </w:r>
      <w:r w:rsidRPr="000B2A33">
        <w:t>.</w:t>
      </w:r>
      <w:r>
        <w:t>2</w:t>
      </w:r>
      <w:r>
        <w:t>4</w:t>
      </w:r>
      <w:r w:rsidRPr="000B2A33">
        <w:t xml:space="preserve"> – </w:t>
      </w:r>
      <w:r w:rsidRPr="00CC2AD5">
        <w:t>Общие функциональные требования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988"/>
        <w:gridCol w:w="8930"/>
      </w:tblGrid>
      <w:tr w:rsidR="00CC2AD5" w14:paraId="39278C4B" w14:textId="77777777" w:rsidTr="00CC2AD5"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0F806146" w14:textId="77777777" w:rsidR="00CC2AD5" w:rsidRPr="00327C89" w:rsidRDefault="00CC2AD5" w:rsidP="002708E1">
            <w:pPr>
              <w:pStyle w:val="afb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4B2081FC" w14:textId="45C71324" w:rsidR="00CC2AD5" w:rsidRPr="00CC2AD5" w:rsidRDefault="00CC2AD5" w:rsidP="002708E1">
            <w:pPr>
              <w:pStyle w:val="afb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 правила</w:t>
            </w:r>
          </w:p>
        </w:tc>
      </w:tr>
      <w:tr w:rsidR="00CC2AD5" w14:paraId="6367D7FE" w14:textId="77777777" w:rsidTr="00CC2AD5"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14:paraId="3D3DFABA" w14:textId="34DBDAC1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ОФ</w:t>
            </w:r>
            <w:r>
              <w:rPr>
                <w:sz w:val="24"/>
                <w:szCs w:val="20"/>
              </w:rPr>
              <w:t>Т-1</w:t>
            </w:r>
          </w:p>
        </w:tc>
        <w:tc>
          <w:tcPr>
            <w:tcW w:w="8930" w:type="dxa"/>
            <w:tcBorders>
              <w:top w:val="single" w:sz="4" w:space="0" w:color="auto"/>
            </w:tcBorders>
            <w:vAlign w:val="center"/>
          </w:tcPr>
          <w:p w14:paraId="0DC8977A" w14:textId="131A5584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Перевод сайта на два языка: английский и русский</w:t>
            </w:r>
          </w:p>
        </w:tc>
      </w:tr>
      <w:tr w:rsidR="00CC2AD5" w14:paraId="59143526" w14:textId="77777777" w:rsidTr="00CC2AD5">
        <w:tc>
          <w:tcPr>
            <w:tcW w:w="988" w:type="dxa"/>
            <w:vAlign w:val="center"/>
          </w:tcPr>
          <w:p w14:paraId="21D61FB7" w14:textId="5C1BED20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ОФТ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-2</w:t>
            </w:r>
          </w:p>
        </w:tc>
        <w:tc>
          <w:tcPr>
            <w:tcW w:w="8930" w:type="dxa"/>
            <w:vAlign w:val="center"/>
          </w:tcPr>
          <w:p w14:paraId="35ECD0D4" w14:textId="65AD1DE5" w:rsidR="00CC2AD5" w:rsidRPr="002A269F" w:rsidRDefault="00CC2AD5" w:rsidP="00CC2AD5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Сохранение настроек пользователя: язык, тема, шрифт в</w:t>
            </w:r>
            <w:r>
              <w:rPr>
                <w:sz w:val="24"/>
                <w:szCs w:val="20"/>
              </w:rPr>
              <w:t xml:space="preserve"> </w:t>
            </w:r>
            <w:r w:rsidRPr="00CC2AD5">
              <w:rPr>
                <w:sz w:val="24"/>
                <w:szCs w:val="20"/>
              </w:rPr>
              <w:t>версии для слабовидящих</w:t>
            </w:r>
          </w:p>
        </w:tc>
      </w:tr>
      <w:tr w:rsidR="00CC2AD5" w14:paraId="7652375B" w14:textId="77777777" w:rsidTr="00CC2AD5">
        <w:tc>
          <w:tcPr>
            <w:tcW w:w="988" w:type="dxa"/>
            <w:vAlign w:val="center"/>
          </w:tcPr>
          <w:p w14:paraId="7747CE5D" w14:textId="33C8A4E6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 xml:space="preserve">ОФТ </w:t>
            </w:r>
            <w:r>
              <w:rPr>
                <w:sz w:val="24"/>
                <w:szCs w:val="20"/>
              </w:rPr>
              <w:t>-3</w:t>
            </w:r>
          </w:p>
        </w:tc>
        <w:tc>
          <w:tcPr>
            <w:tcW w:w="8930" w:type="dxa"/>
            <w:vAlign w:val="center"/>
          </w:tcPr>
          <w:p w14:paraId="4FB88EFC" w14:textId="3D336F33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Наличие версии для слабовидящих</w:t>
            </w:r>
          </w:p>
        </w:tc>
      </w:tr>
    </w:tbl>
    <w:p w14:paraId="0BC53E1C" w14:textId="4ABCDF20" w:rsidR="00CC2AD5" w:rsidRDefault="00CC2AD5" w:rsidP="00CC2AD5">
      <w:pPr>
        <w:pStyle w:val="af7"/>
      </w:pPr>
      <w:r>
        <w:lastRenderedPageBreak/>
        <w:t>Продолжение таблицы 1.24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988"/>
        <w:gridCol w:w="8930"/>
      </w:tblGrid>
      <w:tr w:rsidR="00CC2AD5" w:rsidRPr="002A269F" w14:paraId="63DC06AF" w14:textId="77777777" w:rsidTr="002708E1"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14:paraId="77D9DF62" w14:textId="7224C5FE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ОФТ-</w:t>
            </w:r>
            <w:r>
              <w:rPr>
                <w:sz w:val="24"/>
                <w:szCs w:val="20"/>
              </w:rPr>
              <w:t>4</w:t>
            </w:r>
          </w:p>
        </w:tc>
        <w:tc>
          <w:tcPr>
            <w:tcW w:w="8930" w:type="dxa"/>
            <w:tcBorders>
              <w:top w:val="single" w:sz="4" w:space="0" w:color="auto"/>
            </w:tcBorders>
            <w:vAlign w:val="center"/>
          </w:tcPr>
          <w:p w14:paraId="7C5BABD5" w14:textId="5A303B04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Наличие светлой-темной темы</w:t>
            </w:r>
          </w:p>
        </w:tc>
      </w:tr>
      <w:tr w:rsidR="00CC2AD5" w:rsidRPr="002A269F" w14:paraId="2952F7DC" w14:textId="77777777" w:rsidTr="002708E1">
        <w:tc>
          <w:tcPr>
            <w:tcW w:w="988" w:type="dxa"/>
            <w:vAlign w:val="center"/>
          </w:tcPr>
          <w:p w14:paraId="0AF94E9B" w14:textId="4116BB5B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ОФТ -</w:t>
            </w:r>
            <w:r>
              <w:rPr>
                <w:sz w:val="24"/>
                <w:szCs w:val="20"/>
              </w:rPr>
              <w:t>5</w:t>
            </w:r>
          </w:p>
        </w:tc>
        <w:tc>
          <w:tcPr>
            <w:tcW w:w="8930" w:type="dxa"/>
            <w:vAlign w:val="center"/>
          </w:tcPr>
          <w:p w14:paraId="19493A6C" w14:textId="07B00DA1" w:rsidR="00CC2AD5" w:rsidRPr="002A269F" w:rsidRDefault="00CC2AD5" w:rsidP="00CC2AD5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Наличие мобильной и планшетной версий сайта с</w:t>
            </w:r>
            <w:r>
              <w:rPr>
                <w:sz w:val="24"/>
                <w:szCs w:val="20"/>
              </w:rPr>
              <w:t xml:space="preserve"> </w:t>
            </w:r>
            <w:r w:rsidRPr="00CC2AD5">
              <w:rPr>
                <w:sz w:val="24"/>
                <w:szCs w:val="20"/>
              </w:rPr>
              <w:t>адаптивным дизайном</w:t>
            </w:r>
          </w:p>
        </w:tc>
      </w:tr>
      <w:tr w:rsidR="00CC2AD5" w:rsidRPr="002A269F" w14:paraId="38815BBF" w14:textId="77777777" w:rsidTr="002708E1">
        <w:tc>
          <w:tcPr>
            <w:tcW w:w="988" w:type="dxa"/>
            <w:vAlign w:val="center"/>
          </w:tcPr>
          <w:p w14:paraId="6EFB765B" w14:textId="4786261A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 xml:space="preserve">ОФТ </w:t>
            </w:r>
            <w:r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6</w:t>
            </w:r>
          </w:p>
        </w:tc>
        <w:tc>
          <w:tcPr>
            <w:tcW w:w="8930" w:type="dxa"/>
            <w:vAlign w:val="center"/>
          </w:tcPr>
          <w:p w14:paraId="3FF86D2E" w14:textId="558326EE" w:rsidR="00CC2AD5" w:rsidRPr="002A269F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Возможность регистрации пользователей</w:t>
            </w:r>
          </w:p>
        </w:tc>
      </w:tr>
      <w:tr w:rsidR="00CC2AD5" w:rsidRPr="002A269F" w14:paraId="4C551F42" w14:textId="77777777" w:rsidTr="002708E1">
        <w:tc>
          <w:tcPr>
            <w:tcW w:w="988" w:type="dxa"/>
            <w:vAlign w:val="center"/>
          </w:tcPr>
          <w:p w14:paraId="5B8BE16C" w14:textId="253F7AEA" w:rsidR="00CC2AD5" w:rsidRPr="00CC2AD5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 xml:space="preserve">ОФТ </w:t>
            </w:r>
            <w:r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7</w:t>
            </w:r>
          </w:p>
        </w:tc>
        <w:tc>
          <w:tcPr>
            <w:tcW w:w="8930" w:type="dxa"/>
            <w:vAlign w:val="center"/>
          </w:tcPr>
          <w:p w14:paraId="2053DD15" w14:textId="41101FFD" w:rsidR="00CC2AD5" w:rsidRPr="00CC2AD5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Возможность авторизации пользователей</w:t>
            </w:r>
          </w:p>
        </w:tc>
      </w:tr>
      <w:tr w:rsidR="00CC2AD5" w:rsidRPr="002A269F" w14:paraId="594BB350" w14:textId="77777777" w:rsidTr="002708E1">
        <w:tc>
          <w:tcPr>
            <w:tcW w:w="988" w:type="dxa"/>
            <w:vAlign w:val="center"/>
          </w:tcPr>
          <w:p w14:paraId="01665F9B" w14:textId="2820FD2A" w:rsidR="00CC2AD5" w:rsidRPr="00CC2AD5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 xml:space="preserve">ОФТ </w:t>
            </w:r>
            <w:r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8</w:t>
            </w:r>
          </w:p>
        </w:tc>
        <w:tc>
          <w:tcPr>
            <w:tcW w:w="8930" w:type="dxa"/>
            <w:vAlign w:val="center"/>
          </w:tcPr>
          <w:p w14:paraId="4F6E65FE" w14:textId="3A5C526D" w:rsidR="00CC2AD5" w:rsidRPr="00CC2AD5" w:rsidRDefault="00CC2AD5" w:rsidP="002708E1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Возможность сброса настроек</w:t>
            </w:r>
          </w:p>
        </w:tc>
      </w:tr>
      <w:tr w:rsidR="00CC2AD5" w:rsidRPr="002A269F" w14:paraId="389D4DD3" w14:textId="77777777" w:rsidTr="002708E1">
        <w:tc>
          <w:tcPr>
            <w:tcW w:w="988" w:type="dxa"/>
            <w:vAlign w:val="center"/>
          </w:tcPr>
          <w:p w14:paraId="2A621F2E" w14:textId="78F4269B" w:rsidR="00CC2AD5" w:rsidRPr="00CC2AD5" w:rsidRDefault="00CC2AD5" w:rsidP="00CC2AD5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 xml:space="preserve">ОФТ </w:t>
            </w:r>
            <w:r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9</w:t>
            </w:r>
          </w:p>
        </w:tc>
        <w:tc>
          <w:tcPr>
            <w:tcW w:w="8930" w:type="dxa"/>
            <w:vAlign w:val="center"/>
          </w:tcPr>
          <w:p w14:paraId="115302C1" w14:textId="21C104D0" w:rsidR="00CC2AD5" w:rsidRPr="00CC2AD5" w:rsidRDefault="00CC2AD5" w:rsidP="00CC2AD5">
            <w:pPr>
              <w:pStyle w:val="afb"/>
              <w:jc w:val="left"/>
              <w:rPr>
                <w:sz w:val="24"/>
                <w:szCs w:val="20"/>
              </w:rPr>
            </w:pPr>
            <w:r w:rsidRPr="00CC2AD5">
              <w:rPr>
                <w:sz w:val="24"/>
                <w:szCs w:val="20"/>
              </w:rPr>
              <w:t>Реализация поиска, фильтрации и сортировки</w:t>
            </w:r>
          </w:p>
        </w:tc>
      </w:tr>
    </w:tbl>
    <w:p w14:paraId="4AC8B9C6" w14:textId="04E2646D" w:rsidR="00CC2AD5" w:rsidRDefault="00CC2AD5" w:rsidP="00CC2AD5">
      <w:pPr>
        <w:pStyle w:val="af7"/>
      </w:pPr>
    </w:p>
    <w:p w14:paraId="7C335A4C" w14:textId="1FF019CE" w:rsidR="00CC2AD5" w:rsidRDefault="00CC2AD5" w:rsidP="00CC2AD5">
      <w:pPr>
        <w:pStyle w:val="2"/>
      </w:pPr>
      <w:bookmarkStart w:id="10" w:name="_Toc224523159"/>
      <w:r w:rsidRPr="00CC2AD5">
        <w:t>Требования к наполнению структурных элементов сайта</w:t>
      </w:r>
      <w:bookmarkEnd w:id="10"/>
    </w:p>
    <w:p w14:paraId="591AC3EF" w14:textId="72DB8854" w:rsidR="00CC2AD5" w:rsidRDefault="00CC2AD5" w:rsidP="00CC2AD5"/>
    <w:p w14:paraId="6B09FCEB" w14:textId="3AE15180" w:rsidR="00CC2AD5" w:rsidRDefault="00CC2AD5" w:rsidP="00CC2AD5">
      <w:r>
        <w:t xml:space="preserve">Базовая структура сайта содержит следующие страницы: Главная, О </w:t>
      </w:r>
      <w:r>
        <w:t>компании</w:t>
      </w:r>
      <w:r>
        <w:t>,</w:t>
      </w:r>
      <w:r>
        <w:t xml:space="preserve"> Корзина</w:t>
      </w:r>
      <w:r>
        <w:t>, Контакты, Каталог</w:t>
      </w:r>
      <w:r>
        <w:t>, Проекты</w:t>
      </w:r>
      <w:r w:rsidR="00BB4B82">
        <w:t>, Авторизация, Регистрация</w:t>
      </w:r>
      <w:r>
        <w:t>.</w:t>
      </w:r>
    </w:p>
    <w:p w14:paraId="40DE6A3B" w14:textId="77777777" w:rsidR="006F3BF7" w:rsidRDefault="006F3BF7" w:rsidP="006F3BF7">
      <w:r w:rsidRPr="006F3BF7">
        <w:rPr>
          <w:b/>
          <w:bCs/>
        </w:rPr>
        <w:t>1.7.1 Главная страница (ФТ-1).</w:t>
      </w:r>
      <w:r>
        <w:t xml:space="preserve"> Желаемая структура главной страницы:</w:t>
      </w:r>
    </w:p>
    <w:p w14:paraId="2F9E2902" w14:textId="3F879F63" w:rsidR="006F3BF7" w:rsidRDefault="006F3BF7" w:rsidP="006F3BF7">
      <w:r>
        <w:t>-</w:t>
      </w:r>
      <w:r>
        <w:tab/>
      </w:r>
      <w:r>
        <w:t>Шапка содержит логотип «Акватехносервис», навигационное меню, контактный телефон (+375 29 365 80 70), адрес электронной почты (sales@aqts.by), кнопки для корзины и для открытия каталога.</w:t>
      </w:r>
    </w:p>
    <w:p w14:paraId="619807D1" w14:textId="339A346E" w:rsidR="006F3BF7" w:rsidRDefault="006F3BF7" w:rsidP="006F3BF7">
      <w:r>
        <w:t>-</w:t>
      </w:r>
      <w:r>
        <w:tab/>
      </w:r>
      <w:r>
        <w:t>Первый раздел включает заголовок «Наши знания — Ваши знания», подзаголовок о партнёрстве с немецким концерном WashTec, описание преимуществ работы с компанией и кнопку, ведущую в каталог оборудования. Справа расположено изображение с наложением, отображающее туннельную мойку для легковых автомобилей.</w:t>
      </w:r>
    </w:p>
    <w:p w14:paraId="2070D1D1" w14:textId="778F2327" w:rsidR="006F3BF7" w:rsidRDefault="006F3BF7" w:rsidP="006F3BF7">
      <w:r>
        <w:t>-</w:t>
      </w:r>
      <w:r>
        <w:tab/>
      </w:r>
      <w:r>
        <w:t>Раздел с преимуществами представляет три блока: «Наши знания — Ваши знания», «Наш опыт — Ваш опыт», «Наша работа — Ваш стабильно растущий бизнес». Каждый блок оформлен с иконкой, заголовком и кратким описанием.</w:t>
      </w:r>
    </w:p>
    <w:p w14:paraId="232E0031" w14:textId="6251CE77" w:rsidR="006F3BF7" w:rsidRDefault="006F3BF7" w:rsidP="006F3BF7">
      <w:r>
        <w:t>-</w:t>
      </w:r>
      <w:r>
        <w:tab/>
      </w:r>
      <w:r>
        <w:t>Раздел с призывом к действию содержит заголовок «Запустите свой бизнес без рисков!» с описанием полного цикла сопровождения клиента от проектирования мойки до благоустройства прилегающей территории.</w:t>
      </w:r>
    </w:p>
    <w:p w14:paraId="36CA134B" w14:textId="5156BD79" w:rsidR="006F3BF7" w:rsidRDefault="006F3BF7" w:rsidP="006F3BF7">
      <w:r>
        <w:t>-</w:t>
      </w:r>
      <w:r>
        <w:tab/>
      </w:r>
      <w:r>
        <w:t>Раздел «О нас» предоставляет информацию об ООО «Акватехносервис» как официальном представителе немецкого концерна WashTec в Республике Беларусь и Российской Федерации, а также представителе российских компаний «Мой-ка! DS-Business», «Cleanol», «Агроснабтехсервис».</w:t>
      </w:r>
    </w:p>
    <w:p w14:paraId="015306A2" w14:textId="768BCC36" w:rsidR="006F3BF7" w:rsidRDefault="006F3BF7" w:rsidP="006F3BF7">
      <w:r>
        <w:t>-</w:t>
      </w:r>
      <w:r>
        <w:tab/>
      </w:r>
      <w:r>
        <w:t>Последний раздел предлагает оставить заявку на бесплатную консультацию специалиста компании с формой обратной связи.</w:t>
      </w:r>
    </w:p>
    <w:p w14:paraId="71007290" w14:textId="1A45E0E4" w:rsidR="006F3BF7" w:rsidRDefault="006F3BF7" w:rsidP="006F3BF7">
      <w:r>
        <w:t>-</w:t>
      </w:r>
      <w:r>
        <w:tab/>
      </w:r>
      <w:r>
        <w:t>Футер включает форму подписки на новости, логотип, контактные данные (адрес: 220012, Республика Беларусь, г. Минск, ул. Толбухина 2а, к. 320), ссылки на страницы, иконки социальных сетей. Указана информация о режиме работы (Пн-Пт с 9:00 до 18:00).</w:t>
      </w:r>
    </w:p>
    <w:p w14:paraId="4F290083" w14:textId="3024D5DC" w:rsidR="006F3BF7" w:rsidRDefault="006F3BF7" w:rsidP="006F3BF7">
      <w:r w:rsidRPr="006F3BF7">
        <w:rPr>
          <w:b/>
          <w:bCs/>
        </w:rPr>
        <w:t>1.</w:t>
      </w:r>
      <w:r w:rsidRPr="006F3BF7">
        <w:rPr>
          <w:b/>
          <w:bCs/>
        </w:rPr>
        <w:t>7.2 Регистрация (ФТ-2).</w:t>
      </w:r>
      <w:r>
        <w:t xml:space="preserve"> Позволяет пользователю зарегистрироваться:</w:t>
      </w:r>
    </w:p>
    <w:p w14:paraId="730576EE" w14:textId="2F356035" w:rsidR="006F3BF7" w:rsidRDefault="006F3BF7" w:rsidP="006F3BF7">
      <w:r>
        <w:lastRenderedPageBreak/>
        <w:t>-</w:t>
      </w:r>
      <w:r>
        <w:tab/>
      </w:r>
      <w:r>
        <w:t>Шапка аналогична главной странице: логотип, навигационное меню, контактные данные, кнопки корзины и каталога.</w:t>
      </w:r>
    </w:p>
    <w:p w14:paraId="15D3DAF4" w14:textId="3BBC9B1A" w:rsidR="006F3BF7" w:rsidRDefault="006F3BF7" w:rsidP="006F3BF7">
      <w:r>
        <w:t>-</w:t>
      </w:r>
      <w:r>
        <w:tab/>
      </w:r>
      <w:r>
        <w:t>Форма регистрации включает поля для телефона, email, имени, фамилии,</w:t>
      </w:r>
      <w:r>
        <w:t xml:space="preserve"> пароля</w:t>
      </w:r>
      <w:r>
        <w:t>.</w:t>
      </w:r>
    </w:p>
    <w:p w14:paraId="7B838852" w14:textId="6CE5E01F" w:rsidR="006F3BF7" w:rsidRDefault="006F3BF7" w:rsidP="006F3BF7">
      <w:r>
        <w:t>-</w:t>
      </w:r>
      <w:r>
        <w:tab/>
      </w:r>
      <w:r>
        <w:t>Чекбокс согласия с пользовательским соглашением обязателен, с модальным окном, содержащим текст соглашения и кнопку подтверждения.</w:t>
      </w:r>
    </w:p>
    <w:p w14:paraId="05D15469" w14:textId="70668CCA" w:rsidR="006F3BF7" w:rsidRDefault="006F3BF7" w:rsidP="006F3BF7">
      <w:r>
        <w:t>-</w:t>
      </w:r>
      <w:r>
        <w:tab/>
      </w:r>
      <w:r>
        <w:t>Футер аналогичен главной странице: контакты, ссылки на страницы, иконки социальных сетей.</w:t>
      </w:r>
    </w:p>
    <w:p w14:paraId="510239F2" w14:textId="1C183ACA" w:rsidR="004C3B48" w:rsidRDefault="004C3B48" w:rsidP="004C3B48">
      <w:r w:rsidRPr="004C3B48">
        <w:rPr>
          <w:b/>
          <w:bCs/>
        </w:rPr>
        <w:t>1.7.</w:t>
      </w:r>
      <w:r>
        <w:rPr>
          <w:b/>
          <w:bCs/>
        </w:rPr>
        <w:t>3</w:t>
      </w:r>
      <w:r w:rsidRPr="004C3B48">
        <w:rPr>
          <w:b/>
          <w:bCs/>
        </w:rPr>
        <w:t xml:space="preserve"> Страница авторизации (ФТ-3).</w:t>
      </w:r>
      <w:r>
        <w:t xml:space="preserve"> Обеспечивает простой и удобный вход в систему:</w:t>
      </w:r>
    </w:p>
    <w:p w14:paraId="5D75D992" w14:textId="1D2EDEE8" w:rsidR="004C3B48" w:rsidRDefault="004C3B48" w:rsidP="004C3B48">
      <w:r>
        <w:t>-</w:t>
      </w:r>
      <w:r>
        <w:tab/>
      </w:r>
      <w:r>
        <w:t>Шапка аналогична главной странице.</w:t>
      </w:r>
    </w:p>
    <w:p w14:paraId="69F62775" w14:textId="0C03B0F2" w:rsidR="004C3B48" w:rsidRDefault="004C3B48" w:rsidP="004C3B48">
      <w:r>
        <w:t>-</w:t>
      </w:r>
      <w:r>
        <w:tab/>
      </w:r>
      <w:r>
        <w:t>Форма авторизации содержит поля для ввода email и пароля, а также кнопку «Войти» для входа. Ссылка на создание нового аккаунта ведёт на страницу регистрации.</w:t>
      </w:r>
    </w:p>
    <w:p w14:paraId="293407D0" w14:textId="68942B27" w:rsidR="004C3B48" w:rsidRDefault="004C3B48" w:rsidP="004C3B48">
      <w:r>
        <w:t>-</w:t>
      </w:r>
      <w:r>
        <w:tab/>
      </w:r>
      <w:r>
        <w:t>Футер аналогичен главной странице.</w:t>
      </w:r>
    </w:p>
    <w:p w14:paraId="5EFCA4A6" w14:textId="22C73C86" w:rsidR="004C3B48" w:rsidRDefault="004C3B48" w:rsidP="004C3B48">
      <w:r w:rsidRPr="004C3B48">
        <w:rPr>
          <w:b/>
          <w:bCs/>
        </w:rPr>
        <w:t>1.7.</w:t>
      </w:r>
      <w:r>
        <w:rPr>
          <w:b/>
          <w:bCs/>
        </w:rPr>
        <w:t>4</w:t>
      </w:r>
      <w:r w:rsidRPr="004C3B48">
        <w:rPr>
          <w:b/>
          <w:bCs/>
        </w:rPr>
        <w:t xml:space="preserve"> Страница «О компании» (ФТ-4).</w:t>
      </w:r>
      <w:r>
        <w:t xml:space="preserve"> Предоставляет информацию о миссии и услугах компании:</w:t>
      </w:r>
    </w:p>
    <w:p w14:paraId="1D454F58" w14:textId="4ABDD654" w:rsidR="004C3B48" w:rsidRDefault="00B80F24" w:rsidP="004C3B48">
      <w:r>
        <w:t>-</w:t>
      </w:r>
      <w:r>
        <w:tab/>
      </w:r>
      <w:r w:rsidR="004C3B48">
        <w:t>Шапка аналогична главной странице: логотип, навигационное меню, контактные данные, кнопки корзины и каталога.</w:t>
      </w:r>
    </w:p>
    <w:p w14:paraId="0701B10C" w14:textId="046DCC05" w:rsidR="004C3B48" w:rsidRDefault="00B80F24" w:rsidP="004C3B48">
      <w:r>
        <w:t>-</w:t>
      </w:r>
      <w:r>
        <w:tab/>
      </w:r>
      <w:r w:rsidR="004C3B48">
        <w:t xml:space="preserve">Первый раздел включает заголовок «О нас», подзаголовок о статусе официального дилера WashTec, описание истории компании и кнопку «Получить консультацию», ведущую к форме обратной связи. Справа </w:t>
      </w:r>
      <w:r>
        <w:t>-</w:t>
      </w:r>
      <w:r w:rsidR="004C3B48">
        <w:t xml:space="preserve"> изображение с наложением, отображающее оборудование.</w:t>
      </w:r>
    </w:p>
    <w:p w14:paraId="66F1D72C" w14:textId="33607FF0" w:rsidR="004C3B48" w:rsidRDefault="00B80F24" w:rsidP="004C3B48">
      <w:r>
        <w:t>-</w:t>
      </w:r>
      <w:r>
        <w:tab/>
      </w:r>
      <w:r w:rsidR="004C3B48">
        <w:t>Раздел партнёров содержит логотипы компаний-производителей (WashTec, Cleanol, Агроснабтехсервис, Мой-ка! DS-Business) с ссылками на их сайты.</w:t>
      </w:r>
    </w:p>
    <w:p w14:paraId="218773D0" w14:textId="5669FB68" w:rsidR="004C3B48" w:rsidRDefault="00B80F24" w:rsidP="00B80F24">
      <w:r>
        <w:t>-</w:t>
      </w:r>
      <w:r>
        <w:tab/>
      </w:r>
      <w:r w:rsidR="004C3B48">
        <w:t>Раздел о направлениях деятельности объясняет три основных направления: продажа моечного оборудования для легкового и грузового транспорта, сервисное обслуживание, поставка химии и аксессуаров. Каждый шаг представлен карточкой с иконкой, заголовком и описанием.</w:t>
      </w:r>
    </w:p>
    <w:p w14:paraId="174853DB" w14:textId="27BDD63D" w:rsidR="004C3B48" w:rsidRDefault="00B80F24" w:rsidP="00DE7509">
      <w:pPr>
        <w:tabs>
          <w:tab w:val="left" w:pos="5977"/>
        </w:tabs>
      </w:pPr>
      <w:r>
        <w:t>-</w:t>
      </w:r>
      <w:r>
        <w:tab/>
      </w:r>
      <w:r w:rsidR="004C3B48">
        <w:t>Футер аналогичен главной странице.</w:t>
      </w:r>
    </w:p>
    <w:p w14:paraId="15F772BA" w14:textId="6DDC826D" w:rsidR="00DE7509" w:rsidRDefault="00DE7509" w:rsidP="00DE7509">
      <w:pPr>
        <w:tabs>
          <w:tab w:val="left" w:pos="5977"/>
        </w:tabs>
      </w:pPr>
      <w:r w:rsidRPr="00DE7509">
        <w:rPr>
          <w:b/>
          <w:bCs/>
        </w:rPr>
        <w:t>1.7.</w:t>
      </w:r>
      <w:r>
        <w:rPr>
          <w:b/>
          <w:bCs/>
        </w:rPr>
        <w:t>5</w:t>
      </w:r>
      <w:r w:rsidRPr="00DE7509">
        <w:rPr>
          <w:b/>
          <w:bCs/>
        </w:rPr>
        <w:t xml:space="preserve"> Страница «Контакты» (ФТ-5).</w:t>
      </w:r>
      <w:r>
        <w:t xml:space="preserve"> Предоставляет информацию о местонахождении и контактные данные:</w:t>
      </w:r>
    </w:p>
    <w:p w14:paraId="50F8F960" w14:textId="5751CE0D" w:rsidR="00DE7509" w:rsidRDefault="00DE7509" w:rsidP="00DE7509">
      <w:pPr>
        <w:tabs>
          <w:tab w:val="left" w:pos="5977"/>
        </w:tabs>
      </w:pPr>
      <w:r>
        <w:t>-</w:t>
      </w:r>
      <w:r>
        <w:tab/>
      </w:r>
      <w:r>
        <w:t>Шапка аналогична главной странице.</w:t>
      </w:r>
    </w:p>
    <w:p w14:paraId="7A83AD5D" w14:textId="473DE9F1" w:rsidR="00DE7509" w:rsidRDefault="00DE7509" w:rsidP="00DE7509">
      <w:pPr>
        <w:tabs>
          <w:tab w:val="left" w:pos="5977"/>
        </w:tabs>
      </w:pPr>
      <w:r>
        <w:t>-</w:t>
      </w:r>
      <w:r>
        <w:tab/>
      </w:r>
      <w:r>
        <w:t>Первый раздел включает заголовок «Контакты», адрес компании (220012, Республика Беларусь, г. Минск, ул. Толбухина 2а, к. 320), телефонные номера (+375 29 365-80-70, +375 33 365-80-70), email (sales@aqts.by).</w:t>
      </w:r>
    </w:p>
    <w:p w14:paraId="289ED2A8" w14:textId="3DB1A8AC" w:rsidR="00DE7509" w:rsidRDefault="00DE7509" w:rsidP="00DE7509">
      <w:pPr>
        <w:tabs>
          <w:tab w:val="left" w:pos="5977"/>
        </w:tabs>
      </w:pPr>
      <w:r>
        <w:lastRenderedPageBreak/>
        <w:t>-</w:t>
      </w:r>
      <w:r>
        <w:tab/>
      </w:r>
      <w:r>
        <w:t>Раздел с картой содержит интерактивную карту с адресом компании, встроенную через iframe.</w:t>
      </w:r>
    </w:p>
    <w:p w14:paraId="700432E5" w14:textId="231064BA" w:rsidR="00DE7509" w:rsidRDefault="00DE7509" w:rsidP="00DE7509">
      <w:pPr>
        <w:tabs>
          <w:tab w:val="left" w:pos="5977"/>
        </w:tabs>
      </w:pPr>
      <w:r>
        <w:t>-</w:t>
      </w:r>
      <w:r>
        <w:tab/>
      </w:r>
      <w:r>
        <w:t>Раздел с формой обратной связи предлагает написать сообщение с полями для имени, телефона, email, города и текста сообщения. Кнопка «Отправить» отправляет данные специалисту компании.</w:t>
      </w:r>
    </w:p>
    <w:p w14:paraId="6C218069" w14:textId="3E39330C" w:rsidR="00DE7509" w:rsidRDefault="00DE7509" w:rsidP="00DE7509">
      <w:pPr>
        <w:tabs>
          <w:tab w:val="left" w:pos="5977"/>
        </w:tabs>
      </w:pPr>
      <w:r>
        <w:t>-</w:t>
      </w:r>
      <w:r>
        <w:tab/>
      </w:r>
      <w:r>
        <w:t>Раздел с режимом работы указывает часы работы (Пн-Пт с 9:00 до 18:00).</w:t>
      </w:r>
    </w:p>
    <w:p w14:paraId="38D0B076" w14:textId="3328AA8A" w:rsidR="00DE7509" w:rsidRDefault="00DE7509" w:rsidP="00DE7509">
      <w:pPr>
        <w:tabs>
          <w:tab w:val="left" w:pos="5977"/>
        </w:tabs>
      </w:pPr>
      <w:r>
        <w:t>-</w:t>
      </w:r>
      <w:r>
        <w:tab/>
      </w:r>
      <w:r>
        <w:t>Футер аналогичен главной странице.</w:t>
      </w:r>
    </w:p>
    <w:p w14:paraId="50272B68" w14:textId="77777777" w:rsidR="00C1173A" w:rsidRDefault="00C1173A" w:rsidP="00C1173A">
      <w:pPr>
        <w:tabs>
          <w:tab w:val="left" w:pos="5977"/>
        </w:tabs>
      </w:pPr>
      <w:r w:rsidRPr="00C1173A">
        <w:rPr>
          <w:b/>
          <w:bCs/>
        </w:rPr>
        <w:t>1.7.6 Страница «Проекты» (ФТ-6).</w:t>
      </w:r>
      <w:r>
        <w:t xml:space="preserve"> Предоставляет информацию о всех завершённых проектах компании:</w:t>
      </w:r>
    </w:p>
    <w:p w14:paraId="09B90C87" w14:textId="6761621D" w:rsidR="00C1173A" w:rsidRDefault="00C1173A" w:rsidP="00C1173A">
      <w:pPr>
        <w:tabs>
          <w:tab w:val="left" w:pos="5977"/>
        </w:tabs>
      </w:pPr>
      <w:r>
        <w:t>-</w:t>
      </w:r>
      <w:r>
        <w:tab/>
      </w:r>
      <w:r>
        <w:t>Шапка аналогична главной странице.</w:t>
      </w:r>
    </w:p>
    <w:p w14:paraId="1B223F0F" w14:textId="3144FA9F" w:rsidR="00C1173A" w:rsidRDefault="00C1173A" w:rsidP="00C1173A">
      <w:pPr>
        <w:tabs>
          <w:tab w:val="left" w:pos="5977"/>
        </w:tabs>
      </w:pPr>
      <w:r>
        <w:t>-</w:t>
      </w:r>
      <w:r>
        <w:tab/>
      </w:r>
      <w:r>
        <w:t>Первый раздел содержит галерею реализованных проектов с фотографиями объектов, названием компании-заказчика, местоположением и описанием установленного оборудования.</w:t>
      </w:r>
    </w:p>
    <w:p w14:paraId="3EEAF707" w14:textId="063BDE08" w:rsidR="00C1173A" w:rsidRDefault="00C1173A" w:rsidP="00C1173A">
      <w:pPr>
        <w:tabs>
          <w:tab w:val="left" w:pos="5977"/>
        </w:tabs>
      </w:pPr>
      <w:r>
        <w:t>-</w:t>
      </w:r>
      <w:r>
        <w:tab/>
      </w:r>
      <w:r>
        <w:t>Каждый проект оформлен карточкой с изображением объекта, заголовком (название компании), подзаголовком (город, страна) и списком установленного оборудования.</w:t>
      </w:r>
    </w:p>
    <w:p w14:paraId="3A234BEC" w14:textId="016C7D6F" w:rsidR="00C1173A" w:rsidRDefault="00C1173A" w:rsidP="00C1173A">
      <w:pPr>
        <w:tabs>
          <w:tab w:val="left" w:pos="5977"/>
        </w:tabs>
      </w:pPr>
      <w:r>
        <w:t>-</w:t>
      </w:r>
      <w:r>
        <w:tab/>
      </w:r>
      <w:r>
        <w:t>Футер аналогичен главной странице.</w:t>
      </w:r>
    </w:p>
    <w:p w14:paraId="5839EFC7" w14:textId="3D616B2E" w:rsidR="000C4631" w:rsidRDefault="000C4631" w:rsidP="000C4631">
      <w:pPr>
        <w:tabs>
          <w:tab w:val="left" w:pos="5977"/>
        </w:tabs>
      </w:pPr>
      <w:r w:rsidRPr="000C4631">
        <w:rPr>
          <w:b/>
          <w:bCs/>
        </w:rPr>
        <w:t>1.7.</w:t>
      </w:r>
      <w:r>
        <w:rPr>
          <w:b/>
          <w:bCs/>
        </w:rPr>
        <w:t>7</w:t>
      </w:r>
      <w:r w:rsidRPr="000C4631">
        <w:rPr>
          <w:b/>
          <w:bCs/>
        </w:rPr>
        <w:t xml:space="preserve"> Страница «Каталог» (ФТ-7).</w:t>
      </w:r>
      <w:r>
        <w:t xml:space="preserve"> Предоставляет удобный доступ к каталогу оборудования:</w:t>
      </w:r>
    </w:p>
    <w:p w14:paraId="41B09B61" w14:textId="0A691912" w:rsidR="000C4631" w:rsidRDefault="00155617" w:rsidP="000C4631">
      <w:pPr>
        <w:tabs>
          <w:tab w:val="left" w:pos="5977"/>
        </w:tabs>
      </w:pPr>
      <w:r>
        <w:t>-</w:t>
      </w:r>
      <w:r>
        <w:tab/>
      </w:r>
      <w:r w:rsidR="000C4631">
        <w:t>Шапка аналогична главной странице.</w:t>
      </w:r>
    </w:p>
    <w:p w14:paraId="2F45BC45" w14:textId="21C37126" w:rsidR="000C4631" w:rsidRDefault="00155617" w:rsidP="000C4631">
      <w:pPr>
        <w:tabs>
          <w:tab w:val="left" w:pos="5977"/>
        </w:tabs>
      </w:pPr>
      <w:r>
        <w:t>-</w:t>
      </w:r>
      <w:r>
        <w:tab/>
      </w:r>
      <w:r w:rsidR="000C4631">
        <w:t>Фильтры позволяют пользователю фильтровать товары по типу (портальные мойки, туннельные мойки, системы самообслуживания, оборудование для грузового транспорта, химия и аксессуары), цене, производителю и сортировать по стоимости или популярности. Поиск по ключевым словам упрощает нахождение нужного продукта.</w:t>
      </w:r>
    </w:p>
    <w:p w14:paraId="2154695A" w14:textId="4845FE96" w:rsidR="000C4631" w:rsidRDefault="00155617" w:rsidP="000C4631">
      <w:pPr>
        <w:tabs>
          <w:tab w:val="left" w:pos="5977"/>
        </w:tabs>
      </w:pPr>
      <w:r>
        <w:t>-</w:t>
      </w:r>
      <w:r>
        <w:tab/>
      </w:r>
      <w:r w:rsidR="000C4631">
        <w:t>Товары отображаются карточками с изображением, названием, описанием и ценой, с возможностью добавления в корзину нажатием на иконку корзины, расположенную на карточке. Пагинация позволяет листать страницы каталога.</w:t>
      </w:r>
    </w:p>
    <w:p w14:paraId="3A14CB17" w14:textId="3833B025" w:rsidR="000C4631" w:rsidRDefault="00155617" w:rsidP="000C4631">
      <w:pPr>
        <w:tabs>
          <w:tab w:val="left" w:pos="5977"/>
        </w:tabs>
      </w:pPr>
      <w:r>
        <w:t>-</w:t>
      </w:r>
      <w:r>
        <w:tab/>
      </w:r>
      <w:r w:rsidR="000C4631">
        <w:t>Для администратора доступна возможность добавлять и удалять товары из каталога.</w:t>
      </w:r>
    </w:p>
    <w:p w14:paraId="31C52E1A" w14:textId="77777777" w:rsidR="00155617" w:rsidRDefault="00155617" w:rsidP="00155617">
      <w:pPr>
        <w:tabs>
          <w:tab w:val="left" w:pos="5977"/>
        </w:tabs>
      </w:pPr>
      <w:r w:rsidRPr="00155617">
        <w:rPr>
          <w:b/>
          <w:bCs/>
        </w:rPr>
        <w:t>1.7.8 Корзина (ФТ-8).</w:t>
      </w:r>
      <w:r>
        <w:t xml:space="preserve"> Предоставляет пользователю полную информацию о товарах в его корзине и возможность их купить:</w:t>
      </w:r>
    </w:p>
    <w:p w14:paraId="7486755B" w14:textId="129911D3" w:rsidR="00155617" w:rsidRDefault="00155617" w:rsidP="00155617">
      <w:pPr>
        <w:tabs>
          <w:tab w:val="left" w:pos="5977"/>
        </w:tabs>
      </w:pPr>
      <w:r>
        <w:t>-</w:t>
      </w:r>
      <w:r>
        <w:tab/>
      </w:r>
      <w:r>
        <w:t>Шапка аналогична главной странице.</w:t>
      </w:r>
    </w:p>
    <w:p w14:paraId="6551230F" w14:textId="5A4398F3" w:rsidR="00155617" w:rsidRDefault="00155617" w:rsidP="00155617">
      <w:pPr>
        <w:tabs>
          <w:tab w:val="left" w:pos="5977"/>
        </w:tabs>
      </w:pPr>
      <w:r>
        <w:t>-</w:t>
      </w:r>
      <w:r>
        <w:tab/>
      </w:r>
      <w:r>
        <w:t>Список товаров отображает все добавленные в корзину позиции с изображением, названием, количеством, ценой за единицу и общей стоимостью.</w:t>
      </w:r>
    </w:p>
    <w:p w14:paraId="74BAF227" w14:textId="7DCEB4BC" w:rsidR="00155617" w:rsidRDefault="00155617" w:rsidP="00155617">
      <w:pPr>
        <w:tabs>
          <w:tab w:val="left" w:pos="5977"/>
        </w:tabs>
      </w:pPr>
      <w:r>
        <w:lastRenderedPageBreak/>
        <w:t>-</w:t>
      </w:r>
      <w:r>
        <w:tab/>
      </w:r>
      <w:r>
        <w:t>Возможность редактирования позволяет изменять количество товаров, удалять позиции из корзины.</w:t>
      </w:r>
    </w:p>
    <w:p w14:paraId="42E8BE19" w14:textId="43425674" w:rsidR="00155617" w:rsidRDefault="00155617" w:rsidP="00155617">
      <w:pPr>
        <w:tabs>
          <w:tab w:val="left" w:pos="5977"/>
        </w:tabs>
      </w:pPr>
      <w:r>
        <w:t>-</w:t>
      </w:r>
      <w:r>
        <w:tab/>
      </w:r>
      <w:r>
        <w:t>Итоговая сумма отображается с учётом всех товаров в корзине.</w:t>
      </w:r>
    </w:p>
    <w:p w14:paraId="35C426DC" w14:textId="7DD01F93" w:rsidR="00953763" w:rsidRDefault="00155617" w:rsidP="00155617">
      <w:pPr>
        <w:tabs>
          <w:tab w:val="left" w:pos="5977"/>
        </w:tabs>
      </w:pPr>
      <w:r>
        <w:t>-</w:t>
      </w:r>
      <w:r>
        <w:tab/>
      </w:r>
      <w:r>
        <w:t>Кнопка «Оформить заказ» ведёт на страницу оформления заказа с вводом данных доставки и оплаты.</w:t>
      </w:r>
      <w:r w:rsidR="00596C32">
        <w:br w:type="page"/>
      </w:r>
    </w:p>
    <w:p w14:paraId="280A5758" w14:textId="5205C639" w:rsidR="00953763" w:rsidRDefault="00953763" w:rsidP="00D013DC">
      <w:pPr>
        <w:pStyle w:val="1"/>
        <w:numPr>
          <w:ilvl w:val="0"/>
          <w:numId w:val="14"/>
        </w:numPr>
      </w:pPr>
      <w:bookmarkStart w:id="11" w:name="_Toc224523160"/>
      <w:r>
        <w:lastRenderedPageBreak/>
        <w:t>Описание требований к программе</w:t>
      </w:r>
      <w:bookmarkEnd w:id="11"/>
    </w:p>
    <w:p w14:paraId="1EE82E5C" w14:textId="4C47422F" w:rsidR="00953763" w:rsidRDefault="00953763" w:rsidP="00953763"/>
    <w:p w14:paraId="64C2D8D8" w14:textId="30A735F1" w:rsidR="00953763" w:rsidRDefault="002C51C9" w:rsidP="00953763">
      <w:r w:rsidRPr="002C51C9">
        <w:t>Для хранения данных будет использоваться реляционная СУБД SQLite, обеспечивающая лёгкость интеграции в настольное приложение, отсутствие необходимости в отдельном сервере и достаточную производительность для работы с каталогом киберспортивных турниров и регистраций пользователей.</w:t>
      </w:r>
    </w:p>
    <w:p w14:paraId="19CD38B1" w14:textId="740EB8AF" w:rsidR="00FC5499" w:rsidRDefault="00FC5499" w:rsidP="00953763">
      <w:r w:rsidRPr="00FC5499">
        <w:t>Программа будет реализована в архитектуре клиент–база данных, где клиентская часть написана на WPF (C#), а база данных SQLite хранит сведения о пользователях, компьютерных клубах, турнирах и регистрациях, и содержит таблицы: User, ComputerClub, Tournament, RegistrationForTournament</w:t>
      </w:r>
      <w:r>
        <w:t xml:space="preserve">. </w:t>
      </w:r>
      <w:r w:rsidRPr="00FC5499">
        <w:t>Для доступа к данным будет использоваться Entity Framework Core, что обеспечит удобную работу с LINQ‑запросами и навигационными свойствами. Логика будет разделена на слои:</w:t>
      </w:r>
    </w:p>
    <w:p w14:paraId="52FEE20F" w14:textId="20FAC095" w:rsidR="00FC5499" w:rsidRDefault="00FC5499" w:rsidP="00FC5499">
      <w:r>
        <w:t>–</w:t>
      </w:r>
      <w:r>
        <w:tab/>
      </w:r>
      <w:r w:rsidRPr="00FC5499">
        <w:t>слой данных (Entity Framework Core для работы с SQLite),</w:t>
      </w:r>
    </w:p>
    <w:p w14:paraId="17332F52" w14:textId="65010CCD" w:rsidR="00FC5499" w:rsidRDefault="00FC5499" w:rsidP="00FC5499">
      <w:r>
        <w:t>–</w:t>
      </w:r>
      <w:r>
        <w:tab/>
        <w:t>с</w:t>
      </w:r>
      <w:r w:rsidRPr="00FC5499">
        <w:t>лой бизнес‑логики (фильтрация, поиск, сортировка, регистрация/отмена регистрации, экспорт отчётов),</w:t>
      </w:r>
    </w:p>
    <w:p w14:paraId="21AB1669" w14:textId="68B3F9D4" w:rsidR="00FC5499" w:rsidRDefault="00FC5499" w:rsidP="00FC5499">
      <w:r>
        <w:t>–</w:t>
      </w:r>
      <w:r>
        <w:tab/>
      </w:r>
      <w:r w:rsidRPr="00FC5499">
        <w:t>слой представления (WPF‑интерфейс).</w:t>
      </w:r>
    </w:p>
    <w:p w14:paraId="574B77D0" w14:textId="77777777" w:rsidR="00FC5499" w:rsidRPr="00FC5499" w:rsidRDefault="00FC5499" w:rsidP="00FC5499">
      <w:r w:rsidRPr="00FC5499">
        <w:t>Основные пакеты:</w:t>
      </w:r>
    </w:p>
    <w:p w14:paraId="04511575" w14:textId="0242327D" w:rsidR="00FC5499" w:rsidRPr="00FC5499" w:rsidRDefault="00FC5499" w:rsidP="00FC5499">
      <w:pPr>
        <w:rPr>
          <w:lang w:val="en-US"/>
        </w:rPr>
      </w:pPr>
      <w:r w:rsidRPr="00FC5499">
        <w:rPr>
          <w:lang w:val="en-US"/>
        </w:rPr>
        <w:t>–</w:t>
      </w:r>
      <w:r w:rsidRPr="00FC5499">
        <w:rPr>
          <w:lang w:val="en-US"/>
        </w:rPr>
        <w:tab/>
        <w:t xml:space="preserve">Entity Framework Core </w:t>
      </w:r>
      <w:r w:rsidRPr="00FC5499">
        <w:t>для</w:t>
      </w:r>
      <w:r w:rsidRPr="00FC5499">
        <w:rPr>
          <w:lang w:val="en-US"/>
        </w:rPr>
        <w:t xml:space="preserve"> </w:t>
      </w:r>
      <w:r w:rsidRPr="00FC5499">
        <w:t>работы</w:t>
      </w:r>
      <w:r w:rsidRPr="00FC5499">
        <w:rPr>
          <w:lang w:val="en-US"/>
        </w:rPr>
        <w:t xml:space="preserve"> </w:t>
      </w:r>
      <w:r w:rsidRPr="00FC5499">
        <w:t>с</w:t>
      </w:r>
      <w:r w:rsidRPr="00FC5499">
        <w:rPr>
          <w:lang w:val="en-US"/>
        </w:rPr>
        <w:t xml:space="preserve"> SQLite</w:t>
      </w:r>
      <w:r>
        <w:rPr>
          <w:lang w:val="en-US"/>
        </w:rPr>
        <w:t>;</w:t>
      </w:r>
    </w:p>
    <w:p w14:paraId="35B0CE25" w14:textId="70C88913" w:rsidR="00FC5499" w:rsidRDefault="00FC5499" w:rsidP="00FC5499">
      <w:r>
        <w:t>–</w:t>
      </w:r>
      <w:r>
        <w:tab/>
      </w:r>
      <w:r w:rsidRPr="00FC5499">
        <w:t>OpenXML SDK для генерации отчётов в формате Word.</w:t>
      </w:r>
    </w:p>
    <w:p w14:paraId="583F9A35" w14:textId="230B1798" w:rsidR="00FC5499" w:rsidRDefault="00FC5499" w:rsidP="00FC5499">
      <w:r w:rsidRPr="00FC5499">
        <w:t>Интерфейс будет состоять из окон:</w:t>
      </w:r>
    </w:p>
    <w:p w14:paraId="7B94EF8B" w14:textId="7C347A86" w:rsidR="00F0621D" w:rsidRDefault="00F0621D" w:rsidP="00FC5499">
      <w:r w:rsidRPr="00F0621D">
        <w:t>–</w:t>
      </w:r>
      <w:r w:rsidRPr="00F0621D">
        <w:tab/>
        <w:t xml:space="preserve">окно </w:t>
      </w:r>
      <w:r>
        <w:t>входа</w:t>
      </w:r>
      <w:r w:rsidRPr="00F0621D">
        <w:t xml:space="preserve"> пользователя (</w:t>
      </w:r>
      <w:r>
        <w:rPr>
          <w:lang w:val="en-US"/>
        </w:rPr>
        <w:t>Authorization</w:t>
      </w:r>
      <w:r w:rsidRPr="00F0621D">
        <w:t xml:space="preserve">), </w:t>
      </w:r>
      <w:r>
        <w:t>вход</w:t>
      </w:r>
      <w:r w:rsidRPr="00F0621D">
        <w:t xml:space="preserve"> будет реализована через форму WPF. Учётные данные пользователя (login, password) будут </w:t>
      </w:r>
      <w:r>
        <w:t>срваниваться</w:t>
      </w:r>
      <w:r w:rsidRPr="00F0621D">
        <w:t xml:space="preserve"> </w:t>
      </w:r>
      <w:r>
        <w:t xml:space="preserve">с данными в </w:t>
      </w:r>
      <w:r w:rsidRPr="00F0621D">
        <w:t>таблице User в SQLite</w:t>
      </w:r>
      <w:r>
        <w:t xml:space="preserve"> и при совпадении данных будет выполнен</w:t>
      </w:r>
      <w:r w:rsidRPr="00F0621D">
        <w:t xml:space="preserve"> успешн</w:t>
      </w:r>
      <w:r>
        <w:t>ый вход.</w:t>
      </w:r>
      <w:r w:rsidRPr="00F0621D">
        <w:t xml:space="preserve"> </w:t>
      </w:r>
      <w:r>
        <w:t>П</w:t>
      </w:r>
      <w:r w:rsidRPr="00F0621D">
        <w:t>рограмма сохраняет текущего пользователя в контексте приложения, что позволит формировать персонализированный список его турниров и управлять регистрациями.</w:t>
      </w:r>
    </w:p>
    <w:p w14:paraId="3F15B5E7" w14:textId="64B77B13" w:rsidR="00FC5499" w:rsidRDefault="00FC5499" w:rsidP="00FC5499">
      <w:r>
        <w:t>–</w:t>
      </w:r>
      <w:r>
        <w:tab/>
      </w:r>
      <w:r w:rsidRPr="00FC5499">
        <w:t>окно регистрации пользователя (Registration), Регистрация будет реализована через форму WPF. Учётные данные пользователя (login, firstName, lastName, userPhone, password) будут сохраняться в таблице User в SQLite. Проверка уникальности логина выполняется через Entity Framework Core. После успешной регистрации программа сохраняет текущего пользователя в контексте приложения, что позволит формировать персонализированный список его турниров и управлять регистрациями</w:t>
      </w:r>
      <w:r w:rsidR="002232CE" w:rsidRPr="002232CE">
        <w:t>[4]</w:t>
      </w:r>
      <w:r w:rsidRPr="00FC5499">
        <w:t>.</w:t>
      </w:r>
    </w:p>
    <w:p w14:paraId="31AAA50D" w14:textId="77777777" w:rsidR="00F0621D" w:rsidRDefault="00F0621D" w:rsidP="00F0621D">
      <w:r w:rsidRPr="00F0621D">
        <w:t>–</w:t>
      </w:r>
      <w:r w:rsidRPr="00F0621D">
        <w:tab/>
        <w:t xml:space="preserve">главное окно с просмотром турниров (MainMenu), Интерфейс просмотра реализуется на WPF с использованием элементов управления TextBlock, </w:t>
      </w:r>
      <w:r w:rsidRPr="00F0621D">
        <w:lastRenderedPageBreak/>
        <w:t>ComboBox, Image, TextBox, ListBox. Для карточек турниров используются привязки к данным (название, игра, дата/время, клуб, адрес, телефон). Фильтрация по играм, сортировка (по названию/дате) и поиск по названию выполняются через LINQ‑запросы к коллекциям, привязанным к интерфейсу, либо через ICollectionView.</w:t>
      </w:r>
    </w:p>
    <w:p w14:paraId="085E65C6" w14:textId="77777777" w:rsidR="00F0621D" w:rsidRDefault="00F0621D" w:rsidP="00F0621D">
      <w:r>
        <w:t>–</w:t>
      </w:r>
      <w:r>
        <w:tab/>
      </w:r>
      <w:r w:rsidRPr="00F0621D">
        <w:t xml:space="preserve">окно «Мои турниры» (MyProfile) для просмотра регистраций, отмены регистрации и генерации отчётов. </w:t>
      </w:r>
    </w:p>
    <w:p w14:paraId="373DF2FF" w14:textId="05636B0A" w:rsidR="00F0621D" w:rsidRDefault="00F0621D" w:rsidP="00F0621D">
      <w:r w:rsidRPr="00F0621D">
        <w:t>Интерфейс будет оформлен в спокойной и контрастной цветовой гамме, акцент на кнопках действий. Основной шрифт — Aharoni. Цвета: акцентный зелёный для кнопок действий, светлые фоны для полей ввода, серые границы карточек, подсветка при наведении/выборе.</w:t>
      </w:r>
    </w:p>
    <w:p w14:paraId="520E043F" w14:textId="2F4F2953" w:rsidR="00F0621D" w:rsidRDefault="00F0621D" w:rsidP="00F0621D">
      <w:r w:rsidRPr="00F0621D">
        <w:t>Алгоритмы:</w:t>
      </w:r>
    </w:p>
    <w:p w14:paraId="0AF119A4" w14:textId="36AD3425" w:rsidR="00F0621D" w:rsidRDefault="00F0621D" w:rsidP="00F0621D">
      <w:r>
        <w:t>–</w:t>
      </w:r>
      <w:r>
        <w:tab/>
      </w:r>
      <w:r w:rsidRPr="00F0621D">
        <w:t>алгоритм фильтрации турниров по играм, названию и диапазону дат;</w:t>
      </w:r>
    </w:p>
    <w:p w14:paraId="66D419E6" w14:textId="1077435A" w:rsidR="00F0621D" w:rsidRDefault="00F0621D" w:rsidP="00F0621D">
      <w:r>
        <w:t>–</w:t>
      </w:r>
      <w:r>
        <w:tab/>
      </w:r>
      <w:r w:rsidRPr="00F0621D">
        <w:t>алгоритм сортировки (по названию, по дате);</w:t>
      </w:r>
    </w:p>
    <w:p w14:paraId="5DE1AF93" w14:textId="1613820C" w:rsidR="00F0621D" w:rsidRDefault="00F0621D" w:rsidP="00F0621D">
      <w:r>
        <w:t>–</w:t>
      </w:r>
      <w:r>
        <w:tab/>
      </w:r>
      <w:r w:rsidRPr="00F0621D">
        <w:t>алгоритм регистрации/отмены регистрации: проверка наличия записи (login, idTournament) в RegistrationForTournament перед добавлением/удалением;</w:t>
      </w:r>
    </w:p>
    <w:p w14:paraId="36197AD6" w14:textId="19BAACBD" w:rsidR="00F0621D" w:rsidRDefault="00F0621D" w:rsidP="00F0621D">
      <w:r>
        <w:t>–</w:t>
      </w:r>
      <w:r>
        <w:tab/>
      </w:r>
      <w:r w:rsidRPr="00F0621D">
        <w:t>алгоритм генерации отчёта: выбор пути сохранения, сбор данных о зарегистрированных турнирах текущего пользователя, формирование документа.</w:t>
      </w:r>
    </w:p>
    <w:p w14:paraId="6C8C4FE3" w14:textId="551A6031" w:rsidR="00F0621D" w:rsidRDefault="00F0621D" w:rsidP="00F0621D">
      <w:r w:rsidRPr="00F0621D">
        <w:t>Типы файлов:</w:t>
      </w:r>
    </w:p>
    <w:p w14:paraId="6FE92485" w14:textId="40D1D5D5" w:rsidR="00F0621D" w:rsidRDefault="00F0621D" w:rsidP="00F0621D">
      <w:r>
        <w:t>–</w:t>
      </w:r>
      <w:r>
        <w:tab/>
      </w:r>
      <w:r w:rsidRPr="00F0621D">
        <w:t>основные данные хранятся в SQLite‑файле (.db),</w:t>
      </w:r>
    </w:p>
    <w:p w14:paraId="0D15865C" w14:textId="44DB7529" w:rsidR="00F0621D" w:rsidRDefault="00F0621D" w:rsidP="00F0621D">
      <w:r>
        <w:t>–</w:t>
      </w:r>
      <w:r>
        <w:tab/>
      </w:r>
      <w:r w:rsidRPr="00F0621D">
        <w:t>отчёты формируются в формате DOCX.</w:t>
      </w:r>
    </w:p>
    <w:p w14:paraId="322A7A7D" w14:textId="19BEE437" w:rsidR="00F0621D" w:rsidRDefault="00F0621D" w:rsidP="00F0621D">
      <w:r w:rsidRPr="00F0621D">
        <w:t>Программа будет формировать отчёты, содержащие имя (логин) пользователя и список турниров, на которые он зарегистрирован (название, игра, дата проведения, клуб, адрес). Отчёты будут сохраняться в Word‑файлы (DOCX), доступные для дальнейшего редактирования и печати.</w:t>
      </w:r>
    </w:p>
    <w:p w14:paraId="23E94EE7" w14:textId="7A8ABB3C" w:rsidR="00596C32" w:rsidRDefault="00953763" w:rsidP="00F0621D">
      <w:r>
        <w:br w:type="page"/>
      </w:r>
    </w:p>
    <w:p w14:paraId="2B736D08" w14:textId="230C4069" w:rsidR="005D4C78" w:rsidRDefault="005D4C78" w:rsidP="00D013DC">
      <w:pPr>
        <w:pStyle w:val="1"/>
        <w:numPr>
          <w:ilvl w:val="0"/>
          <w:numId w:val="14"/>
        </w:numPr>
      </w:pPr>
      <w:bookmarkStart w:id="12" w:name="_Toc224523161"/>
      <w:r>
        <w:lastRenderedPageBreak/>
        <w:t>Проектирование программы</w:t>
      </w:r>
      <w:bookmarkEnd w:id="12"/>
    </w:p>
    <w:p w14:paraId="3009C31C" w14:textId="1AFCD9C0" w:rsidR="006049A1" w:rsidRDefault="006049A1" w:rsidP="006049A1"/>
    <w:p w14:paraId="713A6A65" w14:textId="3F58FCE9" w:rsidR="006049A1" w:rsidRDefault="00D013DC" w:rsidP="00D013DC">
      <w:pPr>
        <w:pStyle w:val="2"/>
        <w:numPr>
          <w:ilvl w:val="0"/>
          <w:numId w:val="0"/>
        </w:numPr>
        <w:ind w:firstLine="709"/>
      </w:pPr>
      <w:bookmarkStart w:id="13" w:name="_Toc224523162"/>
      <w:r>
        <w:t xml:space="preserve">3.1 </w:t>
      </w:r>
      <w:r w:rsidR="006049A1" w:rsidRPr="006049A1">
        <w:t>Выбор способа организации входных и выходных данных</w:t>
      </w:r>
      <w:bookmarkEnd w:id="13"/>
    </w:p>
    <w:p w14:paraId="3F0E5174" w14:textId="66F91F42" w:rsidR="006049A1" w:rsidRDefault="006049A1" w:rsidP="006049A1"/>
    <w:p w14:paraId="7E31096E" w14:textId="03BDC42D" w:rsidR="00E92A10" w:rsidRDefault="00A25F39" w:rsidP="006049A1">
      <w:r w:rsidRPr="00A25F39">
        <w:t>На основе анализа предметной области и существующей реализации приложения была спроектирована и реализована организация входных и выходных данных с использованием реляционной СУБД SQLite и ORM‑уровня Entity Framework Core. Данные в приложении представлены в виде четырёх взаимосвязанных таблиц</w:t>
      </w:r>
      <w:r w:rsidR="008E1311">
        <w:t xml:space="preserve"> (Рисунок 3.1)</w:t>
      </w:r>
      <w:r w:rsidRPr="00A25F39">
        <w:t>, соответствующих классам в C#: User, ComputerClub, Tournament, RegistrationForTournament. Для оперативной работы интерфейса используются коллекции ObservableCollection&lt;T&gt; и List&lt;T&gt;. Экспорт отчётов выполняется в формат DOCX.</w:t>
      </w:r>
    </w:p>
    <w:p w14:paraId="221B99D6" w14:textId="17E97605" w:rsidR="008E1311" w:rsidRDefault="008E1311" w:rsidP="006049A1"/>
    <w:p w14:paraId="10BE965C" w14:textId="77777777" w:rsidR="008E1311" w:rsidRDefault="008E1311" w:rsidP="008E1311">
      <w:pPr>
        <w:pStyle w:val="af9"/>
        <w:keepNext/>
      </w:pPr>
      <w:r w:rsidRPr="008E1311">
        <w:rPr>
          <w:noProof/>
        </w:rPr>
        <w:drawing>
          <wp:inline distT="0" distB="0" distL="0" distR="0" wp14:anchorId="53996E5A" wp14:editId="64A100B0">
            <wp:extent cx="6120824" cy="4543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9707" cy="45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1576" w14:textId="77777777" w:rsidR="008E1311" w:rsidRDefault="008E1311" w:rsidP="008E1311"/>
    <w:p w14:paraId="72615808" w14:textId="0BDEA6BD" w:rsidR="008E1311" w:rsidRDefault="008E1311" w:rsidP="008E1311">
      <w:r>
        <w:t xml:space="preserve">Рисунок </w:t>
      </w:r>
      <w:r w:rsidR="004559A6">
        <w:fldChar w:fldCharType="begin"/>
      </w:r>
      <w:r w:rsidR="004559A6">
        <w:instrText xml:space="preserve"> STYLEREF 1 \s </w:instrText>
      </w:r>
      <w:r w:rsidR="004559A6">
        <w:fldChar w:fldCharType="separate"/>
      </w:r>
      <w:r w:rsidR="00C3383A">
        <w:rPr>
          <w:noProof/>
        </w:rPr>
        <w:t>3</w:t>
      </w:r>
      <w:r w:rsidR="004559A6">
        <w:rPr>
          <w:noProof/>
        </w:rPr>
        <w:fldChar w:fldCharType="end"/>
      </w:r>
      <w:r w:rsidR="00445624">
        <w:t>.</w:t>
      </w:r>
      <w:r w:rsidR="004559A6">
        <w:fldChar w:fldCharType="begin"/>
      </w:r>
      <w:r w:rsidR="004559A6">
        <w:instrText xml:space="preserve"> SEQ Рисунок \* ARABIC \s 1 </w:instrText>
      </w:r>
      <w:r w:rsidR="004559A6">
        <w:fldChar w:fldCharType="separate"/>
      </w:r>
      <w:r w:rsidR="00C3383A">
        <w:rPr>
          <w:noProof/>
        </w:rPr>
        <w:t>1</w:t>
      </w:r>
      <w:r w:rsidR="004559A6">
        <w:rPr>
          <w:noProof/>
        </w:rPr>
        <w:fldChar w:fldCharType="end"/>
      </w:r>
      <w:r>
        <w:t xml:space="preserve"> – Схема базы данных</w:t>
      </w:r>
    </w:p>
    <w:p w14:paraId="5DD8BFE1" w14:textId="5F461099" w:rsidR="008E1311" w:rsidRDefault="008E1311" w:rsidP="006049A1"/>
    <w:p w14:paraId="1DF7B312" w14:textId="6DA4E7D8" w:rsidR="008E1311" w:rsidRDefault="008E1311" w:rsidP="006049A1">
      <w:r w:rsidRPr="008E1311">
        <w:lastRenderedPageBreak/>
        <w:t>Ниже приведены структуры таблиц с соответствием типов данных SQLite и типов C#, а также краткое описание полей (таблицы 3.1–3.4).</w:t>
      </w:r>
    </w:p>
    <w:p w14:paraId="6A5F378A" w14:textId="61E28811" w:rsidR="008E1311" w:rsidRDefault="008E1311" w:rsidP="00B327EC">
      <w:pPr>
        <w:spacing w:line="360" w:lineRule="auto"/>
      </w:pPr>
    </w:p>
    <w:p w14:paraId="4A8AD356" w14:textId="4C63B51E" w:rsidR="008E1311" w:rsidRDefault="000B2A33" w:rsidP="00B327EC">
      <w:pPr>
        <w:pStyle w:val="af7"/>
        <w:spacing w:line="360" w:lineRule="auto"/>
      </w:pPr>
      <w:r w:rsidRPr="000B2A33">
        <w:t>Таблица 3.1 – Структура таблицы User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1559"/>
        <w:gridCol w:w="4247"/>
      </w:tblGrid>
      <w:tr w:rsidR="000B2A33" w14:paraId="336A53F1" w14:textId="77777777" w:rsidTr="002A269F">
        <w:tc>
          <w:tcPr>
            <w:tcW w:w="2263" w:type="dxa"/>
            <w:tcBorders>
              <w:bottom w:val="double" w:sz="4" w:space="0" w:color="auto"/>
            </w:tcBorders>
            <w:vAlign w:val="center"/>
          </w:tcPr>
          <w:p w14:paraId="6A94B1E6" w14:textId="292826AB" w:rsidR="000B2A33" w:rsidRPr="002A269F" w:rsidRDefault="000B2A33" w:rsidP="000B2A33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Имя поля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14:paraId="6579B339" w14:textId="04602DF7" w:rsidR="000B2A33" w:rsidRPr="002A269F" w:rsidRDefault="000B2A33" w:rsidP="000B2A33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(SQLite)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08DD766A" w14:textId="78D006E9" w:rsidR="000B2A33" w:rsidRPr="002A269F" w:rsidRDefault="000B2A33" w:rsidP="000B2A33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(C#)</w:t>
            </w:r>
          </w:p>
        </w:tc>
        <w:tc>
          <w:tcPr>
            <w:tcW w:w="4247" w:type="dxa"/>
            <w:tcBorders>
              <w:bottom w:val="double" w:sz="4" w:space="0" w:color="auto"/>
            </w:tcBorders>
            <w:vAlign w:val="center"/>
          </w:tcPr>
          <w:p w14:paraId="331478C8" w14:textId="5FA622F6" w:rsidR="000B2A33" w:rsidRPr="002A269F" w:rsidRDefault="000B2A33" w:rsidP="000B2A33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Описание</w:t>
            </w:r>
          </w:p>
        </w:tc>
      </w:tr>
      <w:tr w:rsidR="000B2A33" w14:paraId="1E2B25BE" w14:textId="77777777" w:rsidTr="002A269F">
        <w:tc>
          <w:tcPr>
            <w:tcW w:w="2263" w:type="dxa"/>
            <w:tcBorders>
              <w:top w:val="double" w:sz="4" w:space="0" w:color="auto"/>
            </w:tcBorders>
            <w:vAlign w:val="center"/>
          </w:tcPr>
          <w:p w14:paraId="112322BD" w14:textId="03981D33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login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14:paraId="0BF86C81" w14:textId="7DA4DB3B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 (PK)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54673B0C" w14:textId="387B5EFE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tcBorders>
              <w:top w:val="double" w:sz="4" w:space="0" w:color="auto"/>
            </w:tcBorders>
            <w:vAlign w:val="center"/>
          </w:tcPr>
          <w:p w14:paraId="17511F51" w14:textId="6FF81A26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Уникальный логин пользователя (первичный ключ)</w:t>
            </w:r>
          </w:p>
        </w:tc>
      </w:tr>
      <w:tr w:rsidR="000B2A33" w14:paraId="51AE48F8" w14:textId="77777777" w:rsidTr="002A269F">
        <w:tc>
          <w:tcPr>
            <w:tcW w:w="2263" w:type="dxa"/>
            <w:vAlign w:val="center"/>
          </w:tcPr>
          <w:p w14:paraId="7853B027" w14:textId="1C1028E1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lastName</w:t>
            </w:r>
          </w:p>
        </w:tc>
        <w:tc>
          <w:tcPr>
            <w:tcW w:w="1843" w:type="dxa"/>
            <w:vAlign w:val="center"/>
          </w:tcPr>
          <w:p w14:paraId="3D99C8F8" w14:textId="32FD09FE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4FBFB539" w14:textId="30752F57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08983177" w14:textId="1AA5DCD2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Фамилия пользователя</w:t>
            </w:r>
          </w:p>
        </w:tc>
      </w:tr>
      <w:tr w:rsidR="000B2A33" w14:paraId="24D58B38" w14:textId="77777777" w:rsidTr="002A269F">
        <w:tc>
          <w:tcPr>
            <w:tcW w:w="2263" w:type="dxa"/>
            <w:vAlign w:val="center"/>
          </w:tcPr>
          <w:p w14:paraId="2632286A" w14:textId="68153150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firstName</w:t>
            </w:r>
          </w:p>
        </w:tc>
        <w:tc>
          <w:tcPr>
            <w:tcW w:w="1843" w:type="dxa"/>
            <w:vAlign w:val="center"/>
          </w:tcPr>
          <w:p w14:paraId="6D452792" w14:textId="1011BFC7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110C0DAB" w14:textId="13F6F67C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167515E4" w14:textId="045AA793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Имя пользователя</w:t>
            </w:r>
          </w:p>
        </w:tc>
      </w:tr>
      <w:tr w:rsidR="000B2A33" w14:paraId="0D07A67E" w14:textId="77777777" w:rsidTr="002A269F">
        <w:tc>
          <w:tcPr>
            <w:tcW w:w="2263" w:type="dxa"/>
            <w:vAlign w:val="center"/>
          </w:tcPr>
          <w:p w14:paraId="2F4AB072" w14:textId="24DB728B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userPhone</w:t>
            </w:r>
          </w:p>
        </w:tc>
        <w:tc>
          <w:tcPr>
            <w:tcW w:w="1843" w:type="dxa"/>
            <w:vAlign w:val="center"/>
          </w:tcPr>
          <w:p w14:paraId="5F5FDBBB" w14:textId="11C6048F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7B7D785C" w14:textId="74A98F0E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177F630D" w14:textId="27E1F344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 xml:space="preserve">Номер телефона (формат </w:t>
            </w:r>
            <w:r w:rsidRPr="002A269F">
              <w:rPr>
                <w:rStyle w:val="HTML"/>
                <w:rFonts w:ascii="Times New Roman" w:eastAsiaTheme="minorHAnsi" w:hAnsi="Times New Roman" w:cstheme="minorBidi"/>
                <w:sz w:val="24"/>
              </w:rPr>
              <w:t>+375XXXXXXXXX</w:t>
            </w:r>
            <w:r w:rsidRPr="002A269F">
              <w:rPr>
                <w:sz w:val="24"/>
                <w:szCs w:val="20"/>
              </w:rPr>
              <w:t>)</w:t>
            </w:r>
          </w:p>
        </w:tc>
      </w:tr>
      <w:tr w:rsidR="000B2A33" w14:paraId="5052C382" w14:textId="77777777" w:rsidTr="002A269F">
        <w:tc>
          <w:tcPr>
            <w:tcW w:w="2263" w:type="dxa"/>
            <w:vAlign w:val="center"/>
          </w:tcPr>
          <w:p w14:paraId="798AEF29" w14:textId="223E2FD4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password</w:t>
            </w:r>
          </w:p>
        </w:tc>
        <w:tc>
          <w:tcPr>
            <w:tcW w:w="1843" w:type="dxa"/>
            <w:vAlign w:val="center"/>
          </w:tcPr>
          <w:p w14:paraId="6205EB5B" w14:textId="46BD8D5D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1822FED1" w14:textId="70E50F36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11965BF7" w14:textId="77EC010C" w:rsidR="000B2A33" w:rsidRPr="002A269F" w:rsidRDefault="000B2A33" w:rsidP="004E5631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Пароль (хранится как строка)</w:t>
            </w:r>
          </w:p>
        </w:tc>
      </w:tr>
    </w:tbl>
    <w:p w14:paraId="4DA5D729" w14:textId="28283098" w:rsidR="008E1311" w:rsidRDefault="008E1311" w:rsidP="006049A1"/>
    <w:p w14:paraId="36E21D96" w14:textId="7A97FC26" w:rsidR="000B2A33" w:rsidRDefault="000B2A33" w:rsidP="00B327EC">
      <w:pPr>
        <w:pStyle w:val="af7"/>
        <w:spacing w:line="360" w:lineRule="auto"/>
      </w:pPr>
      <w:r w:rsidRPr="000B2A33">
        <w:t>Таблица 3.</w:t>
      </w:r>
      <w:r>
        <w:t>2</w:t>
      </w:r>
      <w:r w:rsidRPr="000B2A33">
        <w:t xml:space="preserve"> – Структура таблицы </w:t>
      </w:r>
      <w:r w:rsidR="00D44FA6" w:rsidRPr="00D44FA6">
        <w:t>ComputerClub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1559"/>
        <w:gridCol w:w="4247"/>
      </w:tblGrid>
      <w:tr w:rsidR="000B2A33" w14:paraId="0F46E354" w14:textId="77777777" w:rsidTr="002A269F">
        <w:tc>
          <w:tcPr>
            <w:tcW w:w="2263" w:type="dxa"/>
            <w:tcBorders>
              <w:bottom w:val="double" w:sz="4" w:space="0" w:color="auto"/>
            </w:tcBorders>
            <w:vAlign w:val="center"/>
          </w:tcPr>
          <w:p w14:paraId="1B95E6ED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Имя поля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14:paraId="60C8C6FF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(SQLite)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1187079F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(C#)</w:t>
            </w:r>
          </w:p>
        </w:tc>
        <w:tc>
          <w:tcPr>
            <w:tcW w:w="4247" w:type="dxa"/>
            <w:tcBorders>
              <w:bottom w:val="double" w:sz="4" w:space="0" w:color="auto"/>
            </w:tcBorders>
            <w:vAlign w:val="center"/>
          </w:tcPr>
          <w:p w14:paraId="043C1038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Описание</w:t>
            </w:r>
          </w:p>
        </w:tc>
      </w:tr>
      <w:tr w:rsidR="00D44FA6" w14:paraId="7F031C07" w14:textId="77777777" w:rsidTr="002A269F">
        <w:tc>
          <w:tcPr>
            <w:tcW w:w="2263" w:type="dxa"/>
            <w:tcBorders>
              <w:top w:val="double" w:sz="4" w:space="0" w:color="auto"/>
            </w:tcBorders>
            <w:vAlign w:val="center"/>
          </w:tcPr>
          <w:p w14:paraId="2D8BBCB9" w14:textId="36496EF7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idComputerClub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14:paraId="64D3C951" w14:textId="4A80FE7F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INTEGER (PK)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2BDF068A" w14:textId="6DC3D5F2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</w:t>
            </w:r>
          </w:p>
        </w:tc>
        <w:tc>
          <w:tcPr>
            <w:tcW w:w="4247" w:type="dxa"/>
            <w:tcBorders>
              <w:top w:val="double" w:sz="4" w:space="0" w:color="auto"/>
            </w:tcBorders>
            <w:vAlign w:val="center"/>
          </w:tcPr>
          <w:p w14:paraId="260A9501" w14:textId="7A3D5FC7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Уникальный идентификатор компьютерного клуба</w:t>
            </w:r>
          </w:p>
        </w:tc>
      </w:tr>
      <w:tr w:rsidR="00D44FA6" w14:paraId="04B829CF" w14:textId="77777777" w:rsidTr="002A269F">
        <w:tc>
          <w:tcPr>
            <w:tcW w:w="2263" w:type="dxa"/>
            <w:vAlign w:val="center"/>
          </w:tcPr>
          <w:p w14:paraId="3557427D" w14:textId="7DAE6C28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ComputerClubName</w:t>
            </w:r>
          </w:p>
        </w:tc>
        <w:tc>
          <w:tcPr>
            <w:tcW w:w="1843" w:type="dxa"/>
            <w:vAlign w:val="center"/>
          </w:tcPr>
          <w:p w14:paraId="6F9E7852" w14:textId="485E480B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2D7AC37F" w14:textId="3CC41F8B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59AAB394" w14:textId="15EFBA1A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Название клуба</w:t>
            </w:r>
          </w:p>
        </w:tc>
      </w:tr>
      <w:tr w:rsidR="00D44FA6" w14:paraId="57D62D8A" w14:textId="77777777" w:rsidTr="002A269F">
        <w:tc>
          <w:tcPr>
            <w:tcW w:w="2263" w:type="dxa"/>
            <w:vAlign w:val="center"/>
          </w:tcPr>
          <w:p w14:paraId="28289309" w14:textId="62C28C5C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adress</w:t>
            </w:r>
          </w:p>
        </w:tc>
        <w:tc>
          <w:tcPr>
            <w:tcW w:w="1843" w:type="dxa"/>
            <w:vAlign w:val="center"/>
          </w:tcPr>
          <w:p w14:paraId="379D99E2" w14:textId="0CA9AA1F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3425563C" w14:textId="0D8C32D8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1769FB30" w14:textId="316BD9F5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Адрес клуба (формат город, улица, дом)</w:t>
            </w:r>
          </w:p>
        </w:tc>
      </w:tr>
      <w:tr w:rsidR="00D44FA6" w14:paraId="10D59EA5" w14:textId="77777777" w:rsidTr="002A269F">
        <w:tc>
          <w:tcPr>
            <w:tcW w:w="2263" w:type="dxa"/>
            <w:vAlign w:val="center"/>
          </w:tcPr>
          <w:p w14:paraId="4E9DDD73" w14:textId="02869075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ComputerClubPhone</w:t>
            </w:r>
          </w:p>
        </w:tc>
        <w:tc>
          <w:tcPr>
            <w:tcW w:w="1843" w:type="dxa"/>
            <w:vAlign w:val="center"/>
          </w:tcPr>
          <w:p w14:paraId="19456836" w14:textId="330CCEB5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16BB9485" w14:textId="220AD42B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353D6EEF" w14:textId="327DFC98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Телефон клуба</w:t>
            </w:r>
          </w:p>
        </w:tc>
      </w:tr>
    </w:tbl>
    <w:p w14:paraId="28DCF1E4" w14:textId="035A8FBC" w:rsidR="000B2A33" w:rsidRDefault="000B2A33" w:rsidP="006049A1"/>
    <w:p w14:paraId="1B68A7A8" w14:textId="22BF027A" w:rsidR="000B2A33" w:rsidRDefault="000B2A33" w:rsidP="00B327EC">
      <w:pPr>
        <w:pStyle w:val="af7"/>
        <w:spacing w:line="360" w:lineRule="auto"/>
      </w:pPr>
      <w:r w:rsidRPr="000B2A33">
        <w:t>Таблица 3.</w:t>
      </w:r>
      <w:r>
        <w:t>3</w:t>
      </w:r>
      <w:r w:rsidRPr="000B2A33">
        <w:t xml:space="preserve"> – Структура таблицы </w:t>
      </w:r>
      <w:r w:rsidR="00D44FA6" w:rsidRPr="00D44FA6">
        <w:t>RegistrationForTournament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1559"/>
        <w:gridCol w:w="4247"/>
      </w:tblGrid>
      <w:tr w:rsidR="000B2A33" w14:paraId="24ADD835" w14:textId="77777777" w:rsidTr="00B327EC">
        <w:tc>
          <w:tcPr>
            <w:tcW w:w="2263" w:type="dxa"/>
            <w:tcBorders>
              <w:bottom w:val="double" w:sz="4" w:space="0" w:color="auto"/>
            </w:tcBorders>
            <w:vAlign w:val="center"/>
          </w:tcPr>
          <w:p w14:paraId="18F48F7B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Имя поля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14:paraId="7931250A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(SQLite)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6D66FC26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(C#)</w:t>
            </w:r>
          </w:p>
        </w:tc>
        <w:tc>
          <w:tcPr>
            <w:tcW w:w="4247" w:type="dxa"/>
            <w:tcBorders>
              <w:bottom w:val="double" w:sz="4" w:space="0" w:color="auto"/>
            </w:tcBorders>
            <w:vAlign w:val="center"/>
          </w:tcPr>
          <w:p w14:paraId="22E4200A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Описание</w:t>
            </w:r>
          </w:p>
        </w:tc>
      </w:tr>
      <w:tr w:rsidR="00D44FA6" w14:paraId="4D82BB90" w14:textId="77777777" w:rsidTr="00B327EC">
        <w:tc>
          <w:tcPr>
            <w:tcW w:w="2263" w:type="dxa"/>
            <w:tcBorders>
              <w:top w:val="double" w:sz="4" w:space="0" w:color="auto"/>
            </w:tcBorders>
            <w:vAlign w:val="center"/>
          </w:tcPr>
          <w:p w14:paraId="3C4C220D" w14:textId="799ED14F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login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14:paraId="4FC31A6C" w14:textId="4FD8A803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 (FK, PK составной)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0AD988F0" w14:textId="666B14E1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tcBorders>
              <w:top w:val="double" w:sz="4" w:space="0" w:color="auto"/>
            </w:tcBorders>
            <w:vAlign w:val="center"/>
          </w:tcPr>
          <w:p w14:paraId="566721A6" w14:textId="4C1C15E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Логин пользователя (внешний ключ на User.login)</w:t>
            </w:r>
          </w:p>
        </w:tc>
      </w:tr>
      <w:tr w:rsidR="00D44FA6" w14:paraId="2D98F9B0" w14:textId="77777777" w:rsidTr="00B327EC">
        <w:tc>
          <w:tcPr>
            <w:tcW w:w="2263" w:type="dxa"/>
            <w:vAlign w:val="center"/>
          </w:tcPr>
          <w:p w14:paraId="2B62707C" w14:textId="1C581A3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idTournament</w:t>
            </w:r>
          </w:p>
        </w:tc>
        <w:tc>
          <w:tcPr>
            <w:tcW w:w="1843" w:type="dxa"/>
            <w:vAlign w:val="center"/>
          </w:tcPr>
          <w:p w14:paraId="7A821178" w14:textId="311D3B1C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INTEGER (FK, PK составной)</w:t>
            </w:r>
          </w:p>
        </w:tc>
        <w:tc>
          <w:tcPr>
            <w:tcW w:w="1559" w:type="dxa"/>
            <w:vAlign w:val="center"/>
          </w:tcPr>
          <w:p w14:paraId="6AE53349" w14:textId="2257EA7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</w:t>
            </w:r>
          </w:p>
        </w:tc>
        <w:tc>
          <w:tcPr>
            <w:tcW w:w="4247" w:type="dxa"/>
            <w:vAlign w:val="center"/>
          </w:tcPr>
          <w:p w14:paraId="75ED59BF" w14:textId="626E8942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Идентификатор турнира (внешний ключ на Tournament.idTournament)</w:t>
            </w:r>
          </w:p>
        </w:tc>
      </w:tr>
    </w:tbl>
    <w:p w14:paraId="4C0EE582" w14:textId="77777777" w:rsidR="00D013DC" w:rsidRDefault="00D013DC" w:rsidP="00B327EC"/>
    <w:p w14:paraId="671615D5" w14:textId="31815603" w:rsidR="000B2A33" w:rsidRDefault="000B2A33" w:rsidP="00B327EC">
      <w:pPr>
        <w:pStyle w:val="af7"/>
        <w:spacing w:line="360" w:lineRule="auto"/>
      </w:pPr>
      <w:r w:rsidRPr="000B2A33">
        <w:t>Таблица 3.</w:t>
      </w:r>
      <w:r>
        <w:t>4</w:t>
      </w:r>
      <w:r w:rsidRPr="000B2A33">
        <w:t xml:space="preserve"> – Структура таблицы </w:t>
      </w:r>
      <w:r w:rsidR="00D44FA6" w:rsidRPr="00D44FA6">
        <w:t>Tournament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6"/>
        <w:gridCol w:w="1800"/>
        <w:gridCol w:w="1559"/>
        <w:gridCol w:w="4247"/>
      </w:tblGrid>
      <w:tr w:rsidR="000B2A33" w14:paraId="4B2F7903" w14:textId="77777777" w:rsidTr="00B327EC">
        <w:tc>
          <w:tcPr>
            <w:tcW w:w="2306" w:type="dxa"/>
            <w:tcBorders>
              <w:bottom w:val="double" w:sz="4" w:space="0" w:color="auto"/>
            </w:tcBorders>
            <w:vAlign w:val="center"/>
          </w:tcPr>
          <w:p w14:paraId="55508A7B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Имя поля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vAlign w:val="center"/>
          </w:tcPr>
          <w:p w14:paraId="0DDD856D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(SQLite)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065459ED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Тип данных (C#)</w:t>
            </w:r>
          </w:p>
        </w:tc>
        <w:tc>
          <w:tcPr>
            <w:tcW w:w="4247" w:type="dxa"/>
            <w:tcBorders>
              <w:bottom w:val="double" w:sz="4" w:space="0" w:color="auto"/>
            </w:tcBorders>
            <w:vAlign w:val="center"/>
          </w:tcPr>
          <w:p w14:paraId="6D0A9CD5" w14:textId="77777777" w:rsidR="000B2A33" w:rsidRPr="002A269F" w:rsidRDefault="000B2A33" w:rsidP="002A4CA1">
            <w:pPr>
              <w:pStyle w:val="afb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Описание</w:t>
            </w:r>
          </w:p>
        </w:tc>
      </w:tr>
      <w:tr w:rsidR="00D44FA6" w14:paraId="4835BF45" w14:textId="77777777" w:rsidTr="00B327EC">
        <w:tc>
          <w:tcPr>
            <w:tcW w:w="2306" w:type="dxa"/>
            <w:tcBorders>
              <w:top w:val="double" w:sz="4" w:space="0" w:color="auto"/>
            </w:tcBorders>
            <w:vAlign w:val="center"/>
          </w:tcPr>
          <w:p w14:paraId="774235A3" w14:textId="377347E0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idTournament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4210AE58" w14:textId="7A9F8639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INTEGER (PK)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14FD30D3" w14:textId="2837BC3A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</w:t>
            </w:r>
          </w:p>
        </w:tc>
        <w:tc>
          <w:tcPr>
            <w:tcW w:w="4247" w:type="dxa"/>
            <w:tcBorders>
              <w:top w:val="double" w:sz="4" w:space="0" w:color="auto"/>
            </w:tcBorders>
            <w:vAlign w:val="center"/>
          </w:tcPr>
          <w:p w14:paraId="5046D3BC" w14:textId="1DC64B98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Уникальный идентификатор турнира</w:t>
            </w:r>
          </w:p>
        </w:tc>
      </w:tr>
      <w:tr w:rsidR="00D44FA6" w14:paraId="23A831C5" w14:textId="77777777" w:rsidTr="00B327EC">
        <w:tc>
          <w:tcPr>
            <w:tcW w:w="2306" w:type="dxa"/>
            <w:vAlign w:val="center"/>
          </w:tcPr>
          <w:p w14:paraId="50F78A17" w14:textId="75BDF8C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game</w:t>
            </w:r>
          </w:p>
        </w:tc>
        <w:tc>
          <w:tcPr>
            <w:tcW w:w="1800" w:type="dxa"/>
            <w:vAlign w:val="center"/>
          </w:tcPr>
          <w:p w14:paraId="43796DE5" w14:textId="7AFAC3A2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2479C65B" w14:textId="2C1806C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6EBB5491" w14:textId="104EAEE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Название игры / дисциплины</w:t>
            </w:r>
          </w:p>
        </w:tc>
      </w:tr>
      <w:tr w:rsidR="00D44FA6" w14:paraId="4E548A8C" w14:textId="77777777" w:rsidTr="00B327EC">
        <w:tc>
          <w:tcPr>
            <w:tcW w:w="2306" w:type="dxa"/>
            <w:vAlign w:val="center"/>
          </w:tcPr>
          <w:p w14:paraId="068A060C" w14:textId="297611BC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tournamentName</w:t>
            </w:r>
          </w:p>
        </w:tc>
        <w:tc>
          <w:tcPr>
            <w:tcW w:w="1800" w:type="dxa"/>
            <w:vAlign w:val="center"/>
          </w:tcPr>
          <w:p w14:paraId="7816A5AA" w14:textId="736BE1EF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17DE6A83" w14:textId="5AC68093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4AA8F1E4" w14:textId="758E042F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Название турнира</w:t>
            </w:r>
          </w:p>
        </w:tc>
      </w:tr>
      <w:tr w:rsidR="00D44FA6" w14:paraId="0BE79034" w14:textId="77777777" w:rsidTr="00B327EC">
        <w:tc>
          <w:tcPr>
            <w:tcW w:w="2306" w:type="dxa"/>
            <w:vAlign w:val="center"/>
          </w:tcPr>
          <w:p w14:paraId="1C540B15" w14:textId="0D25F09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idComputerClub</w:t>
            </w:r>
          </w:p>
        </w:tc>
        <w:tc>
          <w:tcPr>
            <w:tcW w:w="1800" w:type="dxa"/>
            <w:vAlign w:val="center"/>
          </w:tcPr>
          <w:p w14:paraId="5F39DF85" w14:textId="0BA24C5C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INTEGER (FK)</w:t>
            </w:r>
          </w:p>
        </w:tc>
        <w:tc>
          <w:tcPr>
            <w:tcW w:w="1559" w:type="dxa"/>
            <w:vAlign w:val="center"/>
          </w:tcPr>
          <w:p w14:paraId="4A40E8AD" w14:textId="0AF0DF08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int</w:t>
            </w:r>
          </w:p>
        </w:tc>
        <w:tc>
          <w:tcPr>
            <w:tcW w:w="4247" w:type="dxa"/>
            <w:vAlign w:val="center"/>
          </w:tcPr>
          <w:p w14:paraId="372B1C40" w14:textId="4CFF9B69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Внешний ключ на ComputerClub.idComputerClub</w:t>
            </w:r>
          </w:p>
        </w:tc>
      </w:tr>
      <w:tr w:rsidR="00D44FA6" w14:paraId="72125363" w14:textId="77777777" w:rsidTr="00B327EC">
        <w:tc>
          <w:tcPr>
            <w:tcW w:w="2306" w:type="dxa"/>
            <w:vAlign w:val="center"/>
          </w:tcPr>
          <w:p w14:paraId="4D93E345" w14:textId="019EAB8D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tournamentDate</w:t>
            </w:r>
          </w:p>
        </w:tc>
        <w:tc>
          <w:tcPr>
            <w:tcW w:w="1800" w:type="dxa"/>
            <w:vAlign w:val="center"/>
          </w:tcPr>
          <w:p w14:paraId="3D82B9BD" w14:textId="7A49F0DF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5B1C622C" w14:textId="06AD1A5A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6AEF1C01" w14:textId="5DBEA229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Дата проведения (хранится как строка)</w:t>
            </w:r>
          </w:p>
        </w:tc>
      </w:tr>
      <w:tr w:rsidR="00D44FA6" w14:paraId="798AA33A" w14:textId="77777777" w:rsidTr="00B327EC">
        <w:tc>
          <w:tcPr>
            <w:tcW w:w="2306" w:type="dxa"/>
            <w:vAlign w:val="center"/>
          </w:tcPr>
          <w:p w14:paraId="3301F3FA" w14:textId="51A7B2B2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tournamentStart</w:t>
            </w:r>
          </w:p>
        </w:tc>
        <w:tc>
          <w:tcPr>
            <w:tcW w:w="1800" w:type="dxa"/>
            <w:vAlign w:val="center"/>
          </w:tcPr>
          <w:p w14:paraId="6CF99B1B" w14:textId="297F29D6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3EC03A1E" w14:textId="0E74C20C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6F826C88" w14:textId="30450EE4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Время начала (строка)</w:t>
            </w:r>
          </w:p>
        </w:tc>
      </w:tr>
      <w:tr w:rsidR="00D44FA6" w14:paraId="1B37707F" w14:textId="77777777" w:rsidTr="00B327EC">
        <w:tc>
          <w:tcPr>
            <w:tcW w:w="2306" w:type="dxa"/>
            <w:vAlign w:val="center"/>
          </w:tcPr>
          <w:p w14:paraId="78DCEDAE" w14:textId="64591412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tournamentEnd</w:t>
            </w:r>
          </w:p>
        </w:tc>
        <w:tc>
          <w:tcPr>
            <w:tcW w:w="1800" w:type="dxa"/>
            <w:vAlign w:val="center"/>
          </w:tcPr>
          <w:p w14:paraId="4E972D89" w14:textId="4863EF2C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14:paraId="18BACE64" w14:textId="3CDB55C2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string</w:t>
            </w:r>
          </w:p>
        </w:tc>
        <w:tc>
          <w:tcPr>
            <w:tcW w:w="4247" w:type="dxa"/>
            <w:vAlign w:val="center"/>
          </w:tcPr>
          <w:p w14:paraId="518CA233" w14:textId="4575C719" w:rsidR="00D44FA6" w:rsidRPr="002A269F" w:rsidRDefault="00D44FA6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2A269F">
              <w:rPr>
                <w:sz w:val="24"/>
                <w:szCs w:val="20"/>
              </w:rPr>
              <w:t>Время окончания (строка)</w:t>
            </w:r>
          </w:p>
        </w:tc>
      </w:tr>
    </w:tbl>
    <w:p w14:paraId="7370A892" w14:textId="713A5E05" w:rsidR="006049A1" w:rsidRDefault="0006048B" w:rsidP="00D013DC">
      <w:pPr>
        <w:pStyle w:val="2"/>
        <w:numPr>
          <w:ilvl w:val="1"/>
          <w:numId w:val="16"/>
        </w:numPr>
      </w:pPr>
      <w:bookmarkStart w:id="14" w:name="_Toc224523163"/>
      <w:r w:rsidRPr="0006048B">
        <w:lastRenderedPageBreak/>
        <w:t>Разработка структурной схемы программы</w:t>
      </w:r>
      <w:bookmarkEnd w:id="14"/>
    </w:p>
    <w:p w14:paraId="49F1B4B9" w14:textId="3526AE9D" w:rsidR="006049A1" w:rsidRDefault="006049A1" w:rsidP="006049A1"/>
    <w:p w14:paraId="28059AC6" w14:textId="5D6B15BE" w:rsidR="00E92A10" w:rsidRDefault="00C17E27" w:rsidP="006049A1">
      <w:r>
        <w:t>Описание схемы программы:</w:t>
      </w:r>
    </w:p>
    <w:p w14:paraId="702DF908" w14:textId="2F4540A4" w:rsidR="00C17E27" w:rsidRDefault="00C17E27" w:rsidP="006049A1">
      <w:r>
        <w:t>–</w:t>
      </w:r>
      <w:r>
        <w:tab/>
      </w:r>
      <w:r w:rsidR="00352D31" w:rsidRPr="00352D31">
        <w:t>Authorization</w:t>
      </w:r>
      <w:r w:rsidR="00352D31">
        <w:t xml:space="preserve">: </w:t>
      </w:r>
      <w:r w:rsidR="00352D31" w:rsidRPr="00352D31">
        <w:t xml:space="preserve">Форма входа в систему. Содержит поля для ввода логина и пароля и ссылку на регистрацию </w:t>
      </w:r>
      <w:r w:rsidR="00352D31">
        <w:t xml:space="preserve">для перехода на форму регистрации </w:t>
      </w:r>
      <w:r w:rsidR="00352D31">
        <w:rPr>
          <w:lang w:val="en-US"/>
        </w:rPr>
        <w:t>Registration</w:t>
      </w:r>
      <w:r w:rsidR="00352D31" w:rsidRPr="00352D31">
        <w:t>.</w:t>
      </w:r>
      <w:r w:rsidR="00352D31">
        <w:t xml:space="preserve"> </w:t>
      </w:r>
      <w:r w:rsidR="00352D31" w:rsidRPr="00352D31">
        <w:t>После успешного входа клиента передает управление главной форме</w:t>
      </w:r>
      <w:r w:rsidR="00352D31">
        <w:t xml:space="preserve"> </w:t>
      </w:r>
      <w:r w:rsidR="00352D31">
        <w:rPr>
          <w:lang w:val="en-US"/>
        </w:rPr>
        <w:t>MaimMenu</w:t>
      </w:r>
      <w:r w:rsidR="00352D31" w:rsidRPr="00352D31">
        <w:t>.</w:t>
      </w:r>
      <w:r w:rsidR="00352D31">
        <w:t xml:space="preserve"> </w:t>
      </w:r>
    </w:p>
    <w:p w14:paraId="57A74AC4" w14:textId="3D6A9CC4" w:rsidR="00C17E27" w:rsidRPr="00352D31" w:rsidRDefault="00C17E27" w:rsidP="006049A1">
      <w:r>
        <w:t>–</w:t>
      </w:r>
      <w:r>
        <w:tab/>
      </w:r>
      <w:r w:rsidR="00352D31">
        <w:rPr>
          <w:lang w:val="en-US"/>
        </w:rPr>
        <w:t>Registration</w:t>
      </w:r>
      <w:r w:rsidR="00352D31">
        <w:t xml:space="preserve">: </w:t>
      </w:r>
      <w:r w:rsidR="00352D31" w:rsidRPr="00352D31">
        <w:t>Форма регистрации нового пользователя. Содержит поля для ввода логина, фамилии, имени, телефона и пароля.</w:t>
      </w:r>
      <w:r w:rsidR="00352D31">
        <w:t xml:space="preserve"> </w:t>
      </w:r>
      <w:r w:rsidR="00352D31" w:rsidRPr="00352D31">
        <w:t>После успешн</w:t>
      </w:r>
      <w:r w:rsidR="00352D31">
        <w:t>ой</w:t>
      </w:r>
      <w:r w:rsidR="00352D31" w:rsidRPr="00352D31">
        <w:t xml:space="preserve"> </w:t>
      </w:r>
      <w:r w:rsidR="00352D31">
        <w:t>регистрации</w:t>
      </w:r>
      <w:r w:rsidR="00352D31" w:rsidRPr="00352D31">
        <w:t xml:space="preserve"> клиента передает управление главной форме</w:t>
      </w:r>
      <w:r w:rsidR="00352D31">
        <w:t xml:space="preserve"> </w:t>
      </w:r>
      <w:r w:rsidR="00352D31">
        <w:rPr>
          <w:lang w:val="en-US"/>
        </w:rPr>
        <w:t>MaimMenu</w:t>
      </w:r>
      <w:r w:rsidR="00352D31">
        <w:t>.</w:t>
      </w:r>
    </w:p>
    <w:p w14:paraId="40B9F934" w14:textId="6E631B4D" w:rsidR="00C17E27" w:rsidRPr="00352D31" w:rsidRDefault="00C17E27" w:rsidP="00C17E27">
      <w:r>
        <w:t>–</w:t>
      </w:r>
      <w:r>
        <w:tab/>
      </w:r>
      <w:r w:rsidR="00352D31">
        <w:rPr>
          <w:lang w:val="en-US"/>
        </w:rPr>
        <w:t>MaimMenu</w:t>
      </w:r>
      <w:r w:rsidR="00352D31">
        <w:t xml:space="preserve">: </w:t>
      </w:r>
      <w:r w:rsidR="00352D31" w:rsidRPr="00352D31">
        <w:t>Основное окно приложения, предназначенное для просмотра каталога турниров и управления регистрацией пользователя</w:t>
      </w:r>
      <w:r w:rsidR="00352D31">
        <w:t xml:space="preserve"> пользователя на турниры</w:t>
      </w:r>
      <w:r w:rsidR="00352D31" w:rsidRPr="00352D31">
        <w:t>.</w:t>
      </w:r>
    </w:p>
    <w:p w14:paraId="399A1AEE" w14:textId="65560DA5" w:rsidR="00C17E27" w:rsidRPr="00352D31" w:rsidRDefault="00C17E27" w:rsidP="00C17E27">
      <w:r>
        <w:t>–</w:t>
      </w:r>
      <w:r>
        <w:tab/>
      </w:r>
      <w:r w:rsidR="00352D31">
        <w:rPr>
          <w:lang w:val="en-US"/>
        </w:rPr>
        <w:t>LoadTournament</w:t>
      </w:r>
      <w:r w:rsidR="00352D31" w:rsidRPr="00352D31">
        <w:t>()</w:t>
      </w:r>
      <w:r w:rsidR="00352D31">
        <w:t xml:space="preserve">: метод для </w:t>
      </w:r>
      <w:r w:rsidR="00352D31" w:rsidRPr="00352D31">
        <w:t>асинхронн</w:t>
      </w:r>
      <w:r w:rsidR="00352D31">
        <w:t>ой</w:t>
      </w:r>
      <w:r w:rsidR="00352D31" w:rsidRPr="00352D31">
        <w:t xml:space="preserve"> загрузк</w:t>
      </w:r>
      <w:r w:rsidR="00352D31">
        <w:t>и</w:t>
      </w:r>
      <w:r w:rsidR="00352D31" w:rsidRPr="00352D31">
        <w:t xml:space="preserve"> списка турниров и справочников (список игр, список компьютерных клубов) из SQLite через ApplicationContext (EF Core). При загрузке выполняется Include для связанных сущностей (Tournament </w:t>
      </w:r>
      <w:r w:rsidR="00352D31">
        <w:t>–</w:t>
      </w:r>
      <w:r w:rsidR="00352D31" w:rsidRPr="00352D31">
        <w:t xml:space="preserve"> ComputerClub) и кэширование справочников в памяти для быстрого доступа.</w:t>
      </w:r>
    </w:p>
    <w:p w14:paraId="15A9B498" w14:textId="15E8227E" w:rsidR="00C17E27" w:rsidRDefault="00C17E27" w:rsidP="00C17E27">
      <w:r>
        <w:t>–</w:t>
      </w:r>
      <w:r>
        <w:tab/>
      </w:r>
      <w:r w:rsidR="00352D31" w:rsidRPr="00352D31">
        <w:t>RegButton_Click()</w:t>
      </w:r>
      <w:r w:rsidR="00352D31">
        <w:t xml:space="preserve">: </w:t>
      </w:r>
      <w:r w:rsidR="00187FDC">
        <w:t>метод</w:t>
      </w:r>
      <w:r w:rsidR="00187FDC" w:rsidRPr="00187FDC">
        <w:t xml:space="preserve"> на карточке турнира: проверяет наличие записи (login, idTournament) в таблице RegistrationForTournament; при отсутствии </w:t>
      </w:r>
      <w:r w:rsidR="00187FDC">
        <w:t>–</w:t>
      </w:r>
      <w:r w:rsidR="00187FDC" w:rsidRPr="00187FDC">
        <w:t xml:space="preserve"> добавляет запись и сохраняет изменения, при наличии </w:t>
      </w:r>
      <w:r w:rsidR="00187FDC">
        <w:t>–</w:t>
      </w:r>
      <w:r w:rsidR="00187FDC" w:rsidRPr="00187FDC">
        <w:t xml:space="preserve"> удаляет запись; после операции обновляет состояние представления  и интерфейс.</w:t>
      </w:r>
    </w:p>
    <w:p w14:paraId="65F9F1B1" w14:textId="3E8CD250" w:rsidR="00C17E27" w:rsidRDefault="00C17E27" w:rsidP="00C17E27">
      <w:r>
        <w:t>–</w:t>
      </w:r>
      <w:r>
        <w:tab/>
      </w:r>
      <w:r w:rsidR="00187FDC" w:rsidRPr="00187FDC">
        <w:t>ApplyButton_Clickk()</w:t>
      </w:r>
      <w:r w:rsidR="00187FDC">
        <w:t xml:space="preserve">: </w:t>
      </w:r>
      <w:r w:rsidR="00187FDC" w:rsidRPr="00187FDC">
        <w:t>Метод, который вызывается при изменении пользователем критериев фильтрации или сортировки. Он применяет соответствующие фильтры к коллекции турниров</w:t>
      </w:r>
      <w:r w:rsidR="002232CE" w:rsidRPr="004F178B">
        <w:t>[5]</w:t>
      </w:r>
      <w:r w:rsidR="00187FDC" w:rsidRPr="00187FDC">
        <w:t>.</w:t>
      </w:r>
    </w:p>
    <w:p w14:paraId="5A6949A1" w14:textId="48FD7E0C" w:rsidR="00C17E27" w:rsidRDefault="00C17E27" w:rsidP="00C17E27">
      <w:r>
        <w:t>–</w:t>
      </w:r>
      <w:r>
        <w:tab/>
      </w:r>
      <w:r w:rsidR="00187FDC" w:rsidRPr="00187FDC">
        <w:t>SearchButton_Click()</w:t>
      </w:r>
      <w:r w:rsidR="00187FDC">
        <w:t xml:space="preserve">: метод для </w:t>
      </w:r>
      <w:r w:rsidR="00187FDC" w:rsidRPr="00187FDC">
        <w:t>обработк</w:t>
      </w:r>
      <w:r w:rsidR="00187FDC">
        <w:t>и</w:t>
      </w:r>
      <w:r w:rsidR="00187FDC" w:rsidRPr="00187FDC">
        <w:t xml:space="preserve"> ввода в SearchText и кнопки поиска; поиск по подстроке в tournamentName и немедленное применение результата к отображаемой коллекции.</w:t>
      </w:r>
    </w:p>
    <w:p w14:paraId="143A7DFB" w14:textId="2943D974" w:rsidR="00C17E27" w:rsidRDefault="00C17E27" w:rsidP="00C17E27">
      <w:r>
        <w:t>–</w:t>
      </w:r>
      <w:r>
        <w:tab/>
      </w:r>
      <w:r w:rsidR="00187FDC" w:rsidRPr="00187FDC">
        <w:t>MyButton_Click()</w:t>
      </w:r>
      <w:r w:rsidR="00187FDC">
        <w:t xml:space="preserve">: </w:t>
      </w:r>
      <w:r w:rsidR="00187FDC" w:rsidRPr="00187FDC">
        <w:t>кнопка MyButton открывает окно MyProfile, передавая контекст текущего пользователя.</w:t>
      </w:r>
    </w:p>
    <w:p w14:paraId="31B50C94" w14:textId="446F5310" w:rsidR="00187FDC" w:rsidRDefault="00187FDC" w:rsidP="00187FDC">
      <w:r>
        <w:t>–</w:t>
      </w:r>
      <w:r>
        <w:tab/>
      </w:r>
      <w:r w:rsidRPr="00187FDC">
        <w:t>MyProfile.Form</w:t>
      </w:r>
      <w:r>
        <w:t xml:space="preserve">: </w:t>
      </w:r>
      <w:r w:rsidRPr="00187FDC">
        <w:t>Окно для просмотра персональных регистраций текущего пользователя и экспорта отчётов.</w:t>
      </w:r>
    </w:p>
    <w:p w14:paraId="09B0669B" w14:textId="25BB5A67" w:rsidR="00187FDC" w:rsidRDefault="00187FDC" w:rsidP="00187FDC">
      <w:r>
        <w:t>–</w:t>
      </w:r>
      <w:r>
        <w:tab/>
      </w:r>
      <w:r w:rsidRPr="00187FDC">
        <w:t>SaveButton_Click()</w:t>
      </w:r>
      <w:r>
        <w:t xml:space="preserve">: метод для </w:t>
      </w:r>
      <w:r w:rsidRPr="00187FDC">
        <w:t>формировани</w:t>
      </w:r>
      <w:r>
        <w:t>я</w:t>
      </w:r>
      <w:r w:rsidRPr="00187FDC">
        <w:t xml:space="preserve"> отчёта по зарегистрированным турнирам текущего пользователя и сохранение в файл DOCX. Включает диалог выбора пути сохранения (SaveFileDialog) и асинхронную запись файла.</w:t>
      </w:r>
    </w:p>
    <w:p w14:paraId="394BF2F9" w14:textId="7FE289CD" w:rsidR="00187FDC" w:rsidRDefault="00187FDC" w:rsidP="00C17E27">
      <w:r w:rsidRPr="00187FDC">
        <w:t xml:space="preserve">Схема </w:t>
      </w:r>
      <w:r>
        <w:t>программы</w:t>
      </w:r>
      <w:r w:rsidRPr="00187FDC">
        <w:t xml:space="preserve"> изображена на рисунке 3.</w:t>
      </w:r>
      <w:r>
        <w:t>2</w:t>
      </w:r>
    </w:p>
    <w:p w14:paraId="30CD85D8" w14:textId="5794796C" w:rsidR="00187FDC" w:rsidRDefault="00187FDC" w:rsidP="00C17E27"/>
    <w:p w14:paraId="19861DA9" w14:textId="77777777" w:rsidR="00187FDC" w:rsidRDefault="00187FDC" w:rsidP="00187FDC">
      <w:pPr>
        <w:pStyle w:val="af9"/>
        <w:keepNext/>
      </w:pPr>
      <w:r>
        <w:object w:dxaOrig="18556" w:dyaOrig="6780" w14:anchorId="75946E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5" type="#_x0000_t75" style="width:501.95pt;height:197.65pt" o:ole="">
            <v:imagedata r:id="rId14" o:title=""/>
          </v:shape>
          <o:OLEObject Type="Embed" ProgID="Visio.Drawing.15" ShapeID="_x0000_i1185" DrawAspect="Content" ObjectID="_1835137163" r:id="rId15"/>
        </w:object>
      </w:r>
    </w:p>
    <w:p w14:paraId="704AA1EA" w14:textId="77777777" w:rsidR="00187FDC" w:rsidRDefault="00187FDC" w:rsidP="00187FDC"/>
    <w:p w14:paraId="760308C9" w14:textId="087CEBDB" w:rsidR="00187FDC" w:rsidRDefault="00187FDC" w:rsidP="00187FDC">
      <w:r>
        <w:t xml:space="preserve">Рисунок </w:t>
      </w:r>
      <w:r w:rsidR="004559A6">
        <w:fldChar w:fldCharType="begin"/>
      </w:r>
      <w:r w:rsidR="004559A6">
        <w:instrText xml:space="preserve"> STYLEREF 1 \s </w:instrText>
      </w:r>
      <w:r w:rsidR="004559A6">
        <w:fldChar w:fldCharType="separate"/>
      </w:r>
      <w:r w:rsidR="00C3383A">
        <w:rPr>
          <w:noProof/>
        </w:rPr>
        <w:t>3</w:t>
      </w:r>
      <w:r w:rsidR="004559A6">
        <w:rPr>
          <w:noProof/>
        </w:rPr>
        <w:fldChar w:fldCharType="end"/>
      </w:r>
      <w:r w:rsidR="00445624">
        <w:t>.</w:t>
      </w:r>
      <w:r w:rsidR="004559A6">
        <w:fldChar w:fldCharType="begin"/>
      </w:r>
      <w:r w:rsidR="004559A6">
        <w:instrText xml:space="preserve"> SEQ Рисунок \* ARABIC \s 1 </w:instrText>
      </w:r>
      <w:r w:rsidR="004559A6">
        <w:fldChar w:fldCharType="separate"/>
      </w:r>
      <w:r w:rsidR="00C3383A">
        <w:rPr>
          <w:noProof/>
        </w:rPr>
        <w:t>2</w:t>
      </w:r>
      <w:r w:rsidR="004559A6">
        <w:rPr>
          <w:noProof/>
        </w:rPr>
        <w:fldChar w:fldCharType="end"/>
      </w:r>
      <w:r>
        <w:t xml:space="preserve"> – Структурная схема программы</w:t>
      </w:r>
    </w:p>
    <w:p w14:paraId="4519CAEB" w14:textId="77777777" w:rsidR="00187FDC" w:rsidRDefault="00187FDC" w:rsidP="006049A1"/>
    <w:p w14:paraId="4C7BEB31" w14:textId="7B9C3ADA" w:rsidR="006049A1" w:rsidRDefault="0006048B" w:rsidP="00D013DC">
      <w:pPr>
        <w:pStyle w:val="2"/>
        <w:numPr>
          <w:ilvl w:val="1"/>
          <w:numId w:val="16"/>
        </w:numPr>
      </w:pPr>
      <w:bookmarkStart w:id="15" w:name="_Toc224523164"/>
      <w:r w:rsidRPr="0006048B">
        <w:t>Разработка перечня пользовательских методов программы</w:t>
      </w:r>
      <w:bookmarkEnd w:id="15"/>
    </w:p>
    <w:p w14:paraId="5262F488" w14:textId="75371D72" w:rsidR="006049A1" w:rsidRDefault="006049A1" w:rsidP="006049A1"/>
    <w:p w14:paraId="58516638" w14:textId="5B487CC4" w:rsidR="00E3037F" w:rsidRDefault="00E3037F" w:rsidP="00E3037F">
      <w:r>
        <w:t>В процессе реализации информационной системы «Спортивные мероприятия» были разработаны пользовательские методы, обеспечивающие обработку событий, взаимодействие с базой данных, визуализацию информации и навигацию между окнами. Методы распределены по формам и классам в соответствии с архитектурой приложения</w:t>
      </w:r>
      <w:r w:rsidR="002232CE" w:rsidRPr="002232CE">
        <w:t>[1]</w:t>
      </w:r>
      <w:r>
        <w:t>.</w:t>
      </w:r>
    </w:p>
    <w:p w14:paraId="47FEE84F" w14:textId="7A329556" w:rsidR="00E92A10" w:rsidRDefault="00E3037F" w:rsidP="00E3037F">
      <w:r>
        <w:t>Ниже приведена таблица 3.5, содержащая перечень основных пользовательских методов, с указанием формы, класса, назначения и краткого описания.</w:t>
      </w:r>
    </w:p>
    <w:p w14:paraId="0197F95C" w14:textId="77777777" w:rsidR="00C274FA" w:rsidRDefault="00C274FA" w:rsidP="00E3037F"/>
    <w:p w14:paraId="73031FD4" w14:textId="5CD247A0" w:rsidR="00E3037F" w:rsidRDefault="00E3037F" w:rsidP="00C274FA">
      <w:pPr>
        <w:pStyle w:val="af7"/>
        <w:spacing w:line="360" w:lineRule="auto"/>
      </w:pPr>
      <w:r w:rsidRPr="000B2A33">
        <w:t>Таблица 3.</w:t>
      </w:r>
      <w:r>
        <w:t>5</w:t>
      </w:r>
      <w:r w:rsidRPr="000B2A33">
        <w:t xml:space="preserve"> – </w:t>
      </w:r>
      <w:r>
        <w:t>Перечень пользовательских методов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30"/>
        <w:gridCol w:w="1550"/>
        <w:gridCol w:w="4932"/>
      </w:tblGrid>
      <w:tr w:rsidR="00E3037F" w14:paraId="5DF127D3" w14:textId="77777777" w:rsidTr="00C274FA">
        <w:tc>
          <w:tcPr>
            <w:tcW w:w="3430" w:type="dxa"/>
            <w:tcBorders>
              <w:bottom w:val="double" w:sz="4" w:space="0" w:color="auto"/>
            </w:tcBorders>
            <w:vAlign w:val="center"/>
          </w:tcPr>
          <w:p w14:paraId="173DBACE" w14:textId="5740C6BC" w:rsidR="00E3037F" w:rsidRPr="00D013DC" w:rsidRDefault="00E3037F" w:rsidP="00E3037F">
            <w:pPr>
              <w:pStyle w:val="afb"/>
              <w:rPr>
                <w:sz w:val="24"/>
                <w:szCs w:val="20"/>
              </w:rPr>
            </w:pPr>
            <w:r w:rsidRPr="00D013DC">
              <w:rPr>
                <w:rStyle w:val="aff5"/>
                <w:b w:val="0"/>
                <w:bCs w:val="0"/>
                <w:sz w:val="24"/>
                <w:szCs w:val="20"/>
              </w:rPr>
              <w:t>Метод</w:t>
            </w:r>
          </w:p>
        </w:tc>
        <w:tc>
          <w:tcPr>
            <w:tcW w:w="1550" w:type="dxa"/>
            <w:tcBorders>
              <w:bottom w:val="double" w:sz="4" w:space="0" w:color="auto"/>
            </w:tcBorders>
            <w:vAlign w:val="center"/>
          </w:tcPr>
          <w:p w14:paraId="36342596" w14:textId="6B15084A" w:rsidR="00E3037F" w:rsidRPr="00D013DC" w:rsidRDefault="00E3037F" w:rsidP="00E3037F">
            <w:pPr>
              <w:pStyle w:val="afb"/>
              <w:rPr>
                <w:sz w:val="24"/>
                <w:szCs w:val="20"/>
              </w:rPr>
            </w:pPr>
            <w:r w:rsidRPr="00D013DC">
              <w:rPr>
                <w:rStyle w:val="aff5"/>
                <w:b w:val="0"/>
                <w:bCs w:val="0"/>
                <w:sz w:val="24"/>
                <w:szCs w:val="20"/>
              </w:rPr>
              <w:t>Форма / Класс</w:t>
            </w:r>
          </w:p>
        </w:tc>
        <w:tc>
          <w:tcPr>
            <w:tcW w:w="4932" w:type="dxa"/>
            <w:tcBorders>
              <w:bottom w:val="double" w:sz="4" w:space="0" w:color="auto"/>
            </w:tcBorders>
            <w:vAlign w:val="center"/>
          </w:tcPr>
          <w:p w14:paraId="0992C08A" w14:textId="20EBF19A" w:rsidR="00E3037F" w:rsidRPr="00D013DC" w:rsidRDefault="00E3037F" w:rsidP="00E3037F">
            <w:pPr>
              <w:pStyle w:val="afb"/>
              <w:rPr>
                <w:sz w:val="24"/>
                <w:szCs w:val="20"/>
              </w:rPr>
            </w:pPr>
            <w:r w:rsidRPr="00D013DC">
              <w:rPr>
                <w:rStyle w:val="aff5"/>
                <w:b w:val="0"/>
                <w:bCs w:val="0"/>
                <w:sz w:val="24"/>
                <w:szCs w:val="20"/>
              </w:rPr>
              <w:t>Назначение</w:t>
            </w:r>
          </w:p>
        </w:tc>
      </w:tr>
      <w:tr w:rsidR="0028384A" w14:paraId="06BA1FFB" w14:textId="77777777" w:rsidTr="00C274FA">
        <w:tc>
          <w:tcPr>
            <w:tcW w:w="3430" w:type="dxa"/>
            <w:tcBorders>
              <w:top w:val="double" w:sz="4" w:space="0" w:color="auto"/>
            </w:tcBorders>
            <w:vAlign w:val="center"/>
          </w:tcPr>
          <w:p w14:paraId="028B5044" w14:textId="2D6989FF" w:rsidR="0028384A" w:rsidRPr="00D013DC" w:rsidRDefault="0028384A" w:rsidP="00E3037F">
            <w:pPr>
              <w:pStyle w:val="afb"/>
              <w:rPr>
                <w:rStyle w:val="aff5"/>
                <w:b w:val="0"/>
                <w:bCs w:val="0"/>
                <w:sz w:val="24"/>
                <w:szCs w:val="20"/>
              </w:rPr>
            </w:pPr>
            <w:r w:rsidRPr="00D013DC">
              <w:rPr>
                <w:rStyle w:val="aff5"/>
                <w:b w:val="0"/>
                <w:bCs w:val="0"/>
                <w:sz w:val="24"/>
                <w:szCs w:val="20"/>
              </w:rPr>
              <w:t>1</w:t>
            </w:r>
          </w:p>
        </w:tc>
        <w:tc>
          <w:tcPr>
            <w:tcW w:w="1550" w:type="dxa"/>
            <w:tcBorders>
              <w:top w:val="double" w:sz="4" w:space="0" w:color="auto"/>
            </w:tcBorders>
            <w:vAlign w:val="center"/>
          </w:tcPr>
          <w:p w14:paraId="3592EEB6" w14:textId="4073EFE6" w:rsidR="0028384A" w:rsidRPr="00D013DC" w:rsidRDefault="0028384A" w:rsidP="00E3037F">
            <w:pPr>
              <w:pStyle w:val="afb"/>
              <w:rPr>
                <w:rStyle w:val="aff5"/>
                <w:b w:val="0"/>
                <w:bCs w:val="0"/>
                <w:sz w:val="24"/>
                <w:szCs w:val="20"/>
              </w:rPr>
            </w:pPr>
            <w:r w:rsidRPr="00D013DC">
              <w:rPr>
                <w:rStyle w:val="aff5"/>
                <w:b w:val="0"/>
                <w:bCs w:val="0"/>
                <w:sz w:val="24"/>
                <w:szCs w:val="20"/>
              </w:rPr>
              <w:t>2</w:t>
            </w:r>
          </w:p>
        </w:tc>
        <w:tc>
          <w:tcPr>
            <w:tcW w:w="4932" w:type="dxa"/>
            <w:tcBorders>
              <w:top w:val="double" w:sz="4" w:space="0" w:color="auto"/>
            </w:tcBorders>
            <w:vAlign w:val="center"/>
          </w:tcPr>
          <w:p w14:paraId="60DC83D3" w14:textId="5658E5AB" w:rsidR="0028384A" w:rsidRPr="00D013DC" w:rsidRDefault="0028384A" w:rsidP="00E3037F">
            <w:pPr>
              <w:pStyle w:val="afb"/>
              <w:rPr>
                <w:rStyle w:val="aff5"/>
                <w:b w:val="0"/>
                <w:bCs w:val="0"/>
                <w:sz w:val="24"/>
                <w:szCs w:val="20"/>
              </w:rPr>
            </w:pPr>
            <w:r w:rsidRPr="00D013DC">
              <w:rPr>
                <w:rStyle w:val="aff5"/>
                <w:b w:val="0"/>
                <w:bCs w:val="0"/>
                <w:sz w:val="24"/>
                <w:szCs w:val="20"/>
              </w:rPr>
              <w:t>3</w:t>
            </w:r>
          </w:p>
        </w:tc>
      </w:tr>
      <w:tr w:rsidR="00E3037F" w14:paraId="1E5C56C3" w14:textId="77777777" w:rsidTr="00C274FA">
        <w:tc>
          <w:tcPr>
            <w:tcW w:w="3430" w:type="dxa"/>
            <w:vAlign w:val="center"/>
          </w:tcPr>
          <w:p w14:paraId="0791C49D" w14:textId="16A05805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SignInButton_Click</w:t>
            </w:r>
          </w:p>
        </w:tc>
        <w:tc>
          <w:tcPr>
            <w:tcW w:w="1550" w:type="dxa"/>
            <w:vAlign w:val="center"/>
          </w:tcPr>
          <w:p w14:paraId="7E307148" w14:textId="2D0B1515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Authorization</w:t>
            </w:r>
          </w:p>
        </w:tc>
        <w:tc>
          <w:tcPr>
            <w:tcW w:w="4932" w:type="dxa"/>
            <w:vAlign w:val="center"/>
          </w:tcPr>
          <w:p w14:paraId="2376C47B" w14:textId="3DD26C6C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Авторизация пользователя: проверка логина/пароля в БД и переход в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</w:tr>
      <w:tr w:rsidR="00E3037F" w14:paraId="403E98C8" w14:textId="77777777" w:rsidTr="00C274FA">
        <w:tc>
          <w:tcPr>
            <w:tcW w:w="3430" w:type="dxa"/>
            <w:vAlign w:val="center"/>
          </w:tcPr>
          <w:p w14:paraId="6D5C82A5" w14:textId="11A86E20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Register_Click</w:t>
            </w:r>
          </w:p>
        </w:tc>
        <w:tc>
          <w:tcPr>
            <w:tcW w:w="1550" w:type="dxa"/>
            <w:vAlign w:val="center"/>
          </w:tcPr>
          <w:p w14:paraId="110CD760" w14:textId="1DD06DA7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Authorization</w:t>
            </w:r>
          </w:p>
        </w:tc>
        <w:tc>
          <w:tcPr>
            <w:tcW w:w="4932" w:type="dxa"/>
            <w:vAlign w:val="center"/>
          </w:tcPr>
          <w:p w14:paraId="34AF32DA" w14:textId="50EB416E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Открытие окна регистрации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Registration</w:t>
            </w:r>
          </w:p>
        </w:tc>
      </w:tr>
      <w:tr w:rsidR="00E3037F" w14:paraId="58F3F774" w14:textId="77777777" w:rsidTr="00C274FA">
        <w:tc>
          <w:tcPr>
            <w:tcW w:w="3430" w:type="dxa"/>
            <w:vAlign w:val="center"/>
          </w:tcPr>
          <w:p w14:paraId="3C78045A" w14:textId="6C39E828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RegistrationInButton_Click</w:t>
            </w:r>
          </w:p>
        </w:tc>
        <w:tc>
          <w:tcPr>
            <w:tcW w:w="1550" w:type="dxa"/>
            <w:vAlign w:val="center"/>
          </w:tcPr>
          <w:p w14:paraId="634BC669" w14:textId="3054CB35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Registration</w:t>
            </w:r>
          </w:p>
        </w:tc>
        <w:tc>
          <w:tcPr>
            <w:tcW w:w="4932" w:type="dxa"/>
            <w:vAlign w:val="center"/>
          </w:tcPr>
          <w:p w14:paraId="6D07A28D" w14:textId="1479CC5C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Регистрация нового пользователя: валидация полей, добавление в таблицу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User</w:t>
            </w:r>
            <w:r w:rsidRPr="00D013DC">
              <w:rPr>
                <w:sz w:val="24"/>
                <w:szCs w:val="20"/>
              </w:rPr>
              <w:t xml:space="preserve">, переход в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</w:tr>
      <w:tr w:rsidR="00E3037F" w14:paraId="6D197788" w14:textId="77777777" w:rsidTr="00C274FA">
        <w:tc>
          <w:tcPr>
            <w:tcW w:w="3430" w:type="dxa"/>
            <w:tcBorders>
              <w:bottom w:val="single" w:sz="4" w:space="0" w:color="auto"/>
            </w:tcBorders>
            <w:vAlign w:val="center"/>
          </w:tcPr>
          <w:p w14:paraId="2268FD47" w14:textId="1FA1A4D0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BackButton_Click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vAlign w:val="center"/>
          </w:tcPr>
          <w:p w14:paraId="30C941FE" w14:textId="29097EDF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Registration</w:t>
            </w:r>
          </w:p>
        </w:tc>
        <w:tc>
          <w:tcPr>
            <w:tcW w:w="4932" w:type="dxa"/>
            <w:tcBorders>
              <w:bottom w:val="single" w:sz="4" w:space="0" w:color="auto"/>
            </w:tcBorders>
            <w:vAlign w:val="center"/>
          </w:tcPr>
          <w:p w14:paraId="33F585C4" w14:textId="08ED2C14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Возврат на окно авторизации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Authorization</w:t>
            </w:r>
          </w:p>
        </w:tc>
      </w:tr>
      <w:tr w:rsidR="00E3037F" w14:paraId="50AF0C6D" w14:textId="77777777" w:rsidTr="00C274FA">
        <w:tc>
          <w:tcPr>
            <w:tcW w:w="3430" w:type="dxa"/>
            <w:tcBorders>
              <w:bottom w:val="nil"/>
            </w:tcBorders>
            <w:vAlign w:val="center"/>
          </w:tcPr>
          <w:p w14:paraId="050B999E" w14:textId="0DC0B856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PasswordBox_PasswordChanged</w:t>
            </w:r>
          </w:p>
        </w:tc>
        <w:tc>
          <w:tcPr>
            <w:tcW w:w="1550" w:type="dxa"/>
            <w:tcBorders>
              <w:bottom w:val="nil"/>
            </w:tcBorders>
            <w:vAlign w:val="center"/>
          </w:tcPr>
          <w:p w14:paraId="2910E398" w14:textId="4281D884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Registration</w:t>
            </w:r>
          </w:p>
        </w:tc>
        <w:tc>
          <w:tcPr>
            <w:tcW w:w="4932" w:type="dxa"/>
            <w:tcBorders>
              <w:bottom w:val="nil"/>
            </w:tcBorders>
            <w:vAlign w:val="center"/>
          </w:tcPr>
          <w:p w14:paraId="07F8039B" w14:textId="1C16F810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>Управление плейсхолдером пароля в UI</w:t>
            </w:r>
          </w:p>
        </w:tc>
      </w:tr>
      <w:tr w:rsidR="00E3037F" w14:paraId="0FDA5CAF" w14:textId="77777777" w:rsidTr="00C274FA">
        <w:tc>
          <w:tcPr>
            <w:tcW w:w="3430" w:type="dxa"/>
            <w:tcBorders>
              <w:top w:val="nil"/>
              <w:bottom w:val="nil"/>
            </w:tcBorders>
            <w:vAlign w:val="center"/>
          </w:tcPr>
          <w:p w14:paraId="35822F2A" w14:textId="3BF32F33" w:rsidR="00E3037F" w:rsidRPr="00984F65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vAlign w:val="center"/>
          </w:tcPr>
          <w:p w14:paraId="5E582836" w14:textId="26C057C0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</w:p>
        </w:tc>
        <w:tc>
          <w:tcPr>
            <w:tcW w:w="4932" w:type="dxa"/>
            <w:tcBorders>
              <w:top w:val="nil"/>
              <w:bottom w:val="nil"/>
            </w:tcBorders>
            <w:vAlign w:val="center"/>
          </w:tcPr>
          <w:p w14:paraId="770B842B" w14:textId="73372CD8" w:rsidR="00E3037F" w:rsidRPr="00D013DC" w:rsidRDefault="00E3037F" w:rsidP="008F1347">
            <w:pPr>
              <w:pStyle w:val="afb"/>
              <w:jc w:val="left"/>
              <w:rPr>
                <w:sz w:val="24"/>
                <w:szCs w:val="20"/>
              </w:rPr>
            </w:pPr>
          </w:p>
        </w:tc>
      </w:tr>
    </w:tbl>
    <w:p w14:paraId="0CD56514" w14:textId="66D74ED0" w:rsidR="00C274FA" w:rsidRDefault="00C274FA" w:rsidP="00C274FA"/>
    <w:p w14:paraId="2167E88F" w14:textId="62600FC7" w:rsidR="00C274FA" w:rsidRPr="00C274FA" w:rsidRDefault="00C274FA" w:rsidP="00C274FA">
      <w:pPr>
        <w:pStyle w:val="af7"/>
        <w:spacing w:line="360" w:lineRule="auto"/>
      </w:pPr>
      <w:r>
        <w:lastRenderedPageBreak/>
        <w:t>Продолжение таблицы 3.5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90"/>
        <w:gridCol w:w="1984"/>
        <w:gridCol w:w="3538"/>
      </w:tblGrid>
      <w:tr w:rsidR="000E1AEF" w14:paraId="632A4659" w14:textId="77777777" w:rsidTr="000E1AEF">
        <w:tc>
          <w:tcPr>
            <w:tcW w:w="4390" w:type="dxa"/>
            <w:vAlign w:val="center"/>
          </w:tcPr>
          <w:p w14:paraId="7193787E" w14:textId="77777777" w:rsidR="00C274FA" w:rsidRPr="00C274FA" w:rsidRDefault="00C274FA" w:rsidP="006F1785">
            <w:pPr>
              <w:pStyle w:val="afb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1</w:t>
            </w:r>
          </w:p>
        </w:tc>
        <w:tc>
          <w:tcPr>
            <w:tcW w:w="1984" w:type="dxa"/>
            <w:vAlign w:val="center"/>
          </w:tcPr>
          <w:p w14:paraId="41827DDF" w14:textId="77777777" w:rsidR="00C274FA" w:rsidRPr="00C274FA" w:rsidRDefault="00C274FA" w:rsidP="006F1785">
            <w:pPr>
              <w:pStyle w:val="afb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2</w:t>
            </w:r>
          </w:p>
        </w:tc>
        <w:tc>
          <w:tcPr>
            <w:tcW w:w="3538" w:type="dxa"/>
            <w:vAlign w:val="center"/>
          </w:tcPr>
          <w:p w14:paraId="4623B6D8" w14:textId="77777777" w:rsidR="00C274FA" w:rsidRPr="00C274FA" w:rsidRDefault="00C274FA" w:rsidP="006F1785">
            <w:pPr>
              <w:pStyle w:val="afb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3</w:t>
            </w:r>
          </w:p>
        </w:tc>
      </w:tr>
      <w:tr w:rsidR="00C274FA" w14:paraId="271AF48E" w14:textId="77777777" w:rsidTr="000E1AEF">
        <w:tc>
          <w:tcPr>
            <w:tcW w:w="4390" w:type="dxa"/>
            <w:vAlign w:val="center"/>
          </w:tcPr>
          <w:p w14:paraId="7F2F835B" w14:textId="5707A927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Load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  <w:lang w:val="en-US"/>
              </w:rPr>
              <w:t>Tournament</w:t>
            </w:r>
          </w:p>
        </w:tc>
        <w:tc>
          <w:tcPr>
            <w:tcW w:w="1984" w:type="dxa"/>
            <w:vAlign w:val="center"/>
          </w:tcPr>
          <w:p w14:paraId="5CCF2F3F" w14:textId="5BF11522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13546107" w14:textId="4AC49CA2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Асинхронная загрузка турниров и справочников из SQLite через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ApplicationContext</w:t>
            </w:r>
          </w:p>
        </w:tc>
      </w:tr>
      <w:tr w:rsidR="00C274FA" w14:paraId="67BEAB7C" w14:textId="77777777" w:rsidTr="000E1AEF">
        <w:tc>
          <w:tcPr>
            <w:tcW w:w="4390" w:type="dxa"/>
            <w:vAlign w:val="center"/>
          </w:tcPr>
          <w:p w14:paraId="1B17D9D9" w14:textId="73B9C02D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ApplyButton_Click</w:t>
            </w:r>
          </w:p>
        </w:tc>
        <w:tc>
          <w:tcPr>
            <w:tcW w:w="1984" w:type="dxa"/>
            <w:vAlign w:val="center"/>
          </w:tcPr>
          <w:p w14:paraId="7D0D0D01" w14:textId="380E6992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78B8E1E3" w14:textId="1BF4DD2F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Сбор критериев фильтрации/сортировки и запуск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ApplyFilters()</w:t>
            </w:r>
          </w:p>
        </w:tc>
      </w:tr>
      <w:tr w:rsidR="00C274FA" w14:paraId="14429DCE" w14:textId="77777777" w:rsidTr="000E1AEF">
        <w:tc>
          <w:tcPr>
            <w:tcW w:w="4390" w:type="dxa"/>
            <w:vAlign w:val="center"/>
          </w:tcPr>
          <w:p w14:paraId="174AD216" w14:textId="1BD61112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CancellButton_Click</w:t>
            </w:r>
          </w:p>
        </w:tc>
        <w:tc>
          <w:tcPr>
            <w:tcW w:w="1984" w:type="dxa"/>
            <w:vAlign w:val="center"/>
          </w:tcPr>
          <w:p w14:paraId="2C6A5636" w14:textId="7E598D77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067A1349" w14:textId="4C951BB2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>Сброс фильтров и закрытие панели фильтрации</w:t>
            </w:r>
          </w:p>
        </w:tc>
      </w:tr>
      <w:tr w:rsidR="00C274FA" w14:paraId="5BBF0348" w14:textId="77777777" w:rsidTr="000E1AEF">
        <w:tc>
          <w:tcPr>
            <w:tcW w:w="4390" w:type="dxa"/>
            <w:vAlign w:val="center"/>
          </w:tcPr>
          <w:p w14:paraId="142F1CB8" w14:textId="0F54531C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ApplyFilters()</w:t>
            </w:r>
          </w:p>
        </w:tc>
        <w:tc>
          <w:tcPr>
            <w:tcW w:w="1984" w:type="dxa"/>
            <w:vAlign w:val="center"/>
          </w:tcPr>
          <w:p w14:paraId="6E6D7683" w14:textId="31050BAD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78687E37" w14:textId="299DAFA9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Применение фильтров и сортировки к коллекции турниров (LINQ /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ICollectionView</w:t>
            </w:r>
            <w:r w:rsidRPr="00D013DC">
              <w:rPr>
                <w:sz w:val="24"/>
                <w:szCs w:val="20"/>
              </w:rPr>
              <w:t>)</w:t>
            </w:r>
          </w:p>
        </w:tc>
      </w:tr>
      <w:tr w:rsidR="00C274FA" w14:paraId="0E9640D4" w14:textId="77777777" w:rsidTr="000E1AEF">
        <w:tc>
          <w:tcPr>
            <w:tcW w:w="4390" w:type="dxa"/>
            <w:vAlign w:val="center"/>
          </w:tcPr>
          <w:p w14:paraId="0071A869" w14:textId="2168A8A2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SearchText_TextChanged</w:t>
            </w:r>
            <w:r w:rsidRPr="00D013DC">
              <w:rPr>
                <w:sz w:val="24"/>
                <w:szCs w:val="20"/>
              </w:rPr>
              <w:t xml:space="preserve"> /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SearchButton_Click</w:t>
            </w:r>
          </w:p>
        </w:tc>
        <w:tc>
          <w:tcPr>
            <w:tcW w:w="1984" w:type="dxa"/>
            <w:vAlign w:val="center"/>
          </w:tcPr>
          <w:p w14:paraId="23567526" w14:textId="471A1835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46D904B4" w14:textId="4F1F7C6C" w:rsidR="00C274FA" w:rsidRPr="00C274FA" w:rsidRDefault="00C274FA" w:rsidP="00C274FA">
            <w:pPr>
              <w:pStyle w:val="afb"/>
              <w:jc w:val="left"/>
              <w:rPr>
                <w:sz w:val="24"/>
                <w:szCs w:val="20"/>
              </w:rPr>
            </w:pPr>
            <w:r w:rsidRPr="00D013DC">
              <w:rPr>
                <w:sz w:val="24"/>
                <w:szCs w:val="20"/>
              </w:rPr>
              <w:t xml:space="preserve">Поиск турниров по подстроке в </w:t>
            </w:r>
            <w:r w:rsidRPr="00D013DC">
              <w:rPr>
                <w:rStyle w:val="HTML"/>
                <w:rFonts w:ascii="Times New Roman" w:eastAsiaTheme="minorHAnsi" w:hAnsi="Times New Roman" w:cstheme="minorBidi"/>
                <w:sz w:val="24"/>
              </w:rPr>
              <w:t>tournamentName</w:t>
            </w:r>
            <w:r w:rsidRPr="00D013DC">
              <w:rPr>
                <w:sz w:val="24"/>
                <w:szCs w:val="20"/>
              </w:rPr>
              <w:t xml:space="preserve"> и обновление отображения</w:t>
            </w:r>
          </w:p>
        </w:tc>
      </w:tr>
      <w:tr w:rsidR="000E1AEF" w14:paraId="742B5C98" w14:textId="77777777" w:rsidTr="000E1AEF">
        <w:tc>
          <w:tcPr>
            <w:tcW w:w="4390" w:type="dxa"/>
            <w:vAlign w:val="center"/>
          </w:tcPr>
          <w:p w14:paraId="67D9A1EA" w14:textId="77777777" w:rsidR="00C274FA" w:rsidRPr="00C274FA" w:rsidRDefault="00C274FA" w:rsidP="006F1785">
            <w:pPr>
              <w:pStyle w:val="afb"/>
              <w:jc w:val="left"/>
              <w:rPr>
                <w:rStyle w:val="HTML"/>
                <w:rFonts w:ascii="Times New Roman" w:eastAsiaTheme="minorHAnsi" w:hAnsi="Times New Roman" w:cstheme="minorBidi"/>
                <w:sz w:val="24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TournametsListBox_MouseDoubleClick</w:t>
            </w:r>
            <w:r w:rsidRPr="00C274FA">
              <w:rPr>
                <w:sz w:val="24"/>
                <w:szCs w:val="20"/>
              </w:rPr>
              <w:t xml:space="preserve"> / </w:t>
            </w: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TournametsListBox_KeyDown</w:t>
            </w:r>
          </w:p>
        </w:tc>
        <w:tc>
          <w:tcPr>
            <w:tcW w:w="1984" w:type="dxa"/>
            <w:vAlign w:val="center"/>
          </w:tcPr>
          <w:p w14:paraId="23258931" w14:textId="77777777" w:rsidR="00C274FA" w:rsidRPr="00C274FA" w:rsidRDefault="00C274FA" w:rsidP="006F1785">
            <w:pPr>
              <w:pStyle w:val="afb"/>
              <w:jc w:val="left"/>
              <w:rPr>
                <w:rStyle w:val="HTML"/>
                <w:rFonts w:ascii="Times New Roman" w:eastAsiaTheme="minorHAnsi" w:hAnsi="Times New Roman" w:cstheme="minorBidi"/>
                <w:sz w:val="24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720CE7F3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Разворачивание карточки турнира или показ подробностей</w:t>
            </w:r>
          </w:p>
        </w:tc>
      </w:tr>
      <w:tr w:rsidR="000E1AEF" w14:paraId="46888B77" w14:textId="77777777" w:rsidTr="000E1AEF">
        <w:tc>
          <w:tcPr>
            <w:tcW w:w="4390" w:type="dxa"/>
            <w:vAlign w:val="center"/>
          </w:tcPr>
          <w:p w14:paraId="3E8C3538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RegButton_Click</w:t>
            </w:r>
          </w:p>
        </w:tc>
        <w:tc>
          <w:tcPr>
            <w:tcW w:w="1984" w:type="dxa"/>
            <w:vAlign w:val="center"/>
          </w:tcPr>
          <w:p w14:paraId="23E284E1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441075EB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 xml:space="preserve">Регистрация/отмена регистрации: проверка наличия записи в </w:t>
            </w: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RegistrationForTournament</w:t>
            </w:r>
            <w:r w:rsidRPr="00C274FA">
              <w:rPr>
                <w:sz w:val="24"/>
                <w:szCs w:val="20"/>
              </w:rPr>
              <w:t xml:space="preserve">, добавление/удаление и </w:t>
            </w: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SaveChangesAsync()</w:t>
            </w:r>
          </w:p>
        </w:tc>
      </w:tr>
      <w:tr w:rsidR="000E1AEF" w14:paraId="45DE8F72" w14:textId="77777777" w:rsidTr="000E1AEF">
        <w:tc>
          <w:tcPr>
            <w:tcW w:w="4390" w:type="dxa"/>
            <w:vAlign w:val="center"/>
          </w:tcPr>
          <w:p w14:paraId="7F5B3EED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TournametsListBox_SelectionChanged</w:t>
            </w:r>
          </w:p>
        </w:tc>
        <w:tc>
          <w:tcPr>
            <w:tcW w:w="1984" w:type="dxa"/>
            <w:vAlign w:val="center"/>
          </w:tcPr>
          <w:p w14:paraId="6A89FD1C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4AC0147B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Обновление контекстного состояния интерфейса при смене выбранного турнира</w:t>
            </w:r>
          </w:p>
        </w:tc>
      </w:tr>
      <w:tr w:rsidR="000E1AEF" w14:paraId="1BCFC17D" w14:textId="77777777" w:rsidTr="000E1AEF">
        <w:tc>
          <w:tcPr>
            <w:tcW w:w="4390" w:type="dxa"/>
            <w:vAlign w:val="center"/>
          </w:tcPr>
          <w:p w14:paraId="0631DD50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MyButton_Click</w:t>
            </w:r>
          </w:p>
        </w:tc>
        <w:tc>
          <w:tcPr>
            <w:tcW w:w="1984" w:type="dxa"/>
            <w:vAlign w:val="center"/>
          </w:tcPr>
          <w:p w14:paraId="4203F1D2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MainMenu</w:t>
            </w:r>
          </w:p>
        </w:tc>
        <w:tc>
          <w:tcPr>
            <w:tcW w:w="3538" w:type="dxa"/>
            <w:vAlign w:val="center"/>
          </w:tcPr>
          <w:p w14:paraId="2C60E220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 xml:space="preserve">Переход в окно </w:t>
            </w: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MyProfile</w:t>
            </w:r>
            <w:r w:rsidRPr="00C274FA">
              <w:rPr>
                <w:sz w:val="24"/>
                <w:szCs w:val="20"/>
              </w:rPr>
              <w:t>, передача контекста текущего пользователя</w:t>
            </w:r>
          </w:p>
        </w:tc>
      </w:tr>
      <w:tr w:rsidR="000E1AEF" w14:paraId="704F36CF" w14:textId="77777777" w:rsidTr="000E1AEF">
        <w:tc>
          <w:tcPr>
            <w:tcW w:w="4390" w:type="dxa"/>
            <w:vAlign w:val="center"/>
          </w:tcPr>
          <w:p w14:paraId="0C3EA66A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LoadUserRegistrations()</w:t>
            </w:r>
          </w:p>
        </w:tc>
        <w:tc>
          <w:tcPr>
            <w:tcW w:w="1984" w:type="dxa"/>
            <w:vAlign w:val="center"/>
          </w:tcPr>
          <w:p w14:paraId="5A82E75B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MyProfile</w:t>
            </w:r>
          </w:p>
        </w:tc>
        <w:tc>
          <w:tcPr>
            <w:tcW w:w="3538" w:type="dxa"/>
            <w:vAlign w:val="center"/>
          </w:tcPr>
          <w:p w14:paraId="6AF26666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Загрузка регистраций текущего пользователя с подгрузкой связанных сущностей для отображения</w:t>
            </w:r>
          </w:p>
        </w:tc>
      </w:tr>
      <w:tr w:rsidR="000E1AEF" w14:paraId="3548DD41" w14:textId="77777777" w:rsidTr="000E1AEF">
        <w:tc>
          <w:tcPr>
            <w:tcW w:w="4390" w:type="dxa"/>
            <w:vAlign w:val="center"/>
          </w:tcPr>
          <w:p w14:paraId="29F6A8CC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CancelRegistration_Click</w:t>
            </w:r>
          </w:p>
        </w:tc>
        <w:tc>
          <w:tcPr>
            <w:tcW w:w="1984" w:type="dxa"/>
            <w:vAlign w:val="center"/>
          </w:tcPr>
          <w:p w14:paraId="76B66EDA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MyProfile</w:t>
            </w:r>
          </w:p>
        </w:tc>
        <w:tc>
          <w:tcPr>
            <w:tcW w:w="3538" w:type="dxa"/>
            <w:vAlign w:val="center"/>
          </w:tcPr>
          <w:p w14:paraId="4FC78BBE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 xml:space="preserve">Отмена регистрации: удаление записи из </w:t>
            </w: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RegistrationForTournament</w:t>
            </w:r>
            <w:r w:rsidRPr="00C274FA">
              <w:rPr>
                <w:sz w:val="24"/>
                <w:szCs w:val="20"/>
              </w:rPr>
              <w:t xml:space="preserve"> и обновление списка</w:t>
            </w:r>
          </w:p>
        </w:tc>
      </w:tr>
      <w:tr w:rsidR="000E1AEF" w14:paraId="3ED76F36" w14:textId="77777777" w:rsidTr="000E1AEF">
        <w:tc>
          <w:tcPr>
            <w:tcW w:w="4390" w:type="dxa"/>
            <w:vAlign w:val="center"/>
          </w:tcPr>
          <w:p w14:paraId="475CC94D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ExportToDocx</w:t>
            </w:r>
          </w:p>
        </w:tc>
        <w:tc>
          <w:tcPr>
            <w:tcW w:w="1984" w:type="dxa"/>
            <w:vAlign w:val="center"/>
          </w:tcPr>
          <w:p w14:paraId="4DA35BC6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MyProfile</w:t>
            </w:r>
          </w:p>
        </w:tc>
        <w:tc>
          <w:tcPr>
            <w:tcW w:w="3538" w:type="dxa"/>
            <w:vAlign w:val="center"/>
          </w:tcPr>
          <w:p w14:paraId="0F049BBE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Формирование и сохранение отчёта в формате DOCX (Open XML SDK)</w:t>
            </w:r>
          </w:p>
        </w:tc>
      </w:tr>
      <w:tr w:rsidR="000E1AEF" w14:paraId="11E6A9B0" w14:textId="77777777" w:rsidTr="000E1AEF">
        <w:tc>
          <w:tcPr>
            <w:tcW w:w="4390" w:type="dxa"/>
            <w:vAlign w:val="center"/>
          </w:tcPr>
          <w:p w14:paraId="69D24461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rStyle w:val="HTML"/>
                <w:rFonts w:ascii="Times New Roman" w:eastAsiaTheme="minorHAnsi" w:hAnsi="Times New Roman" w:cstheme="minorBidi"/>
                <w:sz w:val="24"/>
              </w:rPr>
              <w:t>ShowMessage(string, string, MessageBoxImage)</w:t>
            </w:r>
          </w:p>
        </w:tc>
        <w:tc>
          <w:tcPr>
            <w:tcW w:w="1984" w:type="dxa"/>
            <w:vAlign w:val="center"/>
          </w:tcPr>
          <w:p w14:paraId="42962E4E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Утилитарный модуль / общий</w:t>
            </w:r>
          </w:p>
        </w:tc>
        <w:tc>
          <w:tcPr>
            <w:tcW w:w="3538" w:type="dxa"/>
            <w:vAlign w:val="center"/>
          </w:tcPr>
          <w:p w14:paraId="167B43D9" w14:textId="77777777" w:rsidR="00C274FA" w:rsidRPr="00C274FA" w:rsidRDefault="00C274FA" w:rsidP="006F1785">
            <w:pPr>
              <w:pStyle w:val="afb"/>
              <w:jc w:val="left"/>
              <w:rPr>
                <w:sz w:val="24"/>
                <w:szCs w:val="20"/>
              </w:rPr>
            </w:pPr>
            <w:r w:rsidRPr="00C274FA">
              <w:rPr>
                <w:sz w:val="24"/>
                <w:szCs w:val="20"/>
              </w:rPr>
              <w:t>Централизованный вывод сообщений пользователю (ошибки, подтверждения)</w:t>
            </w:r>
          </w:p>
        </w:tc>
      </w:tr>
    </w:tbl>
    <w:p w14:paraId="5BD49B19" w14:textId="259CF798" w:rsidR="00E3037F" w:rsidRDefault="00E3037F" w:rsidP="00C274FA">
      <w:pPr>
        <w:ind w:firstLine="0"/>
      </w:pPr>
    </w:p>
    <w:p w14:paraId="2DA9721B" w14:textId="7BBC63B8" w:rsidR="006049A1" w:rsidRPr="006049A1" w:rsidRDefault="00D013DC" w:rsidP="00D013DC">
      <w:pPr>
        <w:pStyle w:val="2"/>
        <w:numPr>
          <w:ilvl w:val="0"/>
          <w:numId w:val="0"/>
        </w:numPr>
        <w:ind w:left="709"/>
      </w:pPr>
      <w:bookmarkStart w:id="16" w:name="_Toc224523165"/>
      <w:r>
        <w:lastRenderedPageBreak/>
        <w:t xml:space="preserve">3.4 </w:t>
      </w:r>
      <w:r w:rsidR="0006048B" w:rsidRPr="0006048B">
        <w:t>Разработка интерфейса пользователя</w:t>
      </w:r>
      <w:bookmarkEnd w:id="16"/>
    </w:p>
    <w:p w14:paraId="7725AE89" w14:textId="7BA5ADB6" w:rsidR="00E92A10" w:rsidRDefault="00E92A10" w:rsidP="00E92A10"/>
    <w:p w14:paraId="0DEF311E" w14:textId="0AFF62B4" w:rsidR="00E92A10" w:rsidRDefault="00CA7A70" w:rsidP="00E92A10">
      <w:r w:rsidRPr="00CA7A70">
        <w:t>На рисунке 3.</w:t>
      </w:r>
      <w:r w:rsidR="0025651C">
        <w:t>3</w:t>
      </w:r>
      <w:r w:rsidRPr="00CA7A70">
        <w:t xml:space="preserve"> изображена схема </w:t>
      </w:r>
      <w:r>
        <w:t>входной</w:t>
      </w:r>
      <w:r w:rsidRPr="00CA7A70">
        <w:t xml:space="preserve"> формы «</w:t>
      </w:r>
      <w:r>
        <w:rPr>
          <w:lang w:val="en-US"/>
        </w:rPr>
        <w:t>Authorization</w:t>
      </w:r>
      <w:r w:rsidRPr="00CA7A70">
        <w:t>».</w:t>
      </w:r>
    </w:p>
    <w:p w14:paraId="35B849AF" w14:textId="79EF9869" w:rsidR="00CA7A70" w:rsidRDefault="00CA7A70" w:rsidP="00E92A10"/>
    <w:p w14:paraId="6043A505" w14:textId="13623262" w:rsidR="0025651C" w:rsidRDefault="00694C4F" w:rsidP="0025651C">
      <w:pPr>
        <w:pStyle w:val="af9"/>
        <w:keepNext/>
      </w:pPr>
      <w:r>
        <w:object w:dxaOrig="10395" w:dyaOrig="5865" w14:anchorId="6B69D1D2">
          <v:shape id="_x0000_i1186" type="#_x0000_t75" style="width:472.75pt;height:286.65pt" o:ole="">
            <v:imagedata r:id="rId16" o:title=""/>
          </v:shape>
          <o:OLEObject Type="Embed" ProgID="Visio.Drawing.15" ShapeID="_x0000_i1186" DrawAspect="Content" ObjectID="_1835137164" r:id="rId17"/>
        </w:object>
      </w:r>
    </w:p>
    <w:p w14:paraId="40ECBA44" w14:textId="77777777" w:rsidR="0025651C" w:rsidRDefault="0025651C" w:rsidP="0025651C"/>
    <w:p w14:paraId="77B6EC2D" w14:textId="15CEE344" w:rsidR="00CA7A70" w:rsidRPr="0025651C" w:rsidRDefault="0025651C" w:rsidP="0025651C">
      <w:r>
        <w:t xml:space="preserve">Рисунок </w:t>
      </w:r>
      <w:r w:rsidR="004559A6">
        <w:fldChar w:fldCharType="begin"/>
      </w:r>
      <w:r w:rsidR="004559A6">
        <w:instrText xml:space="preserve"> STYLEREF 1 \s </w:instrText>
      </w:r>
      <w:r w:rsidR="004559A6">
        <w:fldChar w:fldCharType="separate"/>
      </w:r>
      <w:r w:rsidR="00C3383A">
        <w:rPr>
          <w:noProof/>
        </w:rPr>
        <w:t>3</w:t>
      </w:r>
      <w:r w:rsidR="004559A6">
        <w:rPr>
          <w:noProof/>
        </w:rPr>
        <w:fldChar w:fldCharType="end"/>
      </w:r>
      <w:r w:rsidR="00445624">
        <w:t>.</w:t>
      </w:r>
      <w:r w:rsidR="004559A6">
        <w:fldChar w:fldCharType="begin"/>
      </w:r>
      <w:r w:rsidR="004559A6">
        <w:instrText xml:space="preserve"> SEQ Рисунок \* ARABIC \s 1 </w:instrText>
      </w:r>
      <w:r w:rsidR="004559A6">
        <w:fldChar w:fldCharType="separate"/>
      </w:r>
      <w:r w:rsidR="00C3383A">
        <w:rPr>
          <w:noProof/>
        </w:rPr>
        <w:t>3</w:t>
      </w:r>
      <w:r w:rsidR="004559A6">
        <w:rPr>
          <w:noProof/>
        </w:rPr>
        <w:fldChar w:fldCharType="end"/>
      </w:r>
      <w:r w:rsidRPr="0025651C">
        <w:t xml:space="preserve"> – </w:t>
      </w:r>
      <w:r>
        <w:t>С</w:t>
      </w:r>
      <w:r w:rsidRPr="00CA7A70">
        <w:t>хема формы «</w:t>
      </w:r>
      <w:r>
        <w:rPr>
          <w:lang w:val="en-US"/>
        </w:rPr>
        <w:t>Authorization</w:t>
      </w:r>
      <w:r w:rsidRPr="00CA7A70">
        <w:t>»</w:t>
      </w:r>
    </w:p>
    <w:p w14:paraId="718170E1" w14:textId="74003F9D" w:rsidR="0025651C" w:rsidRDefault="0025651C" w:rsidP="00E92A10"/>
    <w:p w14:paraId="489559E7" w14:textId="3786C0E2" w:rsidR="00694C4F" w:rsidRPr="00694C4F" w:rsidRDefault="00694C4F" w:rsidP="00E92A10">
      <w:r>
        <w:t xml:space="preserve">Элементы формы </w:t>
      </w:r>
      <w:r w:rsidRPr="00CA7A70">
        <w:t>«</w:t>
      </w:r>
      <w:r>
        <w:rPr>
          <w:lang w:val="en-US"/>
        </w:rPr>
        <w:t>Authorization</w:t>
      </w:r>
      <w:r w:rsidRPr="00CA7A70">
        <w:t>»</w:t>
      </w:r>
      <w:r>
        <w:t>:</w:t>
      </w:r>
    </w:p>
    <w:p w14:paraId="2884BBA6" w14:textId="3DBAF76A" w:rsidR="0025651C" w:rsidRDefault="00694C4F" w:rsidP="00E92A10">
      <w:bookmarkStart w:id="17" w:name="_Hlk217152392"/>
      <w:r>
        <w:t>–</w:t>
      </w:r>
      <w:r>
        <w:tab/>
      </w:r>
      <w:r>
        <w:rPr>
          <w:lang w:val="en-US"/>
        </w:rPr>
        <w:t>TextBlock</w:t>
      </w:r>
      <w:r w:rsidRPr="00694C4F">
        <w:t xml:space="preserve"> «Login» – текстовая подсказка для поля ввода логина.</w:t>
      </w:r>
    </w:p>
    <w:p w14:paraId="2A0483CB" w14:textId="0148E6A1" w:rsidR="00694C4F" w:rsidRDefault="00694C4F" w:rsidP="00E92A10">
      <w:r>
        <w:t>–</w:t>
      </w:r>
      <w:r>
        <w:tab/>
      </w:r>
      <w:r>
        <w:rPr>
          <w:lang w:val="en-US"/>
        </w:rPr>
        <w:t>TextBlock</w:t>
      </w:r>
      <w:r w:rsidRPr="00694C4F">
        <w:t xml:space="preserve"> «Password» – текстовая подсказка для поля ввода пароля.</w:t>
      </w:r>
    </w:p>
    <w:p w14:paraId="18045E70" w14:textId="5810AB7A" w:rsidR="0025651C" w:rsidRDefault="00694C4F" w:rsidP="00E92A10">
      <w:r>
        <w:t>–</w:t>
      </w:r>
      <w:r>
        <w:tab/>
      </w:r>
      <w:r w:rsidRPr="00694C4F">
        <w:t xml:space="preserve">TextBox LoginTextBox </w:t>
      </w:r>
      <w:r>
        <w:t>–</w:t>
      </w:r>
      <w:r w:rsidRPr="00694C4F">
        <w:t xml:space="preserve"> </w:t>
      </w:r>
      <w:r>
        <w:t xml:space="preserve">поле для </w:t>
      </w:r>
      <w:r w:rsidRPr="00694C4F">
        <w:t>ввод</w:t>
      </w:r>
      <w:r>
        <w:t>а</w:t>
      </w:r>
      <w:r w:rsidRPr="00694C4F">
        <w:t xml:space="preserve"> логина; при нажатии Enter переводит фокус в поле пароля</w:t>
      </w:r>
    </w:p>
    <w:p w14:paraId="5CE952A9" w14:textId="53666C13" w:rsidR="00694C4F" w:rsidRDefault="00694C4F" w:rsidP="00E92A10">
      <w:r>
        <w:t>–</w:t>
      </w:r>
      <w:r>
        <w:tab/>
      </w:r>
      <w:r w:rsidRPr="00694C4F">
        <w:t xml:space="preserve">PasswordBox PasswordBox </w:t>
      </w:r>
      <w:r>
        <w:t>–</w:t>
      </w:r>
      <w:r w:rsidRPr="00694C4F">
        <w:t xml:space="preserve"> </w:t>
      </w:r>
      <w:r>
        <w:t xml:space="preserve">поле для </w:t>
      </w:r>
      <w:r w:rsidRPr="00694C4F">
        <w:t>ввод</w:t>
      </w:r>
      <w:r>
        <w:t>а</w:t>
      </w:r>
      <w:r w:rsidRPr="00694C4F">
        <w:t xml:space="preserve"> пароля; при нажатии Enter запускает процедуру входа</w:t>
      </w:r>
    </w:p>
    <w:p w14:paraId="2C0BC968" w14:textId="45A214CA" w:rsidR="00694C4F" w:rsidRDefault="00694C4F" w:rsidP="00694C4F">
      <w:r>
        <w:t>–</w:t>
      </w:r>
      <w:r>
        <w:tab/>
      </w:r>
      <w:r w:rsidRPr="00694C4F">
        <w:t xml:space="preserve">Button SignInButton </w:t>
      </w:r>
      <w:r>
        <w:t>–</w:t>
      </w:r>
      <w:r w:rsidRPr="00694C4F">
        <w:t xml:space="preserve"> инициирует авторизацию (SignInButton_Click): чтение полей, валидация непустоты, асинхронный поиск пользователя в БД</w:t>
      </w:r>
      <w:r>
        <w:t>,</w:t>
      </w:r>
      <w:r w:rsidRPr="00694C4F">
        <w:t xml:space="preserve"> проверка пароля, переход в MainMenu при успехе; при ошибке </w:t>
      </w:r>
      <w:r>
        <w:t>–</w:t>
      </w:r>
      <w:r w:rsidRPr="00694C4F">
        <w:t xml:space="preserve"> показ MessageBox.</w:t>
      </w:r>
    </w:p>
    <w:p w14:paraId="0840493C" w14:textId="017D6E6C" w:rsidR="00694C4F" w:rsidRDefault="00694C4F" w:rsidP="00694C4F">
      <w:r>
        <w:t>–</w:t>
      </w:r>
      <w:r>
        <w:tab/>
      </w:r>
      <w:r>
        <w:rPr>
          <w:lang w:val="en-US"/>
        </w:rPr>
        <w:t>TextBlock</w:t>
      </w:r>
      <w:r w:rsidRPr="00694C4F">
        <w:t xml:space="preserve"> «Зарегистрироваться» </w:t>
      </w:r>
      <w:r>
        <w:t>–</w:t>
      </w:r>
      <w:r w:rsidRPr="00694C4F">
        <w:t xml:space="preserve"> </w:t>
      </w:r>
      <w:r>
        <w:rPr>
          <w:lang w:val="en-US"/>
        </w:rPr>
        <w:t>HyperLink</w:t>
      </w:r>
      <w:r w:rsidRPr="00694C4F">
        <w:t xml:space="preserve"> открывает окно Registration</w:t>
      </w:r>
    </w:p>
    <w:bookmarkEnd w:id="17"/>
    <w:p w14:paraId="6A9E0537" w14:textId="5431F5F9" w:rsidR="0025651C" w:rsidRDefault="0025651C" w:rsidP="0025651C">
      <w:r w:rsidRPr="00CA7A70">
        <w:t>На рисунке 3.</w:t>
      </w:r>
      <w:r>
        <w:t>4</w:t>
      </w:r>
      <w:r w:rsidRPr="00CA7A70">
        <w:t xml:space="preserve"> изображена схема формы «</w:t>
      </w:r>
      <w:r>
        <w:rPr>
          <w:lang w:val="en-US"/>
        </w:rPr>
        <w:t>Registration</w:t>
      </w:r>
      <w:r w:rsidRPr="00CA7A70">
        <w:t>».</w:t>
      </w:r>
    </w:p>
    <w:p w14:paraId="4B3B0BBC" w14:textId="77777777" w:rsidR="0025651C" w:rsidRDefault="0025651C" w:rsidP="0025651C"/>
    <w:p w14:paraId="333E15B2" w14:textId="69B31B71" w:rsidR="0025651C" w:rsidRDefault="00694C4F" w:rsidP="0025651C">
      <w:pPr>
        <w:pStyle w:val="af9"/>
        <w:keepNext/>
      </w:pPr>
      <w:r>
        <w:object w:dxaOrig="12631" w:dyaOrig="7771" w14:anchorId="5ACC8224">
          <v:shape id="_x0000_i1187" type="#_x0000_t75" style="width:474.1pt;height:302.95pt" o:ole="">
            <v:imagedata r:id="rId18" o:title=""/>
          </v:shape>
          <o:OLEObject Type="Embed" ProgID="Visio.Drawing.15" ShapeID="_x0000_i1187" DrawAspect="Content" ObjectID="_1835137165" r:id="rId19"/>
        </w:object>
      </w:r>
    </w:p>
    <w:p w14:paraId="6FD324CE" w14:textId="77777777" w:rsidR="0025651C" w:rsidRDefault="0025651C" w:rsidP="0025651C"/>
    <w:p w14:paraId="1237D632" w14:textId="11832E0D" w:rsidR="0025651C" w:rsidRPr="0025651C" w:rsidRDefault="0025651C" w:rsidP="0025651C">
      <w:r>
        <w:t xml:space="preserve">Рисунок </w:t>
      </w:r>
      <w:r w:rsidR="004559A6">
        <w:fldChar w:fldCharType="begin"/>
      </w:r>
      <w:r w:rsidR="004559A6">
        <w:instrText xml:space="preserve"> STYLEREF 1 \s </w:instrText>
      </w:r>
      <w:r w:rsidR="004559A6">
        <w:fldChar w:fldCharType="separate"/>
      </w:r>
      <w:r w:rsidR="00C3383A">
        <w:rPr>
          <w:noProof/>
        </w:rPr>
        <w:t>3</w:t>
      </w:r>
      <w:r w:rsidR="004559A6">
        <w:rPr>
          <w:noProof/>
        </w:rPr>
        <w:fldChar w:fldCharType="end"/>
      </w:r>
      <w:r>
        <w:t>.4</w:t>
      </w:r>
      <w:r w:rsidRPr="0025651C">
        <w:t xml:space="preserve"> – </w:t>
      </w:r>
      <w:r>
        <w:t>С</w:t>
      </w:r>
      <w:r w:rsidRPr="00CA7A70">
        <w:t>хема формы «</w:t>
      </w:r>
      <w:r>
        <w:rPr>
          <w:lang w:val="en-US"/>
        </w:rPr>
        <w:t>Registration</w:t>
      </w:r>
      <w:r w:rsidRPr="00CA7A70">
        <w:t>»</w:t>
      </w:r>
    </w:p>
    <w:p w14:paraId="0F8B1494" w14:textId="64EB6E45" w:rsidR="0025651C" w:rsidRDefault="0025651C" w:rsidP="00E92A10"/>
    <w:p w14:paraId="36F24853" w14:textId="7029EB9B" w:rsidR="00C1662F" w:rsidRDefault="00C1662F" w:rsidP="00E92A10">
      <w:r w:rsidRPr="00C1662F">
        <w:t>Элементы формы «</w:t>
      </w:r>
      <w:r>
        <w:rPr>
          <w:lang w:val="en-US"/>
        </w:rPr>
        <w:t>Registration</w:t>
      </w:r>
      <w:r w:rsidRPr="00C1662F">
        <w:t>»:</w:t>
      </w:r>
    </w:p>
    <w:p w14:paraId="1FF9DA95" w14:textId="10726A58" w:rsidR="00AE6AD3" w:rsidRPr="00AE6AD3" w:rsidRDefault="00AE6AD3" w:rsidP="00AE6AD3">
      <w:r>
        <w:t>–</w:t>
      </w:r>
      <w:r>
        <w:tab/>
        <w:t>TextBlock «Login» – текстовая подсказка для поля ввода логина.</w:t>
      </w:r>
    </w:p>
    <w:p w14:paraId="4365970D" w14:textId="37138400" w:rsidR="00AE6AD3" w:rsidRPr="00AE6AD3" w:rsidRDefault="00AE6AD3" w:rsidP="00AE6AD3">
      <w:r>
        <w:t>–</w:t>
      </w:r>
      <w:r>
        <w:tab/>
        <w:t>TextBlock «Password» – текстовая подсказка для поля ввода пароля.</w:t>
      </w:r>
    </w:p>
    <w:p w14:paraId="36C6C873" w14:textId="306F4C01" w:rsidR="00AE6AD3" w:rsidRDefault="00AE6AD3" w:rsidP="00AE6AD3">
      <w:r>
        <w:t>–</w:t>
      </w:r>
      <w:r>
        <w:tab/>
        <w:t>TextBlock «Фамилия» – текстовая подсказка для поля ввода фамилии</w:t>
      </w:r>
    </w:p>
    <w:p w14:paraId="7CB0EFA1" w14:textId="0B8FCC03" w:rsidR="00AE6AD3" w:rsidRDefault="00AE6AD3" w:rsidP="00AE6AD3">
      <w:r>
        <w:t>–</w:t>
      </w:r>
      <w:r>
        <w:tab/>
        <w:t>TextBlock «Имя» – текстовая подсказка для поля ввода имени</w:t>
      </w:r>
    </w:p>
    <w:p w14:paraId="554F0E22" w14:textId="12DEC1EF" w:rsidR="00AE6AD3" w:rsidRPr="00AE6AD3" w:rsidRDefault="00AE6AD3" w:rsidP="00AE6AD3">
      <w:r>
        <w:t>–</w:t>
      </w:r>
      <w:r>
        <w:tab/>
        <w:t>TextBlock «Телефон» – текстовая подсказка для поля ввода телефона</w:t>
      </w:r>
    </w:p>
    <w:p w14:paraId="68711DFA" w14:textId="6866D000" w:rsidR="00AE6AD3" w:rsidRDefault="00AE6AD3" w:rsidP="00AE6AD3">
      <w:r>
        <w:t>–</w:t>
      </w:r>
      <w:r>
        <w:tab/>
        <w:t>TextBox LoginTextBox – поле для ввода логина; при нажатии Enter переводит фокус в поле пароля</w:t>
      </w:r>
    </w:p>
    <w:p w14:paraId="67ECA80D" w14:textId="0B63D398" w:rsidR="00AE6AD3" w:rsidRDefault="00AE6AD3" w:rsidP="00AE6AD3">
      <w:r>
        <w:t>–</w:t>
      </w:r>
      <w:r>
        <w:tab/>
        <w:t xml:space="preserve">TextBox </w:t>
      </w:r>
      <w:r w:rsidRPr="00AE6AD3">
        <w:t xml:space="preserve">LastNameTextBox </w:t>
      </w:r>
      <w:r>
        <w:t>–</w:t>
      </w:r>
      <w:r w:rsidRPr="00AE6AD3">
        <w:t xml:space="preserve"> </w:t>
      </w:r>
      <w:r w:rsidR="006E4171">
        <w:t xml:space="preserve">поле для ввода </w:t>
      </w:r>
      <w:r w:rsidRPr="00AE6AD3">
        <w:t>фамилии; подсказка «Введите фамилию» отображается при пустом поле.</w:t>
      </w:r>
    </w:p>
    <w:p w14:paraId="764149FE" w14:textId="423703EB" w:rsidR="00AE6AD3" w:rsidRDefault="00AE6AD3" w:rsidP="00AE6AD3">
      <w:r>
        <w:t>–</w:t>
      </w:r>
      <w:r>
        <w:tab/>
        <w:t xml:space="preserve">TextBox </w:t>
      </w:r>
      <w:r w:rsidR="006E4171" w:rsidRPr="006E4171">
        <w:t xml:space="preserve">FirstNameTextBox </w:t>
      </w:r>
      <w:r>
        <w:t xml:space="preserve">– поле для ввода </w:t>
      </w:r>
      <w:r w:rsidR="006E4171">
        <w:t>имени</w:t>
      </w:r>
      <w:r>
        <w:t xml:space="preserve">; </w:t>
      </w:r>
      <w:r w:rsidR="006E4171" w:rsidRPr="006E4171">
        <w:t>подсказка «Введите имя».</w:t>
      </w:r>
    </w:p>
    <w:p w14:paraId="4B466DBC" w14:textId="7360A7E3" w:rsidR="00AE6AD3" w:rsidRDefault="00AE6AD3" w:rsidP="00AE6AD3">
      <w:r>
        <w:t>–</w:t>
      </w:r>
      <w:r>
        <w:tab/>
        <w:t xml:space="preserve">TextBox </w:t>
      </w:r>
      <w:r w:rsidR="006E4171" w:rsidRPr="006E4171">
        <w:t xml:space="preserve">PhoneTextBox </w:t>
      </w:r>
      <w:r>
        <w:t xml:space="preserve">– поле для ввода </w:t>
      </w:r>
      <w:r w:rsidR="006E4171">
        <w:t>телефона</w:t>
      </w:r>
      <w:r>
        <w:t xml:space="preserve">; </w:t>
      </w:r>
      <w:r w:rsidR="006E4171" w:rsidRPr="006E4171">
        <w:t>подсказка «Введите телефон».</w:t>
      </w:r>
    </w:p>
    <w:p w14:paraId="5697EF3D" w14:textId="77777777" w:rsidR="00AE6AD3" w:rsidRDefault="00AE6AD3" w:rsidP="00AE6AD3">
      <w:r>
        <w:t>–</w:t>
      </w:r>
      <w:r>
        <w:tab/>
        <w:t>PasswordBox PasswordBox – поле для ввода пароля; при нажатии Enter запускает процедуру входа</w:t>
      </w:r>
    </w:p>
    <w:p w14:paraId="7258F618" w14:textId="77777777" w:rsidR="006E4171" w:rsidRDefault="00AE6AD3" w:rsidP="006E4171">
      <w:r>
        <w:lastRenderedPageBreak/>
        <w:t>–</w:t>
      </w:r>
      <w:r>
        <w:tab/>
        <w:t xml:space="preserve">Button </w:t>
      </w:r>
      <w:r w:rsidR="006E4171" w:rsidRPr="006E4171">
        <w:t xml:space="preserve">RegistrationInButton </w:t>
      </w:r>
      <w:r>
        <w:t xml:space="preserve">– </w:t>
      </w:r>
      <w:r w:rsidR="006E4171" w:rsidRPr="006E4171">
        <w:t>обработчик регистрации (RegistrationInButton_Click): сбор полей в объект User, валидация (непустые поля), проверка формата телефона регулярным выражением ^\+375\d{9}$, добавление в БД, переход в MainMenu при успехе и сообщение об успешной регистрации.</w:t>
      </w:r>
    </w:p>
    <w:p w14:paraId="5C0A5A62" w14:textId="5BBEEBFF" w:rsidR="006E4171" w:rsidRDefault="006E4171" w:rsidP="0025651C">
      <w:pPr>
        <w:rPr>
          <w:lang w:val="en-US"/>
        </w:rPr>
      </w:pPr>
      <w:r w:rsidRPr="006E4171">
        <w:rPr>
          <w:lang w:val="en-US"/>
        </w:rPr>
        <w:t>–</w:t>
      </w:r>
      <w:r w:rsidR="00AE6AD3" w:rsidRPr="006E4171">
        <w:rPr>
          <w:lang w:val="en-US"/>
        </w:rPr>
        <w:tab/>
      </w:r>
      <w:r w:rsidRPr="006E4171">
        <w:rPr>
          <w:lang w:val="en-US"/>
        </w:rPr>
        <w:t xml:space="preserve">Button BackButton – </w:t>
      </w:r>
      <w:r w:rsidRPr="006E4171">
        <w:t>возврат</w:t>
      </w:r>
      <w:r w:rsidRPr="006E4171">
        <w:rPr>
          <w:lang w:val="en-US"/>
        </w:rPr>
        <w:t xml:space="preserve"> </w:t>
      </w:r>
      <w:r w:rsidRPr="006E4171">
        <w:t>в</w:t>
      </w:r>
      <w:r w:rsidRPr="006E4171">
        <w:rPr>
          <w:lang w:val="en-US"/>
        </w:rPr>
        <w:t xml:space="preserve"> </w:t>
      </w:r>
      <w:r w:rsidRPr="006E4171">
        <w:t>окно</w:t>
      </w:r>
      <w:r w:rsidRPr="006E4171">
        <w:rPr>
          <w:lang w:val="en-US"/>
        </w:rPr>
        <w:t xml:space="preserve"> Authorization.</w:t>
      </w:r>
    </w:p>
    <w:p w14:paraId="14CE6EE3" w14:textId="427D4D46" w:rsidR="0025651C" w:rsidRDefault="0025651C" w:rsidP="0025651C">
      <w:r w:rsidRPr="00CA7A70">
        <w:t>На рисунке 3.</w:t>
      </w:r>
      <w:r w:rsidRPr="0025651C">
        <w:t>5</w:t>
      </w:r>
      <w:r w:rsidRPr="00CA7A70">
        <w:t xml:space="preserve"> изображена схема</w:t>
      </w:r>
      <w:r>
        <w:t xml:space="preserve"> главной</w:t>
      </w:r>
      <w:r w:rsidRPr="00CA7A70">
        <w:t xml:space="preserve"> формы «</w:t>
      </w:r>
      <w:r>
        <w:rPr>
          <w:lang w:val="en-US"/>
        </w:rPr>
        <w:t>MainMenu</w:t>
      </w:r>
      <w:r w:rsidRPr="00CA7A70">
        <w:t>».</w:t>
      </w:r>
    </w:p>
    <w:p w14:paraId="4E80A7CC" w14:textId="77777777" w:rsidR="0025651C" w:rsidRDefault="0025651C" w:rsidP="0025651C"/>
    <w:p w14:paraId="38B212D4" w14:textId="23AA777A" w:rsidR="0025651C" w:rsidRDefault="004705F7" w:rsidP="0025651C">
      <w:pPr>
        <w:pStyle w:val="af9"/>
        <w:keepNext/>
      </w:pPr>
      <w:r>
        <w:object w:dxaOrig="26655" w:dyaOrig="14160" w14:anchorId="54A50549">
          <v:shape id="_x0000_i1188" type="#_x0000_t75" style="width:510.1pt;height:325.35pt" o:ole="">
            <v:imagedata r:id="rId20" o:title=""/>
          </v:shape>
          <o:OLEObject Type="Embed" ProgID="Visio.Drawing.15" ShapeID="_x0000_i1188" DrawAspect="Content" ObjectID="_1835137166" r:id="rId21"/>
        </w:object>
      </w:r>
    </w:p>
    <w:p w14:paraId="22892110" w14:textId="77777777" w:rsidR="0025651C" w:rsidRDefault="0025651C" w:rsidP="0025651C"/>
    <w:p w14:paraId="01C638AF" w14:textId="0810F5EB" w:rsidR="0025651C" w:rsidRPr="0025651C" w:rsidRDefault="0025651C" w:rsidP="0025651C">
      <w:r>
        <w:t xml:space="preserve">Рисунок </w:t>
      </w:r>
      <w:r w:rsidR="004559A6">
        <w:fldChar w:fldCharType="begin"/>
      </w:r>
      <w:r w:rsidR="004559A6">
        <w:instrText xml:space="preserve"> STYLEREF 1 \s </w:instrText>
      </w:r>
      <w:r w:rsidR="004559A6">
        <w:fldChar w:fldCharType="separate"/>
      </w:r>
      <w:r w:rsidR="00C3383A">
        <w:rPr>
          <w:noProof/>
        </w:rPr>
        <w:t>3</w:t>
      </w:r>
      <w:r w:rsidR="004559A6">
        <w:rPr>
          <w:noProof/>
        </w:rPr>
        <w:fldChar w:fldCharType="end"/>
      </w:r>
      <w:r>
        <w:t>.</w:t>
      </w:r>
      <w:r w:rsidRPr="0025651C">
        <w:t xml:space="preserve">5 – </w:t>
      </w:r>
      <w:r>
        <w:t>С</w:t>
      </w:r>
      <w:r w:rsidRPr="00CA7A70">
        <w:t>хема формы «</w:t>
      </w:r>
      <w:r>
        <w:rPr>
          <w:lang w:val="en-US"/>
        </w:rPr>
        <w:t>MainMenu</w:t>
      </w:r>
      <w:r w:rsidRPr="00CA7A70">
        <w:t>»</w:t>
      </w:r>
    </w:p>
    <w:p w14:paraId="170D01AA" w14:textId="36A6AC16" w:rsidR="0025651C" w:rsidRDefault="0025651C" w:rsidP="00E92A10"/>
    <w:p w14:paraId="33249E89" w14:textId="2200D07D" w:rsidR="00C1662F" w:rsidRDefault="00C1662F" w:rsidP="00E92A10">
      <w:r w:rsidRPr="00C1662F">
        <w:t>Элементы формы «</w:t>
      </w:r>
      <w:r>
        <w:rPr>
          <w:lang w:val="en-US"/>
        </w:rPr>
        <w:t>MainMenu</w:t>
      </w:r>
      <w:r w:rsidRPr="00C1662F">
        <w:t>»:</w:t>
      </w:r>
    </w:p>
    <w:p w14:paraId="2F12783B" w14:textId="72988DD4" w:rsidR="006E4171" w:rsidRPr="00AE6AD3" w:rsidRDefault="006E4171" w:rsidP="006E4171">
      <w:r>
        <w:t>–</w:t>
      </w:r>
      <w:r>
        <w:tab/>
      </w:r>
      <w:r w:rsidRPr="006E4171">
        <w:t xml:space="preserve">ListBox TournametsListBox </w:t>
      </w:r>
      <w:r>
        <w:t>–</w:t>
      </w:r>
      <w:r w:rsidRPr="006E4171">
        <w:t xml:space="preserve"> отображение карточек турниров</w:t>
      </w:r>
      <w:r>
        <w:t>, где</w:t>
      </w:r>
      <w:r w:rsidRPr="006E4171">
        <w:t xml:space="preserve"> каждая карточка содержит</w:t>
      </w:r>
      <w:r>
        <w:t xml:space="preserve">: </w:t>
      </w:r>
      <w:r w:rsidRPr="006E4171">
        <w:t>TextBlock</w:t>
      </w:r>
      <w:r>
        <w:t xml:space="preserve"> – название турнира, </w:t>
      </w:r>
      <w:r w:rsidRPr="006E4171">
        <w:t>Image</w:t>
      </w:r>
      <w:r>
        <w:t xml:space="preserve"> – изображение турнира, </w:t>
      </w:r>
      <w:r>
        <w:rPr>
          <w:lang w:val="en-US"/>
        </w:rPr>
        <w:t>TextBlock</w:t>
      </w:r>
      <w:r>
        <w:t xml:space="preserve"> – описание</w:t>
      </w:r>
      <w:r w:rsidRPr="006E4171">
        <w:t xml:space="preserve"> </w:t>
      </w:r>
      <w:r>
        <w:t>турнира.</w:t>
      </w:r>
    </w:p>
    <w:p w14:paraId="729B34F7" w14:textId="18A15936" w:rsidR="006E4171" w:rsidRPr="00AE6AD3" w:rsidRDefault="006E4171" w:rsidP="006E4171">
      <w:r>
        <w:t>–</w:t>
      </w:r>
      <w:r>
        <w:tab/>
      </w:r>
      <w:r w:rsidR="00CB0718" w:rsidRPr="00CB0718">
        <w:t xml:space="preserve">Button RegButton </w:t>
      </w:r>
      <w:r w:rsidR="00CB0718">
        <w:t>–</w:t>
      </w:r>
      <w:r w:rsidR="00CB0718" w:rsidRPr="00CB0718">
        <w:t xml:space="preserve"> </w:t>
      </w:r>
      <w:r w:rsidR="00CB0718">
        <w:t xml:space="preserve">кнопка для </w:t>
      </w:r>
      <w:r w:rsidR="00CB0718" w:rsidRPr="00CB0718">
        <w:t>регистраци</w:t>
      </w:r>
      <w:r w:rsidR="00CB0718">
        <w:t>и</w:t>
      </w:r>
      <w:r w:rsidR="00CB0718" w:rsidRPr="00CB0718">
        <w:t>; стиль меняется в зависимости от IsRegistered (DataTrigger).</w:t>
      </w:r>
    </w:p>
    <w:p w14:paraId="474BD726" w14:textId="3F842E7E" w:rsidR="006E4171" w:rsidRDefault="006E4171" w:rsidP="006E4171">
      <w:r>
        <w:t>–</w:t>
      </w:r>
      <w:r>
        <w:tab/>
      </w:r>
      <w:r w:rsidR="00CB0718" w:rsidRPr="00CB0718">
        <w:t xml:space="preserve">TextBox SearchText с встроенной кнопкой поиска </w:t>
      </w:r>
      <w:r w:rsidR="00CB0718">
        <w:t>–</w:t>
      </w:r>
      <w:r w:rsidR="00CB0718" w:rsidRPr="00CB0718">
        <w:t xml:space="preserve"> ввод текста для поиска по tournamentName; обработчики SearchText_TextChanged, SearchText_KeyDown, SearchButton_Click применяют поиск.</w:t>
      </w:r>
    </w:p>
    <w:p w14:paraId="4389AA8A" w14:textId="087AE670" w:rsidR="006E4171" w:rsidRDefault="006E4171" w:rsidP="006E4171">
      <w:r>
        <w:lastRenderedPageBreak/>
        <w:t>–</w:t>
      </w:r>
      <w:r>
        <w:tab/>
      </w:r>
      <w:r w:rsidR="00CB0718" w:rsidRPr="00CB0718">
        <w:t xml:space="preserve">ToggleButton HamburgerButton </w:t>
      </w:r>
      <w:r w:rsidR="00CB0718">
        <w:t>–</w:t>
      </w:r>
      <w:r w:rsidR="00CB0718" w:rsidRPr="00CB0718">
        <w:t xml:space="preserve"> открывает Popup с фильтрами и сортировкой (панель справа).</w:t>
      </w:r>
    </w:p>
    <w:p w14:paraId="136052E4" w14:textId="217A95A7" w:rsidR="006E4171" w:rsidRPr="00AE6AD3" w:rsidRDefault="006E4171" w:rsidP="006E4171">
      <w:r>
        <w:t>–</w:t>
      </w:r>
      <w:r>
        <w:tab/>
      </w:r>
      <w:r w:rsidR="00CB0718" w:rsidRPr="00CB0718">
        <w:t xml:space="preserve">ComboBox SortCombo </w:t>
      </w:r>
      <w:r w:rsidR="00CB0718">
        <w:t>–</w:t>
      </w:r>
      <w:r w:rsidR="00CB0718" w:rsidRPr="00CB0718">
        <w:t xml:space="preserve"> выбор способа сортировки (названию, дате и т.д.).</w:t>
      </w:r>
    </w:p>
    <w:p w14:paraId="7158B7BD" w14:textId="05B563B5" w:rsidR="006E4171" w:rsidRDefault="006E4171" w:rsidP="006E4171">
      <w:r>
        <w:t>–</w:t>
      </w:r>
      <w:r>
        <w:tab/>
      </w:r>
      <w:r w:rsidR="00CB0718" w:rsidRPr="00CB0718">
        <w:t xml:space="preserve">ItemsControl GamesFiltersList (чекбоксы) </w:t>
      </w:r>
      <w:r w:rsidR="00CB0718">
        <w:t>–</w:t>
      </w:r>
      <w:r w:rsidR="00CB0718" w:rsidRPr="00CB0718">
        <w:t xml:space="preserve"> множественный выбор игр для фильтрации.</w:t>
      </w:r>
    </w:p>
    <w:p w14:paraId="4B9D4DD5" w14:textId="75F196A9" w:rsidR="006E4171" w:rsidRDefault="006E4171" w:rsidP="006E4171">
      <w:r>
        <w:t>–</w:t>
      </w:r>
      <w:r>
        <w:tab/>
        <w:t xml:space="preserve">Button </w:t>
      </w:r>
      <w:r w:rsidR="00CB0718" w:rsidRPr="00CB0718">
        <w:t>CancellButton</w:t>
      </w:r>
      <w:r w:rsidR="00CB0718">
        <w:t xml:space="preserve"> </w:t>
      </w:r>
      <w:r>
        <w:t>–</w:t>
      </w:r>
      <w:r w:rsidR="00CB0718">
        <w:t xml:space="preserve"> кнопка для сброса фильтров</w:t>
      </w:r>
      <w:r w:rsidRPr="006E4171">
        <w:t>.</w:t>
      </w:r>
    </w:p>
    <w:p w14:paraId="76E86EF1" w14:textId="0772168A" w:rsidR="0025651C" w:rsidRPr="00CB0718" w:rsidRDefault="006E4171" w:rsidP="00CB0718">
      <w:r w:rsidRPr="00CB0718">
        <w:t>–</w:t>
      </w:r>
      <w:r w:rsidRPr="00CB0718">
        <w:tab/>
      </w:r>
      <w:r w:rsidRPr="006E4171">
        <w:rPr>
          <w:lang w:val="en-US"/>
        </w:rPr>
        <w:t>Button</w:t>
      </w:r>
      <w:r w:rsidRPr="00CB0718">
        <w:t xml:space="preserve"> </w:t>
      </w:r>
      <w:r w:rsidR="00CB0718" w:rsidRPr="00CB0718">
        <w:rPr>
          <w:lang w:val="en-US"/>
        </w:rPr>
        <w:t>ApplyButton</w:t>
      </w:r>
      <w:r w:rsidR="00CB0718" w:rsidRPr="00CB0718">
        <w:t xml:space="preserve"> </w:t>
      </w:r>
      <w:r w:rsidRPr="00CB0718">
        <w:t xml:space="preserve">– </w:t>
      </w:r>
      <w:r w:rsidR="00CB0718">
        <w:t>кнопка для применения фильтров</w:t>
      </w:r>
      <w:r w:rsidRPr="00CB0718">
        <w:t>.</w:t>
      </w:r>
    </w:p>
    <w:p w14:paraId="2D9C0788" w14:textId="00915472" w:rsidR="0025651C" w:rsidRDefault="0025651C" w:rsidP="0025651C">
      <w:r w:rsidRPr="00CA7A70">
        <w:t>На рисунке 3.</w:t>
      </w:r>
      <w:r w:rsidRPr="0025651C">
        <w:t>6</w:t>
      </w:r>
      <w:r w:rsidRPr="00CA7A70">
        <w:t xml:space="preserve"> изображена схема формы «</w:t>
      </w:r>
      <w:r>
        <w:rPr>
          <w:lang w:val="en-US"/>
        </w:rPr>
        <w:t>MyProfile</w:t>
      </w:r>
      <w:r w:rsidRPr="00CA7A70">
        <w:t>».</w:t>
      </w:r>
    </w:p>
    <w:p w14:paraId="55D9C01A" w14:textId="77777777" w:rsidR="0025651C" w:rsidRDefault="0025651C" w:rsidP="0025651C"/>
    <w:p w14:paraId="1DAB7B2A" w14:textId="14110A45" w:rsidR="0025651C" w:rsidRDefault="004705F7" w:rsidP="0025651C">
      <w:pPr>
        <w:pStyle w:val="af9"/>
        <w:keepNext/>
      </w:pPr>
      <w:r>
        <w:object w:dxaOrig="23716" w:dyaOrig="14115" w14:anchorId="30B93185">
          <v:shape id="_x0000_i1189" type="#_x0000_t75" style="width:453.05pt;height:295.45pt" o:ole="">
            <v:imagedata r:id="rId22" o:title=""/>
          </v:shape>
          <o:OLEObject Type="Embed" ProgID="Visio.Drawing.15" ShapeID="_x0000_i1189" DrawAspect="Content" ObjectID="_1835137167" r:id="rId23"/>
        </w:object>
      </w:r>
    </w:p>
    <w:p w14:paraId="56A0CC4E" w14:textId="77777777" w:rsidR="0025651C" w:rsidRDefault="0025651C" w:rsidP="0025651C"/>
    <w:p w14:paraId="71CAA233" w14:textId="3C4683BB" w:rsidR="0025651C" w:rsidRPr="0025651C" w:rsidRDefault="0025651C" w:rsidP="0025651C">
      <w:r>
        <w:t xml:space="preserve">Рисунок </w:t>
      </w:r>
      <w:r w:rsidR="004559A6">
        <w:fldChar w:fldCharType="begin"/>
      </w:r>
      <w:r w:rsidR="004559A6">
        <w:instrText xml:space="preserve"> STYLEREF 1 \s </w:instrText>
      </w:r>
      <w:r w:rsidR="004559A6">
        <w:fldChar w:fldCharType="separate"/>
      </w:r>
      <w:r w:rsidR="00C3383A">
        <w:rPr>
          <w:noProof/>
        </w:rPr>
        <w:t>3</w:t>
      </w:r>
      <w:r w:rsidR="004559A6">
        <w:rPr>
          <w:noProof/>
        </w:rPr>
        <w:fldChar w:fldCharType="end"/>
      </w:r>
      <w:r>
        <w:t>.</w:t>
      </w:r>
      <w:r w:rsidRPr="00445624">
        <w:t>6</w:t>
      </w:r>
      <w:r w:rsidRPr="0025651C">
        <w:t xml:space="preserve"> – </w:t>
      </w:r>
      <w:r>
        <w:t>С</w:t>
      </w:r>
      <w:r w:rsidRPr="00CA7A70">
        <w:t>хема формы «</w:t>
      </w:r>
      <w:r>
        <w:rPr>
          <w:lang w:val="en-US"/>
        </w:rPr>
        <w:t>MyProfile</w:t>
      </w:r>
      <w:r w:rsidRPr="00CA7A70">
        <w:t>»</w:t>
      </w:r>
    </w:p>
    <w:p w14:paraId="4B6BA2A9" w14:textId="74A8642D" w:rsidR="0025651C" w:rsidRDefault="0025651C" w:rsidP="00E92A10"/>
    <w:p w14:paraId="7B17FEB1" w14:textId="43390F69" w:rsidR="00C1662F" w:rsidRDefault="00C1662F" w:rsidP="00E92A10">
      <w:r w:rsidRPr="00C1662F">
        <w:t>Элементы формы «</w:t>
      </w:r>
      <w:r>
        <w:rPr>
          <w:lang w:val="en-US"/>
        </w:rPr>
        <w:t>MyProfile</w:t>
      </w:r>
      <w:r w:rsidRPr="00C1662F">
        <w:t>»:</w:t>
      </w:r>
    </w:p>
    <w:p w14:paraId="5094C5C6" w14:textId="77777777" w:rsidR="00C1662F" w:rsidRPr="00AE6AD3" w:rsidRDefault="00C1662F" w:rsidP="00C1662F">
      <w:r>
        <w:t>–</w:t>
      </w:r>
      <w:r>
        <w:tab/>
      </w:r>
      <w:r w:rsidRPr="006E4171">
        <w:t xml:space="preserve">ListBox TournametsListBox </w:t>
      </w:r>
      <w:r>
        <w:t>–</w:t>
      </w:r>
      <w:r w:rsidRPr="006E4171">
        <w:t xml:space="preserve"> отображение карточек турниров</w:t>
      </w:r>
      <w:r>
        <w:t>, где</w:t>
      </w:r>
      <w:r w:rsidRPr="006E4171">
        <w:t xml:space="preserve"> каждая карточка содержит</w:t>
      </w:r>
      <w:r>
        <w:t xml:space="preserve">: </w:t>
      </w:r>
      <w:r w:rsidRPr="006E4171">
        <w:t>TextBlock</w:t>
      </w:r>
      <w:r>
        <w:t xml:space="preserve"> – название турнира, </w:t>
      </w:r>
      <w:r w:rsidRPr="006E4171">
        <w:t>Image</w:t>
      </w:r>
      <w:r>
        <w:t xml:space="preserve"> – изображение турнира, </w:t>
      </w:r>
      <w:r>
        <w:rPr>
          <w:lang w:val="en-US"/>
        </w:rPr>
        <w:t>TextBlock</w:t>
      </w:r>
      <w:r>
        <w:t xml:space="preserve"> – описание</w:t>
      </w:r>
      <w:r w:rsidRPr="006E4171">
        <w:t xml:space="preserve"> </w:t>
      </w:r>
      <w:r>
        <w:t>турнира.</w:t>
      </w:r>
    </w:p>
    <w:p w14:paraId="767414AB" w14:textId="0699258E" w:rsidR="00C1662F" w:rsidRPr="00AE6AD3" w:rsidRDefault="00C1662F" w:rsidP="00C1662F">
      <w:r>
        <w:t>–</w:t>
      </w:r>
      <w:r>
        <w:tab/>
      </w:r>
      <w:r w:rsidRPr="00CB0718">
        <w:t xml:space="preserve">Button RegButton </w:t>
      </w:r>
      <w:r>
        <w:t>–</w:t>
      </w:r>
      <w:r w:rsidRPr="00CB0718">
        <w:t xml:space="preserve"> </w:t>
      </w:r>
      <w:r>
        <w:t xml:space="preserve">кнопка для отмены </w:t>
      </w:r>
      <w:r w:rsidRPr="00CB0718">
        <w:t>регистраци</w:t>
      </w:r>
      <w:r>
        <w:t>и</w:t>
      </w:r>
      <w:r w:rsidRPr="00CB0718">
        <w:t xml:space="preserve">; </w:t>
      </w:r>
      <w:r>
        <w:t>после отмены обновялется коллекция</w:t>
      </w:r>
      <w:r w:rsidRPr="00CB0718">
        <w:t>.</w:t>
      </w:r>
    </w:p>
    <w:p w14:paraId="61DD047B" w14:textId="13706A2D" w:rsidR="00C1662F" w:rsidRDefault="00C1662F" w:rsidP="00C1662F">
      <w:r>
        <w:t>–</w:t>
      </w:r>
      <w:r>
        <w:tab/>
      </w:r>
      <w:r w:rsidRPr="00C1662F">
        <w:t xml:space="preserve">Button Save </w:t>
      </w:r>
      <w:r>
        <w:t>–</w:t>
      </w:r>
      <w:r w:rsidRPr="00C1662F">
        <w:t xml:space="preserve"> </w:t>
      </w:r>
      <w:r>
        <w:t xml:space="preserve">кнопка для </w:t>
      </w:r>
      <w:r w:rsidRPr="00C1662F">
        <w:t>сохранени</w:t>
      </w:r>
      <w:r>
        <w:t>я</w:t>
      </w:r>
      <w:r w:rsidRPr="00C1662F">
        <w:t xml:space="preserve"> отчёта (ExportToDocx); вызывает SaveFileDialog и формирует файл (DOCX через Open XML SDK).</w:t>
      </w:r>
    </w:p>
    <w:p w14:paraId="7EF79B30" w14:textId="7C098761" w:rsidR="0057692A" w:rsidRDefault="00C1662F" w:rsidP="0057692A">
      <w:r w:rsidRPr="00CB0718">
        <w:t>–</w:t>
      </w:r>
      <w:r w:rsidRPr="00CB0718">
        <w:tab/>
      </w:r>
      <w:r w:rsidRPr="006E4171">
        <w:rPr>
          <w:lang w:val="en-US"/>
        </w:rPr>
        <w:t>Button</w:t>
      </w:r>
      <w:r w:rsidRPr="00CB0718">
        <w:t xml:space="preserve"> </w:t>
      </w:r>
      <w:r>
        <w:rPr>
          <w:lang w:val="en-US"/>
        </w:rPr>
        <w:t>Back</w:t>
      </w:r>
      <w:r w:rsidRPr="00CB0718">
        <w:rPr>
          <w:lang w:val="en-US"/>
        </w:rPr>
        <w:t>Button</w:t>
      </w:r>
      <w:r w:rsidRPr="00CB0718">
        <w:t xml:space="preserve"> – </w:t>
      </w:r>
      <w:r>
        <w:t>кнопка для возврата на форму «</w:t>
      </w:r>
      <w:r>
        <w:rPr>
          <w:lang w:val="en-US"/>
        </w:rPr>
        <w:t>MainMenu</w:t>
      </w:r>
      <w:r>
        <w:t>»</w:t>
      </w:r>
      <w:r w:rsidRPr="00CB0718">
        <w:t>.</w:t>
      </w:r>
      <w:r w:rsidR="0057692A">
        <w:br w:type="page"/>
      </w:r>
    </w:p>
    <w:p w14:paraId="2BCE8C4D" w14:textId="16224DF5" w:rsidR="0006048B" w:rsidRDefault="0006048B" w:rsidP="006F4F3E">
      <w:pPr>
        <w:pStyle w:val="1"/>
        <w:numPr>
          <w:ilvl w:val="0"/>
          <w:numId w:val="16"/>
        </w:numPr>
        <w:ind w:firstLine="334"/>
      </w:pPr>
      <w:bookmarkStart w:id="18" w:name="_Toc224523166"/>
      <w:r w:rsidRPr="0006048B">
        <w:lastRenderedPageBreak/>
        <w:t>Разработка алгоритмов работы программы</w:t>
      </w:r>
      <w:bookmarkEnd w:id="18"/>
    </w:p>
    <w:p w14:paraId="6BF92006" w14:textId="4F4E7C91" w:rsidR="009570D7" w:rsidRDefault="009570D7" w:rsidP="009570D7"/>
    <w:p w14:paraId="110DA038" w14:textId="3010316D" w:rsidR="009570D7" w:rsidRDefault="009570D7" w:rsidP="006F4F3E">
      <w:pPr>
        <w:pStyle w:val="2"/>
        <w:numPr>
          <w:ilvl w:val="1"/>
          <w:numId w:val="17"/>
        </w:numPr>
      </w:pPr>
      <w:bookmarkStart w:id="19" w:name="_Toc224523167"/>
      <w:r w:rsidRPr="009570D7">
        <w:t>Алгоритм главного метода программы</w:t>
      </w:r>
      <w:bookmarkEnd w:id="19"/>
    </w:p>
    <w:p w14:paraId="666B60F3" w14:textId="3134010A" w:rsidR="009570D7" w:rsidRDefault="009570D7" w:rsidP="009570D7"/>
    <w:p w14:paraId="331899B3" w14:textId="1305B528" w:rsidR="00445624" w:rsidRDefault="00445624" w:rsidP="009570D7">
      <w:r w:rsidRPr="00445624">
        <w:t>На рисунке 4.1 изображена схема работы главно</w:t>
      </w:r>
      <w:r>
        <w:t>й формы</w:t>
      </w:r>
      <w:r w:rsidRPr="00445624">
        <w:t xml:space="preserve"> программы</w:t>
      </w:r>
      <w:r>
        <w:t xml:space="preserve"> </w:t>
      </w:r>
      <w:r>
        <w:rPr>
          <w:lang w:val="en-US"/>
        </w:rPr>
        <w:t>Authorization</w:t>
      </w:r>
      <w:r w:rsidRPr="00445624">
        <w:t>.</w:t>
      </w:r>
    </w:p>
    <w:p w14:paraId="4A9B50DD" w14:textId="77777777" w:rsidR="00445624" w:rsidRDefault="00445624" w:rsidP="009570D7"/>
    <w:p w14:paraId="4A34BF21" w14:textId="0AC9DDD3" w:rsidR="00445624" w:rsidRDefault="00445624" w:rsidP="00445624">
      <w:pPr>
        <w:pStyle w:val="af9"/>
        <w:keepNext/>
      </w:pPr>
      <w:r>
        <w:object w:dxaOrig="12405" w:dyaOrig="10410" w14:anchorId="2422E1D6">
          <v:shape id="_x0000_i1190" type="#_x0000_t75" style="width:477.5pt;height:423.85pt" o:ole="">
            <v:imagedata r:id="rId24" o:title=""/>
          </v:shape>
          <o:OLEObject Type="Embed" ProgID="Visio.Drawing.15" ShapeID="_x0000_i1190" DrawAspect="Content" ObjectID="_1835137168" r:id="rId25"/>
        </w:object>
      </w:r>
    </w:p>
    <w:p w14:paraId="61B54987" w14:textId="77777777" w:rsidR="00445624" w:rsidRDefault="00445624" w:rsidP="00445624"/>
    <w:p w14:paraId="200618FD" w14:textId="6015D012" w:rsidR="009570D7" w:rsidRDefault="00445624" w:rsidP="00445624">
      <w:r>
        <w:t xml:space="preserve">Рисунок </w:t>
      </w:r>
      <w:r w:rsidR="004559A6">
        <w:fldChar w:fldCharType="begin"/>
      </w:r>
      <w:r w:rsidR="004559A6">
        <w:instrText xml:space="preserve"> STYLEREF 1 \s </w:instrText>
      </w:r>
      <w:r w:rsidR="004559A6">
        <w:fldChar w:fldCharType="separate"/>
      </w:r>
      <w:r w:rsidR="00C3383A">
        <w:rPr>
          <w:noProof/>
        </w:rPr>
        <w:t>4</w:t>
      </w:r>
      <w:r w:rsidR="004559A6">
        <w:rPr>
          <w:noProof/>
        </w:rPr>
        <w:fldChar w:fldCharType="end"/>
      </w:r>
      <w:r>
        <w:t>.</w:t>
      </w:r>
      <w:r w:rsidR="004559A6">
        <w:fldChar w:fldCharType="begin"/>
      </w:r>
      <w:r w:rsidR="004559A6">
        <w:instrText xml:space="preserve"> SEQ Рисунок \* ARABIC \s 1 </w:instrText>
      </w:r>
      <w:r w:rsidR="004559A6">
        <w:fldChar w:fldCharType="separate"/>
      </w:r>
      <w:r w:rsidR="00C3383A">
        <w:rPr>
          <w:noProof/>
        </w:rPr>
        <w:t>1</w:t>
      </w:r>
      <w:r w:rsidR="004559A6">
        <w:rPr>
          <w:noProof/>
        </w:rPr>
        <w:fldChar w:fldCharType="end"/>
      </w:r>
      <w:r>
        <w:t xml:space="preserve"> – Схема работы главной формы</w:t>
      </w:r>
    </w:p>
    <w:p w14:paraId="1603B4B3" w14:textId="77777777" w:rsidR="00445624" w:rsidRDefault="00445624" w:rsidP="00445624"/>
    <w:p w14:paraId="10D3F486" w14:textId="43A46FF5" w:rsidR="009570D7" w:rsidRDefault="009570D7" w:rsidP="006F4F3E">
      <w:pPr>
        <w:pStyle w:val="2"/>
        <w:numPr>
          <w:ilvl w:val="1"/>
          <w:numId w:val="17"/>
        </w:numPr>
      </w:pPr>
      <w:bookmarkStart w:id="20" w:name="_Toc224523168"/>
      <w:r w:rsidRPr="009570D7">
        <w:t>Алгоритм ввода исходных данных</w:t>
      </w:r>
      <w:bookmarkEnd w:id="20"/>
    </w:p>
    <w:p w14:paraId="09EAF38B" w14:textId="158DC037" w:rsidR="009570D7" w:rsidRDefault="009570D7" w:rsidP="009570D7"/>
    <w:p w14:paraId="3E6F2197" w14:textId="688E7007" w:rsidR="00445624" w:rsidRDefault="00445624" w:rsidP="00445624">
      <w:r w:rsidRPr="00445624">
        <w:t>На рисунке 4.2 изображена схема работы</w:t>
      </w:r>
      <w:r>
        <w:t xml:space="preserve"> метода </w:t>
      </w:r>
      <w:r w:rsidRPr="00445624">
        <w:t>RegistrationInButton_Click</w:t>
      </w:r>
      <w:r>
        <w:t>() для ввода исходных данных</w:t>
      </w:r>
      <w:r w:rsidRPr="00445624">
        <w:t>.</w:t>
      </w:r>
    </w:p>
    <w:p w14:paraId="7A13B19A" w14:textId="324372F3" w:rsidR="009570D7" w:rsidRPr="00CD17B6" w:rsidRDefault="00A3017F" w:rsidP="00445624">
      <w:pPr>
        <w:pStyle w:val="af9"/>
        <w:rPr>
          <w:lang w:val="en-US"/>
        </w:rPr>
      </w:pPr>
      <w:r>
        <w:object w:dxaOrig="7949" w:dyaOrig="9315" w14:anchorId="59719FE3">
          <v:shape id="_x0000_i1191" type="#_x0000_t75" style="width:436.1pt;height:542.05pt" o:ole="">
            <v:imagedata r:id="rId26" o:title=""/>
          </v:shape>
          <o:OLEObject Type="Embed" ProgID="Visio.Drawing.15" ShapeID="_x0000_i1191" DrawAspect="Content" ObjectID="_1835137169" r:id="rId27"/>
        </w:object>
      </w:r>
    </w:p>
    <w:p w14:paraId="45261685" w14:textId="66A9FF94" w:rsidR="009570D7" w:rsidRDefault="009570D7" w:rsidP="009570D7"/>
    <w:p w14:paraId="22BEC056" w14:textId="2488DBFF" w:rsidR="00CD17B6" w:rsidRPr="00CD17B6" w:rsidRDefault="00CD17B6" w:rsidP="009570D7">
      <w:pPr>
        <w:rPr>
          <w:lang w:val="en-US"/>
        </w:rPr>
      </w:pPr>
      <w:r w:rsidRPr="00CD17B6">
        <w:t>Рисунок</w:t>
      </w:r>
      <w:r w:rsidRPr="00CD17B6">
        <w:rPr>
          <w:lang w:val="en-US"/>
        </w:rPr>
        <w:t xml:space="preserve"> 4.2 – </w:t>
      </w:r>
      <w:r w:rsidRPr="00CD17B6">
        <w:t>Схема</w:t>
      </w:r>
      <w:r w:rsidRPr="00CD17B6">
        <w:rPr>
          <w:lang w:val="en-US"/>
        </w:rPr>
        <w:t xml:space="preserve"> </w:t>
      </w:r>
      <w:r w:rsidRPr="00CD17B6">
        <w:t>работы</w:t>
      </w:r>
      <w:r w:rsidRPr="00CD17B6">
        <w:rPr>
          <w:lang w:val="en-US"/>
        </w:rPr>
        <w:t xml:space="preserve"> </w:t>
      </w:r>
      <w:r>
        <w:t>метода</w:t>
      </w:r>
      <w:r w:rsidRPr="00CD17B6">
        <w:rPr>
          <w:lang w:val="en-US"/>
        </w:rPr>
        <w:t xml:space="preserve"> RegistrationInButton_Click()</w:t>
      </w:r>
    </w:p>
    <w:p w14:paraId="61B96360" w14:textId="77777777" w:rsidR="00CD17B6" w:rsidRPr="004F178B" w:rsidRDefault="00CD17B6" w:rsidP="00313F87">
      <w:pPr>
        <w:rPr>
          <w:lang w:val="en-US"/>
        </w:rPr>
      </w:pPr>
    </w:p>
    <w:p w14:paraId="1A2C6359" w14:textId="1667D60F" w:rsidR="009570D7" w:rsidRDefault="009570D7" w:rsidP="006F4F3E">
      <w:pPr>
        <w:pStyle w:val="2"/>
        <w:numPr>
          <w:ilvl w:val="1"/>
          <w:numId w:val="17"/>
        </w:numPr>
      </w:pPr>
      <w:bookmarkStart w:id="21" w:name="_Toc224523169"/>
      <w:r w:rsidRPr="009570D7">
        <w:t>Алгоритм поиска данных методом</w:t>
      </w:r>
      <w:bookmarkEnd w:id="21"/>
    </w:p>
    <w:p w14:paraId="7F581D55" w14:textId="726A53DE" w:rsidR="009570D7" w:rsidRDefault="009570D7" w:rsidP="009570D7"/>
    <w:p w14:paraId="5FD2A6C0" w14:textId="2288CFB3" w:rsidR="00313F87" w:rsidRDefault="00313F87" w:rsidP="00313F87">
      <w:r w:rsidRPr="00CD17B6">
        <w:t>На рисунке 4.</w:t>
      </w:r>
      <w:r>
        <w:t>3</w:t>
      </w:r>
      <w:r w:rsidRPr="00CD17B6">
        <w:t xml:space="preserve"> изображена схема</w:t>
      </w:r>
      <w:r>
        <w:t xml:space="preserve"> алгоритма</w:t>
      </w:r>
      <w:r w:rsidRPr="00CD17B6">
        <w:t xml:space="preserve"> </w:t>
      </w:r>
      <w:r>
        <w:t>поиска данных</w:t>
      </w:r>
      <w:r w:rsidRPr="00CD17B6">
        <w:t xml:space="preserve"> метод</w:t>
      </w:r>
      <w:r>
        <w:t>ом</w:t>
      </w:r>
      <w:r w:rsidRPr="00CD17B6">
        <w:t>.</w:t>
      </w:r>
    </w:p>
    <w:p w14:paraId="74204D94" w14:textId="7594CB7C" w:rsidR="009570D7" w:rsidRDefault="009570D7" w:rsidP="009570D7"/>
    <w:p w14:paraId="684F3C7F" w14:textId="7898351A" w:rsidR="00313F87" w:rsidRDefault="00DB18DA" w:rsidP="00313F87">
      <w:pPr>
        <w:pStyle w:val="af9"/>
      </w:pPr>
      <w:r>
        <w:object w:dxaOrig="8446" w:dyaOrig="9315" w14:anchorId="4F75272A">
          <v:shape id="_x0000_i1192" type="#_x0000_t75" style="width:480.9pt;height:546.1pt" o:ole="">
            <v:imagedata r:id="rId28" o:title=""/>
          </v:shape>
          <o:OLEObject Type="Embed" ProgID="Visio.Drawing.15" ShapeID="_x0000_i1192" DrawAspect="Content" ObjectID="_1835137170" r:id="rId29"/>
        </w:object>
      </w:r>
    </w:p>
    <w:p w14:paraId="7EA47038" w14:textId="0572190C" w:rsidR="00CD317D" w:rsidRDefault="00CD317D" w:rsidP="00CD317D"/>
    <w:p w14:paraId="053788DA" w14:textId="4F95B709" w:rsidR="00CD317D" w:rsidRPr="00CD317D" w:rsidRDefault="00CD317D" w:rsidP="00CD317D">
      <w:bookmarkStart w:id="22" w:name="_Hlk217222853"/>
      <w:r w:rsidRPr="00CD317D">
        <w:t>Рисунок 4.3 – Схема</w:t>
      </w:r>
      <w:r>
        <w:t xml:space="preserve"> алгоритма</w:t>
      </w:r>
      <w:r w:rsidRPr="00CD17B6">
        <w:t xml:space="preserve"> </w:t>
      </w:r>
      <w:r>
        <w:t>поиска данных</w:t>
      </w:r>
      <w:r w:rsidRPr="00CD17B6">
        <w:t xml:space="preserve"> метод</w:t>
      </w:r>
      <w:r>
        <w:t>ом</w:t>
      </w:r>
    </w:p>
    <w:bookmarkEnd w:id="22"/>
    <w:p w14:paraId="2572F128" w14:textId="459A5EB4" w:rsidR="009570D7" w:rsidRPr="00CD317D" w:rsidRDefault="009570D7" w:rsidP="009570D7"/>
    <w:p w14:paraId="4E2FEAB1" w14:textId="288BBEF0" w:rsidR="009570D7" w:rsidRDefault="009570D7" w:rsidP="006F4F3E">
      <w:pPr>
        <w:pStyle w:val="2"/>
        <w:numPr>
          <w:ilvl w:val="1"/>
          <w:numId w:val="17"/>
        </w:numPr>
        <w:rPr>
          <w:lang w:val="en-US"/>
        </w:rPr>
      </w:pPr>
      <w:bookmarkStart w:id="23" w:name="_Toc224523170"/>
      <w:r w:rsidRPr="009570D7">
        <w:t>Алгоритм сортировки данных методом</w:t>
      </w:r>
      <w:bookmarkEnd w:id="23"/>
    </w:p>
    <w:p w14:paraId="05301397" w14:textId="206C351D" w:rsidR="009570D7" w:rsidRDefault="009570D7" w:rsidP="009570D7">
      <w:pPr>
        <w:rPr>
          <w:lang w:val="en-US"/>
        </w:rPr>
      </w:pPr>
    </w:p>
    <w:p w14:paraId="56B4DBF4" w14:textId="2E1A018B" w:rsidR="00CD317D" w:rsidRPr="004F178B" w:rsidRDefault="00CD317D" w:rsidP="00CD317D">
      <w:r w:rsidRPr="00CD17B6">
        <w:t>На рисунке 4.</w:t>
      </w:r>
      <w:r>
        <w:t>4</w:t>
      </w:r>
      <w:r w:rsidRPr="00CD17B6">
        <w:t xml:space="preserve"> изображена схема</w:t>
      </w:r>
      <w:r>
        <w:t xml:space="preserve"> алгоритма</w:t>
      </w:r>
      <w:r w:rsidRPr="00CD17B6">
        <w:t xml:space="preserve"> </w:t>
      </w:r>
      <w:r>
        <w:t>сортировки данных</w:t>
      </w:r>
      <w:r w:rsidRPr="00CD17B6">
        <w:t xml:space="preserve"> метод</w:t>
      </w:r>
      <w:r>
        <w:t>ом</w:t>
      </w:r>
      <w:r w:rsidRPr="00CD17B6">
        <w:t>.</w:t>
      </w:r>
    </w:p>
    <w:p w14:paraId="57F5CB94" w14:textId="3D9BAABD" w:rsidR="009570D7" w:rsidRPr="00CD317D" w:rsidRDefault="009570D7" w:rsidP="009570D7"/>
    <w:p w14:paraId="17F1DFAB" w14:textId="0D1A3259" w:rsidR="00CD317D" w:rsidRDefault="00DB18DA" w:rsidP="00CD317D">
      <w:pPr>
        <w:pStyle w:val="af9"/>
      </w:pPr>
      <w:r>
        <w:object w:dxaOrig="6510" w:dyaOrig="10215" w14:anchorId="3AB14D82">
          <v:shape id="_x0000_i1193" type="#_x0000_t75" style="width:398.7pt;height:624.9pt" o:ole="">
            <v:imagedata r:id="rId30" o:title=""/>
          </v:shape>
          <o:OLEObject Type="Embed" ProgID="Visio.Drawing.15" ShapeID="_x0000_i1193" DrawAspect="Content" ObjectID="_1835137171" r:id="rId31"/>
        </w:object>
      </w:r>
    </w:p>
    <w:p w14:paraId="4A57092D" w14:textId="5EB170D8" w:rsidR="00CD317D" w:rsidRDefault="00CD317D" w:rsidP="009570D7"/>
    <w:p w14:paraId="38BC281D" w14:textId="733CD144" w:rsidR="00DB18DA" w:rsidRPr="00CD317D" w:rsidRDefault="00DB18DA" w:rsidP="00DB18DA">
      <w:r w:rsidRPr="00CD317D">
        <w:t>Рисунок 4.</w:t>
      </w:r>
      <w:r w:rsidRPr="00DB18DA">
        <w:t>4</w:t>
      </w:r>
      <w:r w:rsidRPr="00CD317D">
        <w:t xml:space="preserve"> – Схема</w:t>
      </w:r>
      <w:r>
        <w:t xml:space="preserve"> алгоритма</w:t>
      </w:r>
      <w:r w:rsidRPr="00CD17B6">
        <w:t xml:space="preserve"> </w:t>
      </w:r>
      <w:r>
        <w:t>сортировки данных</w:t>
      </w:r>
      <w:r w:rsidRPr="00CD17B6">
        <w:t xml:space="preserve"> метод</w:t>
      </w:r>
      <w:r>
        <w:t>ом</w:t>
      </w:r>
    </w:p>
    <w:p w14:paraId="5842F246" w14:textId="77777777" w:rsidR="00DB18DA" w:rsidRPr="00CD317D" w:rsidRDefault="00DB18DA" w:rsidP="009570D7"/>
    <w:p w14:paraId="09C24F49" w14:textId="77777777" w:rsidR="009570D7" w:rsidRPr="00CD317D" w:rsidRDefault="0006048B">
      <w:pPr>
        <w:tabs>
          <w:tab w:val="clear" w:pos="1021"/>
        </w:tabs>
        <w:spacing w:after="160" w:line="259" w:lineRule="auto"/>
        <w:ind w:firstLine="0"/>
        <w:jc w:val="left"/>
      </w:pPr>
      <w:r>
        <w:br w:type="page"/>
      </w:r>
    </w:p>
    <w:p w14:paraId="02EFB10C" w14:textId="1428CD97" w:rsidR="009570D7" w:rsidRDefault="009570D7" w:rsidP="006F4F3E">
      <w:pPr>
        <w:pStyle w:val="1"/>
        <w:numPr>
          <w:ilvl w:val="0"/>
          <w:numId w:val="17"/>
        </w:numPr>
        <w:ind w:firstLine="334"/>
      </w:pPr>
      <w:bookmarkStart w:id="24" w:name="_Toc224523171"/>
      <w:r w:rsidRPr="009570D7">
        <w:lastRenderedPageBreak/>
        <w:t>Код программы</w:t>
      </w:r>
      <w:bookmarkEnd w:id="24"/>
    </w:p>
    <w:p w14:paraId="4EF7A08B" w14:textId="77777777" w:rsidR="00F36064" w:rsidRDefault="00F36064">
      <w:pPr>
        <w:tabs>
          <w:tab w:val="clear" w:pos="1021"/>
        </w:tabs>
        <w:spacing w:after="160" w:line="259" w:lineRule="auto"/>
        <w:ind w:firstLine="0"/>
        <w:jc w:val="left"/>
      </w:pPr>
    </w:p>
    <w:p w14:paraId="2B12043F" w14:textId="0079A8E7" w:rsidR="00F36064" w:rsidRDefault="00F36064" w:rsidP="00F36064">
      <w:r w:rsidRPr="00F36064">
        <w:t xml:space="preserve">В данном разделе подробно описывается реализация ключевых </w:t>
      </w:r>
      <w:r w:rsidR="00CF1275">
        <w:t>методов</w:t>
      </w:r>
      <w:r w:rsidRPr="00F36064">
        <w:t xml:space="preserve"> приложения</w:t>
      </w:r>
      <w:r w:rsidR="00CF1275">
        <w:t xml:space="preserve"> и их краткое описание.</w:t>
      </w:r>
    </w:p>
    <w:p w14:paraId="64DC54FE" w14:textId="5DA42796" w:rsidR="00EF723B" w:rsidRDefault="00CF1275" w:rsidP="00EF723B">
      <w:r w:rsidRPr="00CF1275">
        <w:t>Подключение к базе данных организовано в классе ApplicationContext. Для обеспечения переносимости и корректной работы при запуске из папки сборки строка подключения формируется динамически: определяется папка с исполняемым файлом через AppContext.BaseDirectory, затем к ней присоединяется относительный путь к файлу PNPK.db и передаётся в EF Core через optionsBuilder.UseSqlite(...).</w:t>
      </w:r>
    </w:p>
    <w:p w14:paraId="6F7E1929" w14:textId="7D8F913C" w:rsidR="00CF1275" w:rsidRDefault="00CF1275" w:rsidP="00F36064">
      <w:r w:rsidRPr="00CF1275">
        <w:t>Ниже представлен код</w:t>
      </w:r>
      <w:r>
        <w:t xml:space="preserve"> метода</w:t>
      </w:r>
      <w:r w:rsidRPr="00CF1275">
        <w:t xml:space="preserve"> подключения:</w:t>
      </w:r>
    </w:p>
    <w:p w14:paraId="07C3B2A5" w14:textId="77777777" w:rsidR="00EF723B" w:rsidRDefault="00EF723B" w:rsidP="00F36064"/>
    <w:p w14:paraId="7CC88127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protected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override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void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OnConfiguring(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DbContextOptionsBuilder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optionsBuilder)</w:t>
      </w:r>
    </w:p>
    <w:p w14:paraId="330FBBAA" w14:textId="5E73B8AA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{</w:t>
      </w:r>
    </w:p>
    <w:p w14:paraId="7D9F4464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8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var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basePath =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AppContext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.BaseDirectory; 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  <w:lang w:val="en-US"/>
        </w:rPr>
        <w:t xml:space="preserve">// 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</w:rPr>
        <w:t>папка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</w:rPr>
        <w:t>с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</w:rPr>
        <w:t>исполняемым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8000"/>
          <w:kern w:val="0"/>
          <w:sz w:val="24"/>
          <w:szCs w:val="19"/>
          <w:highlight w:val="white"/>
        </w:rPr>
        <w:t>файлом</w:t>
      </w:r>
    </w:p>
    <w:p w14:paraId="620FB626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var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dbPath =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Path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.Combine(basePath, 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"PNPK.db"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);</w:t>
      </w:r>
    </w:p>
    <w:p w14:paraId="0FCBB988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optionsBuilder.UseSqlite(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$"Data Source=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{dbPath}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);</w:t>
      </w:r>
    </w:p>
    <w:p w14:paraId="4394B9BF" w14:textId="73B588DC" w:rsidR="00CF1275" w:rsidRDefault="00CF1275" w:rsidP="00CF1275">
      <w:pPr>
        <w:ind w:firstLine="0"/>
        <w:rPr>
          <w:rFonts w:ascii="Courier New" w:hAnsi="Courier New" w:cs="Cascadia Mono"/>
          <w:color w:val="000000"/>
          <w:kern w:val="0"/>
          <w:sz w:val="24"/>
          <w:szCs w:val="19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</w:rPr>
        <w:t>}</w:t>
      </w:r>
    </w:p>
    <w:p w14:paraId="1650520A" w14:textId="77777777" w:rsidR="00EF723B" w:rsidRDefault="00EF723B" w:rsidP="00CF1275">
      <w:pPr>
        <w:ind w:firstLine="0"/>
        <w:rPr>
          <w:rFonts w:ascii="Courier New" w:hAnsi="Courier New" w:cs="Cascadia Mono"/>
          <w:color w:val="000000"/>
          <w:kern w:val="0"/>
          <w:sz w:val="24"/>
          <w:szCs w:val="19"/>
        </w:rPr>
      </w:pPr>
    </w:p>
    <w:p w14:paraId="106D0A83" w14:textId="3432D974" w:rsidR="00CF1275" w:rsidRDefault="00CF1275" w:rsidP="00CF1275">
      <w:r w:rsidRPr="00CF1275">
        <w:t>Этот подход гарантирует, что при настройке файла PNPK.db приложение будет находить базу данных в каталоге сборки без необходимости правки абсолютных путей.</w:t>
      </w:r>
    </w:p>
    <w:p w14:paraId="5FAC4D49" w14:textId="77777777" w:rsidR="00CF1275" w:rsidRDefault="00CF1275" w:rsidP="00CF1275">
      <w:r w:rsidRPr="00CF1275">
        <w:t>Процедура регистрации реализована в обработчике RegistrationInButton_Click. Метод собирает данные из полей формы, выполняет валидацию непустых полей и проверку формата телефона регулярным выражением</w:t>
      </w:r>
      <w:r>
        <w:t>.</w:t>
      </w:r>
      <w:r w:rsidRPr="00CF1275">
        <w:t xml:space="preserve"> </w:t>
      </w:r>
    </w:p>
    <w:p w14:paraId="7DD98876" w14:textId="5D014651" w:rsidR="00CF1275" w:rsidRDefault="00CF1275" w:rsidP="00CF1275">
      <w:r w:rsidRPr="00CF1275">
        <w:t>Ниже представлен код:</w:t>
      </w:r>
    </w:p>
    <w:p w14:paraId="14F389FD" w14:textId="77777777" w:rsidR="00EF723B" w:rsidRDefault="00EF723B" w:rsidP="00CF1275"/>
    <w:p w14:paraId="4A101CDD" w14:textId="77777777" w:rsidR="00CF1275" w:rsidRPr="00C3383A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4E5631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var</w:t>
      </w:r>
      <w:r w:rsidRPr="00C3383A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4E5631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user</w:t>
      </w:r>
      <w:r w:rsidRPr="00C3383A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= </w:t>
      </w:r>
      <w:r w:rsidRPr="004E5631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new</w:t>
      </w:r>
      <w:r w:rsidRPr="00C3383A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4E5631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User</w:t>
      </w:r>
      <w:r w:rsidRPr="00C3383A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();</w:t>
      </w:r>
    </w:p>
    <w:p w14:paraId="673024F2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3383A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user.login = LoginTextBox.Text?.Trim() ??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.Empty;</w:t>
      </w:r>
    </w:p>
    <w:p w14:paraId="3D064FE0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user.lastName = LastNameTextBox.Text?.Trim() ??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.Empty;</w:t>
      </w:r>
    </w:p>
    <w:p w14:paraId="363316CC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user.firstName = FirstNameTextBox.Text?.Trim() ??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.Empty;</w:t>
      </w:r>
    </w:p>
    <w:p w14:paraId="60FE6274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user.userPhone = PhoneTextBox.Text?.Trim() ??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.Empty;</w:t>
      </w:r>
    </w:p>
    <w:p w14:paraId="1A13EDE2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user.password = PasswordBox.Password?.Trim() ??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.Empty;</w:t>
      </w:r>
    </w:p>
    <w:p w14:paraId="0999C69B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</w:p>
    <w:p w14:paraId="6B64D111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if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(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.IsNullOrEmpty(user.login) ||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.IsNullOrEmpty(user.lastName) </w:t>
      </w:r>
    </w:p>
    <w:p w14:paraId="15B57230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 ||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.IsNullOrEmpty(user.firstName) ||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.IsNullOrEmpty(user.userPhone) </w:t>
      </w:r>
    </w:p>
    <w:p w14:paraId="6CEA5C66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lastRenderedPageBreak/>
        <w:t xml:space="preserve">     ||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.IsNullOrEmpty(user.password))</w:t>
      </w:r>
    </w:p>
    <w:p w14:paraId="75E7A166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{</w:t>
      </w:r>
    </w:p>
    <w:p w14:paraId="5227B912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MessageBox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.Show(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Введите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данные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."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, 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Ошибка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,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MessageBoxButton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.OK,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MessageBoxImage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.Warning);</w:t>
      </w:r>
    </w:p>
    <w:p w14:paraId="58F3BA7C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return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;</w:t>
      </w:r>
    </w:p>
    <w:p w14:paraId="194603D0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}</w:t>
      </w:r>
    </w:p>
    <w:p w14:paraId="2E0CF118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</w:p>
    <w:p w14:paraId="4189F7D7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const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string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PhonePattern = </w:t>
      </w:r>
      <w:r w:rsidRPr="00CF1275">
        <w:rPr>
          <w:rFonts w:ascii="Courier New" w:hAnsi="Courier New" w:cs="Cascadia Mono"/>
          <w:color w:val="800000"/>
          <w:kern w:val="0"/>
          <w:sz w:val="24"/>
          <w:szCs w:val="19"/>
          <w:highlight w:val="white"/>
          <w:lang w:val="en-US"/>
        </w:rPr>
        <w:t>@"</w:t>
      </w:r>
      <w:r w:rsidRPr="00CF1275">
        <w:rPr>
          <w:rFonts w:ascii="Courier New" w:hAnsi="Courier New" w:cs="Cascadia Mono"/>
          <w:color w:val="FF00C1"/>
          <w:kern w:val="0"/>
          <w:sz w:val="24"/>
          <w:szCs w:val="19"/>
          <w:highlight w:val="white"/>
          <w:lang w:val="en-US"/>
        </w:rPr>
        <w:t>^</w:t>
      </w:r>
      <w:r w:rsidRPr="00CF1275">
        <w:rPr>
          <w:rFonts w:ascii="Courier New" w:hAnsi="Courier New" w:cs="Cascadia Mono"/>
          <w:bCs/>
          <w:color w:val="800000"/>
          <w:kern w:val="0"/>
          <w:sz w:val="24"/>
          <w:szCs w:val="19"/>
          <w:highlight w:val="white"/>
          <w:lang w:val="en-US"/>
        </w:rPr>
        <w:t>\+</w:t>
      </w:r>
      <w:r w:rsidRPr="00CF1275">
        <w:rPr>
          <w:rFonts w:ascii="Courier New" w:hAnsi="Courier New" w:cs="Cascadia Mono"/>
          <w:color w:val="800000"/>
          <w:kern w:val="0"/>
          <w:sz w:val="24"/>
          <w:szCs w:val="19"/>
          <w:highlight w:val="white"/>
          <w:lang w:val="en-US"/>
        </w:rPr>
        <w:t>375</w:t>
      </w:r>
      <w:r w:rsidRPr="00CF1275">
        <w:rPr>
          <w:rFonts w:ascii="Courier New" w:hAnsi="Courier New" w:cs="Cascadia Mono"/>
          <w:color w:val="0073FF"/>
          <w:kern w:val="0"/>
          <w:sz w:val="24"/>
          <w:szCs w:val="19"/>
          <w:highlight w:val="white"/>
          <w:lang w:val="en-US"/>
        </w:rPr>
        <w:t>\d</w:t>
      </w:r>
      <w:r w:rsidRPr="00CF1275">
        <w:rPr>
          <w:rFonts w:ascii="Courier New" w:hAnsi="Courier New" w:cs="Cascadia Mono"/>
          <w:color w:val="FF00C1"/>
          <w:kern w:val="0"/>
          <w:sz w:val="24"/>
          <w:szCs w:val="19"/>
          <w:highlight w:val="white"/>
          <w:lang w:val="en-US"/>
        </w:rPr>
        <w:t>{9}$</w:t>
      </w:r>
      <w:r w:rsidRPr="00CF1275">
        <w:rPr>
          <w:rFonts w:ascii="Courier New" w:hAnsi="Courier New" w:cs="Cascadia Mono"/>
          <w:color w:val="800000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;</w:t>
      </w:r>
    </w:p>
    <w:p w14:paraId="64F5CFF1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  <w:lang w:val="en-US"/>
        </w:rPr>
        <w:t>if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(!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Regex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.IsMatch(user.userPhone.Trim(), PhonePattern))</w:t>
      </w:r>
    </w:p>
    <w:p w14:paraId="45372C6A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{</w:t>
      </w:r>
    </w:p>
    <w:p w14:paraId="70AFAC81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MessageBox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.Show(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Введите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действительный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номер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 xml:space="preserve"> 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телефона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."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, 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</w:rPr>
        <w:t>Ошибка</w:t>
      </w:r>
      <w:r w:rsidRPr="00CF1275">
        <w:rPr>
          <w:rFonts w:ascii="Courier New" w:hAnsi="Courier New" w:cs="Cascadia Mono"/>
          <w:color w:val="A31515"/>
          <w:kern w:val="0"/>
          <w:sz w:val="24"/>
          <w:szCs w:val="19"/>
          <w:highlight w:val="white"/>
          <w:lang w:val="en-US"/>
        </w:rPr>
        <w:t>"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,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MessageBoxButton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.OK, </w:t>
      </w:r>
      <w:r w:rsidRPr="00CF1275">
        <w:rPr>
          <w:rFonts w:ascii="Courier New" w:hAnsi="Courier New" w:cs="Cascadia Mono"/>
          <w:color w:val="2B91AF"/>
          <w:kern w:val="0"/>
          <w:sz w:val="24"/>
          <w:szCs w:val="19"/>
          <w:highlight w:val="white"/>
          <w:lang w:val="en-US"/>
        </w:rPr>
        <w:t>MessageBoxImage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>.Warning);</w:t>
      </w:r>
    </w:p>
    <w:p w14:paraId="1E79D471" w14:textId="77777777" w:rsidR="00CF1275" w:rsidRPr="00CF1275" w:rsidRDefault="00CF1275" w:rsidP="00CF1275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ascadia Mono"/>
          <w:color w:val="000000"/>
          <w:kern w:val="0"/>
          <w:sz w:val="24"/>
          <w:szCs w:val="19"/>
          <w:highlight w:val="white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  <w:lang w:val="en-US"/>
        </w:rPr>
        <w:t xml:space="preserve">     </w:t>
      </w:r>
      <w:r w:rsidRPr="00CF1275">
        <w:rPr>
          <w:rFonts w:ascii="Courier New" w:hAnsi="Courier New" w:cs="Cascadia Mono"/>
          <w:color w:val="0000FF"/>
          <w:kern w:val="0"/>
          <w:sz w:val="24"/>
          <w:szCs w:val="19"/>
          <w:highlight w:val="white"/>
        </w:rPr>
        <w:t>return</w:t>
      </w: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</w:rPr>
        <w:t>;</w:t>
      </w:r>
    </w:p>
    <w:p w14:paraId="42777F9A" w14:textId="4D739FFF" w:rsidR="00CF1275" w:rsidRDefault="00CF1275" w:rsidP="00CF1275">
      <w:pPr>
        <w:rPr>
          <w:rFonts w:ascii="Courier New" w:hAnsi="Courier New" w:cs="Cascadia Mono"/>
          <w:color w:val="000000"/>
          <w:kern w:val="0"/>
          <w:sz w:val="24"/>
          <w:szCs w:val="19"/>
        </w:rPr>
      </w:pPr>
      <w:r w:rsidRPr="00CF1275">
        <w:rPr>
          <w:rFonts w:ascii="Courier New" w:hAnsi="Courier New" w:cs="Cascadia Mono"/>
          <w:color w:val="000000"/>
          <w:kern w:val="0"/>
          <w:sz w:val="24"/>
          <w:szCs w:val="19"/>
          <w:highlight w:val="white"/>
        </w:rPr>
        <w:t xml:space="preserve"> }</w:t>
      </w:r>
    </w:p>
    <w:p w14:paraId="67CDCFA7" w14:textId="77777777" w:rsidR="00EF723B" w:rsidRPr="00CF1275" w:rsidRDefault="00EF723B" w:rsidP="00CF1275">
      <w:pPr>
        <w:rPr>
          <w:rFonts w:ascii="Courier New" w:hAnsi="Courier New"/>
          <w:sz w:val="24"/>
        </w:rPr>
      </w:pPr>
    </w:p>
    <w:p w14:paraId="1DCD17CD" w14:textId="226815B0" w:rsidR="00CF1275" w:rsidRDefault="00CF1275" w:rsidP="00E814B0">
      <w:pPr>
        <w:rPr>
          <w:lang w:val="en-US"/>
        </w:rPr>
      </w:pPr>
      <w:r>
        <w:t>З</w:t>
      </w:r>
      <w:r w:rsidRPr="00CF1275">
        <w:t>атем в блоке try создаёт контекст ApplicationContext, добавляет нового пользователя и сохраняет изменения в базе данных.</w:t>
      </w:r>
      <w:r w:rsidR="00E814B0">
        <w:t xml:space="preserve"> </w:t>
      </w:r>
      <w:r w:rsidRPr="00CF1275">
        <w:t>Фрагмент</w:t>
      </w:r>
      <w:r w:rsidRPr="00E814B0">
        <w:rPr>
          <w:lang w:val="en-US"/>
        </w:rPr>
        <w:t xml:space="preserve"> </w:t>
      </w:r>
      <w:r w:rsidRPr="00CF1275">
        <w:t>кода</w:t>
      </w:r>
      <w:r w:rsidRPr="00E814B0">
        <w:rPr>
          <w:lang w:val="en-US"/>
        </w:rPr>
        <w:t xml:space="preserve"> </w:t>
      </w:r>
      <w:r w:rsidR="00E814B0">
        <w:t>ниже</w:t>
      </w:r>
      <w:r w:rsidRPr="00E814B0">
        <w:rPr>
          <w:lang w:val="en-US"/>
        </w:rPr>
        <w:t>:</w:t>
      </w:r>
    </w:p>
    <w:p w14:paraId="0E14C26E" w14:textId="77777777" w:rsidR="00EF723B" w:rsidRPr="00E814B0" w:rsidRDefault="00EF723B" w:rsidP="00E814B0">
      <w:pPr>
        <w:rPr>
          <w:lang w:val="en-US"/>
        </w:rPr>
      </w:pPr>
    </w:p>
    <w:p w14:paraId="3D511C02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try</w:t>
      </w:r>
    </w:p>
    <w:p w14:paraId="6BAC59FB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4E04E98B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using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 =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ApplicationContext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();</w:t>
      </w:r>
    </w:p>
    <w:p w14:paraId="2D8060F9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await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db.User.AddAsync(user);</w:t>
      </w:r>
    </w:p>
    <w:p w14:paraId="31150461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await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db.SaveChangesAsync();</w:t>
      </w:r>
    </w:p>
    <w:p w14:paraId="0E55C180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0AED1130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mainMenu =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MainMenu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(user);</w:t>
      </w:r>
    </w:p>
    <w:p w14:paraId="43B90F11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mainMenu.Show();</w:t>
      </w:r>
    </w:p>
    <w:p w14:paraId="2D83D498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357FA7C2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this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.Close();</w:t>
      </w:r>
    </w:p>
    <w:p w14:paraId="7D537D76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.Show(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Вы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успешно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зарегистрировались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."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Поздравляем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MessageBoxButton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.OK);</w:t>
      </w:r>
    </w:p>
    <w:p w14:paraId="07011CB8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}</w:t>
      </w:r>
    </w:p>
    <w:p w14:paraId="50B77444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catch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Exception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ex)</w:t>
      </w:r>
    </w:p>
    <w:p w14:paraId="28F4421A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3D989A6A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.Show(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$"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при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обращении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к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базе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данных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: 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{ex.Message}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MessageBoxButton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.OK,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MessageBoxImage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.Error);</w:t>
      </w:r>
    </w:p>
    <w:p w14:paraId="0D491CE5" w14:textId="4BFFE710" w:rsidR="00CF1275" w:rsidRDefault="00E814B0" w:rsidP="00E814B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</w:rPr>
        <w:t>}</w:t>
      </w:r>
    </w:p>
    <w:p w14:paraId="33502AA7" w14:textId="77777777" w:rsidR="00EF723B" w:rsidRDefault="00EF723B" w:rsidP="00E814B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56207B57" w14:textId="0ED80819" w:rsidR="00E814B0" w:rsidRDefault="00E814B0" w:rsidP="00E814B0">
      <w:r w:rsidRPr="00E814B0">
        <w:t>Механизм авторизации реализован в обработчике SignInButton_Click. Метод читает логин и пароль из полей формы, проверяет непустоту полей, затем выполняет асинхронный запрос к таблице пользователей с использованием AsNoTracking() и сравнивает пароль.</w:t>
      </w:r>
    </w:p>
    <w:p w14:paraId="10BB5FF5" w14:textId="5E016C5A" w:rsidR="00E814B0" w:rsidRDefault="00E814B0" w:rsidP="00E814B0">
      <w:pPr>
        <w:rPr>
          <w:lang w:val="en-US"/>
        </w:rPr>
      </w:pPr>
      <w:r w:rsidRPr="00E814B0">
        <w:t>Ниже</w:t>
      </w:r>
      <w:r w:rsidRPr="004F178B">
        <w:rPr>
          <w:lang w:val="en-US"/>
        </w:rPr>
        <w:t xml:space="preserve"> </w:t>
      </w:r>
      <w:r w:rsidRPr="00E814B0">
        <w:t>представлен</w:t>
      </w:r>
      <w:r w:rsidRPr="004F178B">
        <w:rPr>
          <w:lang w:val="en-US"/>
        </w:rPr>
        <w:t xml:space="preserve"> </w:t>
      </w:r>
      <w:r w:rsidRPr="00E814B0">
        <w:t>код</w:t>
      </w:r>
      <w:r w:rsidRPr="004F178B">
        <w:rPr>
          <w:lang w:val="en-US"/>
        </w:rPr>
        <w:t>:</w:t>
      </w:r>
    </w:p>
    <w:p w14:paraId="77A6906F" w14:textId="77777777" w:rsidR="00EF723B" w:rsidRPr="004F178B" w:rsidRDefault="00EF723B" w:rsidP="00E814B0">
      <w:pPr>
        <w:rPr>
          <w:lang w:val="en-US"/>
        </w:rPr>
      </w:pPr>
    </w:p>
    <w:p w14:paraId="138BB872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try</w:t>
      </w:r>
    </w:p>
    <w:p w14:paraId="722FA469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28C3366C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using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 =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ApplicationContext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();</w:t>
      </w:r>
    </w:p>
    <w:p w14:paraId="640BA4D3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2DBF1975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8000"/>
          <w:kern w:val="0"/>
          <w:sz w:val="24"/>
          <w:szCs w:val="24"/>
          <w:highlight w:val="white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8000"/>
          <w:kern w:val="0"/>
          <w:sz w:val="24"/>
          <w:szCs w:val="24"/>
          <w:highlight w:val="white"/>
        </w:rPr>
        <w:t>// Ищем пользователя по логину (AsNoTracking — т.к. мы только читаем)</w:t>
      </w:r>
    </w:p>
    <w:p w14:paraId="17405913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user =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await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db.User.AsNoTracking().SingleOrDefaultAsync(u =&gt; u.login == login);</w:t>
      </w:r>
    </w:p>
    <w:p w14:paraId="1AA5F0E4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6B171D23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(user ==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null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70C5BE66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{</w:t>
      </w:r>
    </w:p>
    <w:p w14:paraId="6D264477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.Show(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Пользователь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не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найден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."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авторизации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MessageBoxButton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.OK,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MessageBoxImage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.Error);</w:t>
      </w:r>
    </w:p>
    <w:p w14:paraId="701D7B58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3611D163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}</w:t>
      </w:r>
    </w:p>
    <w:p w14:paraId="649A8486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16DB066A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(user.password == password)</w:t>
      </w:r>
    </w:p>
    <w:p w14:paraId="6B91BC0A" w14:textId="77777777" w:rsidR="00E814B0" w:rsidRPr="00C3383A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C3383A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{</w:t>
      </w:r>
    </w:p>
    <w:p w14:paraId="50E7B9ED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8000"/>
          <w:kern w:val="0"/>
          <w:sz w:val="24"/>
          <w:szCs w:val="24"/>
          <w:highlight w:val="white"/>
        </w:rPr>
      </w:pPr>
      <w:r w:rsidRPr="00C3383A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814B0">
        <w:rPr>
          <w:rFonts w:ascii="Courier New" w:hAnsi="Courier New" w:cs="Courier New"/>
          <w:color w:val="008000"/>
          <w:kern w:val="0"/>
          <w:sz w:val="24"/>
          <w:szCs w:val="24"/>
          <w:highlight w:val="white"/>
        </w:rPr>
        <w:t>// Успешная авторизация — открываем MainMenu и закрываем окно авторизации</w:t>
      </w:r>
    </w:p>
    <w:p w14:paraId="64D4A152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</w:rPr>
        <w:t xml:space="preserve">    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mainMenu =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MainMenu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(user);</w:t>
      </w:r>
    </w:p>
    <w:p w14:paraId="4C3DBA07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mainMenu.Show();</w:t>
      </w:r>
    </w:p>
    <w:p w14:paraId="77168651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362BC138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this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.Close();</w:t>
      </w:r>
    </w:p>
    <w:p w14:paraId="47A05B7B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}</w:t>
      </w:r>
    </w:p>
    <w:p w14:paraId="6DE26B3A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else</w:t>
      </w:r>
    </w:p>
    <w:p w14:paraId="22387F57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{</w:t>
      </w:r>
    </w:p>
    <w:p w14:paraId="6C79FC67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.Show(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Неверный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пароль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."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авторизации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MessageBoxButton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.OK,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MessageBoxImage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.Error);</w:t>
      </w:r>
    </w:p>
    <w:p w14:paraId="1ED4E66B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}</w:t>
      </w:r>
    </w:p>
    <w:p w14:paraId="68985908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}</w:t>
      </w:r>
    </w:p>
    <w:p w14:paraId="379C70A8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catch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Exception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ex)</w:t>
      </w:r>
    </w:p>
    <w:p w14:paraId="079AB454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55049F14" w14:textId="77777777" w:rsidR="00E814B0" w:rsidRPr="00E814B0" w:rsidRDefault="00E814B0" w:rsidP="00E814B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.Show(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$"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при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обращении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к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базе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данных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: 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{ex.Message}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E814B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MessageBoxButton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.OK, </w:t>
      </w:r>
      <w:r w:rsidRPr="00E814B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MessageBoxImage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.Error);</w:t>
      </w:r>
    </w:p>
    <w:p w14:paraId="16B29613" w14:textId="1F49085D" w:rsidR="00E814B0" w:rsidRDefault="00E814B0" w:rsidP="00E814B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814B0">
        <w:rPr>
          <w:rFonts w:ascii="Courier New" w:hAnsi="Courier New" w:cs="Courier New"/>
          <w:color w:val="000000"/>
          <w:kern w:val="0"/>
          <w:sz w:val="24"/>
          <w:szCs w:val="24"/>
          <w:highlight w:val="white"/>
        </w:rPr>
        <w:t>}</w:t>
      </w:r>
    </w:p>
    <w:p w14:paraId="4FD29740" w14:textId="77777777" w:rsidR="00EF723B" w:rsidRDefault="00EF723B" w:rsidP="00E814B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06C900E9" w14:textId="0A6B8568" w:rsidR="0077027C" w:rsidRDefault="0077027C" w:rsidP="0077027C">
      <w:r w:rsidRPr="0077027C">
        <w:t>Метод SearchButton_Click в MainMenu.xaml.cs реализует логику поиска турниров по введённой пользователем строке и обновление представления результатов в TournametsListBox. Метод начинается с чтения и нормализации строки поиска</w:t>
      </w:r>
      <w:r>
        <w:t xml:space="preserve">. </w:t>
      </w:r>
      <w:r w:rsidRPr="0077027C">
        <w:t>Если строка поиска пуста, выполняется восстановление исходного набора данных через</w:t>
      </w:r>
      <w:r>
        <w:t>.</w:t>
      </w:r>
    </w:p>
    <w:p w14:paraId="45B13C49" w14:textId="0AFBBE19" w:rsidR="0077027C" w:rsidRDefault="0077027C" w:rsidP="0077027C">
      <w:r w:rsidRPr="0077027C">
        <w:t>Ниже представлен код метода SearchButton_Click:</w:t>
      </w:r>
    </w:p>
    <w:p w14:paraId="76B88165" w14:textId="77777777" w:rsidR="00EF723B" w:rsidRPr="0077027C" w:rsidRDefault="00EF723B" w:rsidP="0077027C"/>
    <w:p w14:paraId="08D01824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search = SearchText.Text?.Trim().ToLower() ??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.Empty;</w:t>
      </w:r>
    </w:p>
    <w:p w14:paraId="323ADC2B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.IsNullOrEmpty(search))</w:t>
      </w:r>
    </w:p>
    <w:p w14:paraId="171D3537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{</w:t>
      </w:r>
    </w:p>
    <w:p w14:paraId="568F3F6B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LoadTournament();</w:t>
      </w:r>
    </w:p>
    <w:p w14:paraId="5080CDCD" w14:textId="77777777" w:rsidR="0077027C" w:rsidRPr="004F178B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4F178B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TournametsListBox.ItemsSource = Tournaments;</w:t>
      </w:r>
    </w:p>
    <w:p w14:paraId="44356003" w14:textId="4ABFBE8E" w:rsidR="0077027C" w:rsidRDefault="0077027C" w:rsidP="0077027C">
      <w:pPr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4F178B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}</w:t>
      </w:r>
    </w:p>
    <w:p w14:paraId="38FE331D" w14:textId="77777777" w:rsidR="00EF723B" w:rsidRPr="004F178B" w:rsidRDefault="00EF723B" w:rsidP="0077027C">
      <w:pPr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7A9286B3" w14:textId="4EB2697E" w:rsidR="0077027C" w:rsidRPr="00C3383A" w:rsidRDefault="0077027C" w:rsidP="0077027C">
      <w:r w:rsidRPr="0077027C">
        <w:t>В</w:t>
      </w:r>
      <w:r w:rsidRPr="00C3383A">
        <w:t xml:space="preserve"> </w:t>
      </w:r>
      <w:r w:rsidRPr="0077027C">
        <w:t>противном</w:t>
      </w:r>
      <w:r w:rsidRPr="00C3383A">
        <w:t xml:space="preserve"> </w:t>
      </w:r>
      <w:r w:rsidRPr="0077027C">
        <w:t>случае</w:t>
      </w:r>
      <w:r w:rsidRPr="00C3383A">
        <w:t xml:space="preserve"> </w:t>
      </w:r>
      <w:r w:rsidRPr="0077027C">
        <w:t>метод</w:t>
      </w:r>
      <w:r w:rsidRPr="00C3383A">
        <w:t xml:space="preserve"> </w:t>
      </w:r>
      <w:r w:rsidRPr="0077027C">
        <w:t>открывает</w:t>
      </w:r>
      <w:r w:rsidRPr="00C3383A">
        <w:t xml:space="preserve"> </w:t>
      </w:r>
      <w:r w:rsidRPr="0077027C">
        <w:t>контекст</w:t>
      </w:r>
      <w:r w:rsidRPr="00C3383A">
        <w:t xml:space="preserve"> </w:t>
      </w:r>
      <w:r w:rsidRPr="004F178B">
        <w:rPr>
          <w:lang w:val="en-US"/>
        </w:rPr>
        <w:t>ApplicationContext</w:t>
      </w:r>
      <w:r w:rsidRPr="00C3383A">
        <w:t xml:space="preserve"> </w:t>
      </w:r>
      <w:r w:rsidRPr="0077027C">
        <w:t>и</w:t>
      </w:r>
      <w:r w:rsidRPr="00C3383A">
        <w:t xml:space="preserve"> </w:t>
      </w:r>
      <w:r w:rsidRPr="0077027C">
        <w:t>выполняет</w:t>
      </w:r>
      <w:r w:rsidRPr="00C3383A">
        <w:t xml:space="preserve"> </w:t>
      </w:r>
      <w:r w:rsidRPr="0077027C">
        <w:t>асинхронный</w:t>
      </w:r>
      <w:r w:rsidRPr="00C3383A">
        <w:t xml:space="preserve"> </w:t>
      </w:r>
      <w:r w:rsidRPr="0077027C">
        <w:t>запрос</w:t>
      </w:r>
      <w:r w:rsidRPr="00C3383A">
        <w:t xml:space="preserve"> </w:t>
      </w:r>
      <w:r w:rsidRPr="0077027C">
        <w:t>к</w:t>
      </w:r>
      <w:r w:rsidRPr="00C3383A">
        <w:t xml:space="preserve"> </w:t>
      </w:r>
      <w:r w:rsidRPr="0077027C">
        <w:t>таблице</w:t>
      </w:r>
      <w:r w:rsidRPr="00C3383A">
        <w:t xml:space="preserve"> </w:t>
      </w:r>
      <w:r w:rsidRPr="004F178B">
        <w:rPr>
          <w:lang w:val="en-US"/>
        </w:rPr>
        <w:t>Tournament</w:t>
      </w:r>
      <w:r w:rsidRPr="00C3383A">
        <w:t xml:space="preserve"> </w:t>
      </w:r>
      <w:r w:rsidRPr="0077027C">
        <w:t>с</w:t>
      </w:r>
      <w:r w:rsidRPr="00C3383A">
        <w:t xml:space="preserve"> </w:t>
      </w:r>
      <w:r w:rsidRPr="0077027C">
        <w:t>подгрузкой</w:t>
      </w:r>
      <w:r w:rsidRPr="00C3383A">
        <w:t xml:space="preserve"> </w:t>
      </w:r>
      <w:r w:rsidRPr="0077027C">
        <w:t>связанной</w:t>
      </w:r>
      <w:r w:rsidRPr="00C3383A">
        <w:t xml:space="preserve"> </w:t>
      </w:r>
      <w:r w:rsidRPr="0077027C">
        <w:t>сущности</w:t>
      </w:r>
      <w:r w:rsidRPr="00C3383A">
        <w:t xml:space="preserve"> </w:t>
      </w:r>
      <w:r w:rsidRPr="004F178B">
        <w:rPr>
          <w:lang w:val="en-US"/>
        </w:rPr>
        <w:t>ComputerClub</w:t>
      </w:r>
      <w:r w:rsidRPr="00C3383A">
        <w:t xml:space="preserve"> </w:t>
      </w:r>
      <w:r w:rsidRPr="0077027C">
        <w:t>и</w:t>
      </w:r>
      <w:r w:rsidRPr="00C3383A">
        <w:t xml:space="preserve"> </w:t>
      </w:r>
      <w:r w:rsidRPr="0077027C">
        <w:t>без</w:t>
      </w:r>
      <w:r w:rsidRPr="00C3383A">
        <w:t xml:space="preserve"> </w:t>
      </w:r>
      <w:r w:rsidRPr="0077027C">
        <w:t>отслеживания</w:t>
      </w:r>
      <w:r w:rsidRPr="00C3383A">
        <w:t xml:space="preserve"> (</w:t>
      </w:r>
      <w:r w:rsidRPr="004F178B">
        <w:rPr>
          <w:lang w:val="en-US"/>
        </w:rPr>
        <w:t>AsNoTracking</w:t>
      </w:r>
      <w:r w:rsidRPr="00C3383A">
        <w:t xml:space="preserve">()), </w:t>
      </w:r>
      <w:r w:rsidRPr="0077027C">
        <w:t>фильтруя</w:t>
      </w:r>
      <w:r w:rsidRPr="00C3383A">
        <w:t xml:space="preserve"> </w:t>
      </w:r>
      <w:r w:rsidRPr="0077027C">
        <w:t>записи</w:t>
      </w:r>
      <w:r w:rsidRPr="00C3383A">
        <w:t xml:space="preserve"> </w:t>
      </w:r>
      <w:r w:rsidRPr="0077027C">
        <w:t>по</w:t>
      </w:r>
      <w:r w:rsidRPr="00C3383A">
        <w:t xml:space="preserve"> </w:t>
      </w:r>
      <w:r w:rsidRPr="0077027C">
        <w:t>условию</w:t>
      </w:r>
      <w:r w:rsidRPr="00C3383A">
        <w:t xml:space="preserve"> </w:t>
      </w:r>
      <w:r w:rsidRPr="0077027C">
        <w:t>наличия</w:t>
      </w:r>
      <w:r w:rsidRPr="00C3383A">
        <w:t xml:space="preserve"> </w:t>
      </w:r>
      <w:r w:rsidRPr="0077027C">
        <w:t>непустого</w:t>
      </w:r>
      <w:r w:rsidRPr="00C3383A">
        <w:t xml:space="preserve"> </w:t>
      </w:r>
      <w:r w:rsidRPr="004F178B">
        <w:rPr>
          <w:lang w:val="en-US"/>
        </w:rPr>
        <w:t>tournamentName</w:t>
      </w:r>
      <w:r w:rsidRPr="00C3383A">
        <w:t xml:space="preserve"> </w:t>
      </w:r>
      <w:r w:rsidRPr="0077027C">
        <w:t>и</w:t>
      </w:r>
      <w:r w:rsidRPr="00C3383A">
        <w:t xml:space="preserve"> </w:t>
      </w:r>
      <w:r w:rsidRPr="0077027C">
        <w:t>вхождения</w:t>
      </w:r>
      <w:r w:rsidRPr="00C3383A">
        <w:t xml:space="preserve"> </w:t>
      </w:r>
      <w:r w:rsidRPr="0077027C">
        <w:t>нормализованной</w:t>
      </w:r>
      <w:r w:rsidRPr="00C3383A">
        <w:t xml:space="preserve"> </w:t>
      </w:r>
      <w:r w:rsidRPr="0077027C">
        <w:t>подстроки</w:t>
      </w:r>
      <w:r w:rsidRPr="00C3383A">
        <w:t>:</w:t>
      </w:r>
    </w:p>
    <w:p w14:paraId="2D85DD9E" w14:textId="77777777" w:rsidR="00EF723B" w:rsidRPr="00C3383A" w:rsidRDefault="00EF723B" w:rsidP="0077027C"/>
    <w:p w14:paraId="3A7D4169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try</w:t>
      </w:r>
    </w:p>
    <w:p w14:paraId="72433933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17F6547D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using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 =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ApplicationContext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();</w:t>
      </w:r>
    </w:p>
    <w:p w14:paraId="6013F5BB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78C6FB38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tournaments =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await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db.Tournament.Include(t =&gt; t.ComputerClub).AsNoTracking()</w:t>
      </w:r>
    </w:p>
    <w:p w14:paraId="04A08FF4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                                 .Where(t =&gt; !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.IsNullOrEmpty(t.tournamentName) &amp;&amp; t.tournamentName.ToLower().Contains(search))</w:t>
      </w:r>
    </w:p>
    <w:p w14:paraId="1EBF39D1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                                 .ToListAsync();</w:t>
      </w:r>
    </w:p>
    <w:p w14:paraId="2919C6EB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5CF0DD7E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registeredTournamentIds =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await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db.RegistrationForTournament.Where(r =&gt; r.login == CurrentUser.login)</w:t>
      </w:r>
    </w:p>
    <w:p w14:paraId="1F6E067D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                                                         .Select(r =&gt; r.idTournament)</w:t>
      </w:r>
    </w:p>
    <w:p w14:paraId="5AFBA979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                                                         .ToListAsync();</w:t>
      </w:r>
    </w:p>
    <w:p w14:paraId="03A16C6A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62C8CFBC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(tournaments.Count == 0)</w:t>
      </w:r>
    </w:p>
    <w:p w14:paraId="4CD64619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{</w:t>
      </w:r>
    </w:p>
    <w:p w14:paraId="534C0F03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.Show(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Ничего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не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найдено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."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поиска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MessageBoxButton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.OK,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MessageBoxImage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.Error);</w:t>
      </w:r>
    </w:p>
    <w:p w14:paraId="27E8CF71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296AE45D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}</w:t>
      </w:r>
    </w:p>
    <w:p w14:paraId="04C7941D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7789C538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Tournaments.Clear();</w:t>
      </w:r>
    </w:p>
    <w:p w14:paraId="7B5FE762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in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tournaments)</w:t>
      </w:r>
    </w:p>
    <w:p w14:paraId="293C8620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{</w:t>
      </w:r>
    </w:p>
    <w:p w14:paraId="11F24648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tv =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TournamentView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 Tournament = t };</w:t>
      </w:r>
    </w:p>
    <w:p w14:paraId="167EE4AB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(registeredTournamentIds.Contains(t.idTournament))</w:t>
      </w:r>
    </w:p>
    <w:p w14:paraId="1D17238E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    tv.IsRegistered =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true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1BBBB13D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0A8B42E9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    Tournaments.Add(tv);</w:t>
      </w:r>
    </w:p>
    <w:p w14:paraId="1B929EA4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}</w:t>
      </w:r>
    </w:p>
    <w:p w14:paraId="62DCC3AE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TournametsListBox.ItemsSource = Tournaments;</w:t>
      </w:r>
    </w:p>
    <w:p w14:paraId="4A4BDCB3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}</w:t>
      </w:r>
    </w:p>
    <w:p w14:paraId="5B5EADD8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catch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Exception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ex)</w:t>
      </w:r>
    </w:p>
    <w:p w14:paraId="5A402A1C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6A9C4A90" w14:textId="77777777" w:rsidR="0077027C" w:rsidRPr="0077027C" w:rsidRDefault="0077027C" w:rsidP="0077027C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.Show(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$"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при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обращении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к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базе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данных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: 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{ex.Message}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Ошибка</w:t>
      </w:r>
      <w:r w:rsidRPr="0077027C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MessageBoxButton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.OK, </w:t>
      </w:r>
      <w:r w:rsidRPr="0077027C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MessageBoxImage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.Error);</w:t>
      </w:r>
    </w:p>
    <w:p w14:paraId="40117D40" w14:textId="0393BDE2" w:rsidR="0077027C" w:rsidRDefault="0077027C" w:rsidP="0077027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7027C">
        <w:rPr>
          <w:rFonts w:ascii="Courier New" w:hAnsi="Courier New" w:cs="Courier New"/>
          <w:color w:val="000000"/>
          <w:kern w:val="0"/>
          <w:sz w:val="24"/>
          <w:szCs w:val="24"/>
          <w:highlight w:val="white"/>
        </w:rPr>
        <w:t>}</w:t>
      </w:r>
    </w:p>
    <w:p w14:paraId="55E84584" w14:textId="77777777" w:rsidR="00EF723B" w:rsidRDefault="00EF723B" w:rsidP="0077027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20A47646" w14:textId="7613B9BA" w:rsidR="0077027C" w:rsidRDefault="0077027C" w:rsidP="007E01C0">
      <w:r>
        <w:t xml:space="preserve">За применение </w:t>
      </w:r>
      <w:r w:rsidR="007E01C0">
        <w:t xml:space="preserve">фильтров и сортировки ответственен метод </w:t>
      </w:r>
      <w:r w:rsidR="007E01C0" w:rsidRPr="007E01C0">
        <w:t>ApplyButton_Click в MainMenu.xaml.cs</w:t>
      </w:r>
      <w:r w:rsidR="007E01C0">
        <w:t>, он о</w:t>
      </w:r>
      <w:r w:rsidR="007E01C0" w:rsidRPr="007E01C0">
        <w:t>твечает за применение выбранных пользователем фильтров по играм и за последующую сортировку отображаемого набора турниров</w:t>
      </w:r>
      <w:r w:rsidR="007E01C0">
        <w:t xml:space="preserve">. </w:t>
      </w:r>
      <w:r w:rsidR="007E01C0" w:rsidRPr="007E01C0">
        <w:t>Если список выбранных игр пуст или равен null, метод просто восстанавливает исходный набор вызовом LoadTournament()</w:t>
      </w:r>
      <w:r w:rsidR="007E01C0">
        <w:t>. В</w:t>
      </w:r>
      <w:r w:rsidR="007E01C0" w:rsidRPr="007E01C0">
        <w:t xml:space="preserve"> противном случае выполняется фильтрация: из текущей коллекции Tournaments выбираются те элементы tv, у которых поле tv.Tournament.game не пустое и содержится в списке selectedGames, затем Tournaments очищается и заполняется отфильтрованными элементами</w:t>
      </w:r>
      <w:r w:rsidR="007E01C0">
        <w:t>.</w:t>
      </w:r>
    </w:p>
    <w:p w14:paraId="081EA8F4" w14:textId="263C5FDF" w:rsidR="007E01C0" w:rsidRDefault="007E01C0" w:rsidP="007E01C0">
      <w:r w:rsidRPr="0077027C">
        <w:t xml:space="preserve">Ниже представлен код метода </w:t>
      </w:r>
      <w:r w:rsidRPr="007E01C0">
        <w:t>ApplyButton</w:t>
      </w:r>
      <w:r w:rsidRPr="0077027C">
        <w:t>_Click:</w:t>
      </w:r>
    </w:p>
    <w:p w14:paraId="7536B45E" w14:textId="77777777" w:rsidR="00EF723B" w:rsidRPr="0077027C" w:rsidRDefault="00EF723B" w:rsidP="007E01C0"/>
    <w:p w14:paraId="535D4DD7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(selectedGames ==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null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|| selectedGames.Count == 0)</w:t>
      </w:r>
    </w:p>
    <w:p w14:paraId="3D800AA5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7425381A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LoadTournament();</w:t>
      </w:r>
    </w:p>
    <w:p w14:paraId="52E62751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}</w:t>
      </w:r>
    </w:p>
    <w:p w14:paraId="627F4197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else</w:t>
      </w:r>
    </w:p>
    <w:p w14:paraId="47041EAA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04192D50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8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8000"/>
          <w:kern w:val="0"/>
          <w:sz w:val="24"/>
          <w:szCs w:val="24"/>
          <w:highlight w:val="white"/>
          <w:lang w:val="en-US"/>
        </w:rPr>
        <w:t xml:space="preserve">// </w:t>
      </w:r>
      <w:r w:rsidRPr="007E01C0">
        <w:rPr>
          <w:rFonts w:ascii="Courier New" w:hAnsi="Courier New" w:cs="Courier New"/>
          <w:color w:val="008000"/>
          <w:kern w:val="0"/>
          <w:sz w:val="24"/>
          <w:szCs w:val="24"/>
          <w:highlight w:val="white"/>
        </w:rPr>
        <w:t>фильтруем</w:t>
      </w:r>
      <w:r w:rsidRPr="007E01C0">
        <w:rPr>
          <w:rFonts w:ascii="Courier New" w:hAnsi="Courier New" w:cs="Courier New"/>
          <w:color w:val="008000"/>
          <w:kern w:val="0"/>
          <w:sz w:val="24"/>
          <w:szCs w:val="24"/>
          <w:highlight w:val="white"/>
          <w:lang w:val="en-US"/>
        </w:rPr>
        <w:t xml:space="preserve"> backup </w:t>
      </w:r>
      <w:r w:rsidRPr="007E01C0">
        <w:rPr>
          <w:rFonts w:ascii="Courier New" w:hAnsi="Courier New" w:cs="Courier New"/>
          <w:color w:val="008000"/>
          <w:kern w:val="0"/>
          <w:sz w:val="24"/>
          <w:szCs w:val="24"/>
          <w:highlight w:val="white"/>
        </w:rPr>
        <w:t>и</w:t>
      </w:r>
      <w:r w:rsidRPr="007E01C0">
        <w:rPr>
          <w:rFonts w:ascii="Courier New" w:hAnsi="Courier New" w:cs="Courier New"/>
          <w:color w:val="008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8000"/>
          <w:kern w:val="0"/>
          <w:sz w:val="24"/>
          <w:szCs w:val="24"/>
          <w:highlight w:val="white"/>
        </w:rPr>
        <w:t>обновляем</w:t>
      </w:r>
      <w:r w:rsidRPr="007E01C0">
        <w:rPr>
          <w:rFonts w:ascii="Courier New" w:hAnsi="Courier New" w:cs="Courier New"/>
          <w:color w:val="008000"/>
          <w:kern w:val="0"/>
          <w:sz w:val="24"/>
          <w:szCs w:val="24"/>
          <w:highlight w:val="white"/>
          <w:lang w:val="en-US"/>
        </w:rPr>
        <w:t xml:space="preserve"> ObservableCollection</w:t>
      </w:r>
    </w:p>
    <w:p w14:paraId="54EC0976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filtered = Tournaments.Where(tv =&gt; !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.IsNullOrEmpty(tv.Tournament.game) &amp;&amp; selectedGames.Contains(tv.Tournament.game)).ToList();</w:t>
      </w:r>
    </w:p>
    <w:p w14:paraId="7E33E4EE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</w:p>
    <w:p w14:paraId="27E28256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Tournaments.Clear();</w:t>
      </w:r>
    </w:p>
    <w:p w14:paraId="37AEEB18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tv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in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filtered) Tournaments.Add(tv);</w:t>
      </w:r>
    </w:p>
    <w:p w14:paraId="36C3A61F" w14:textId="5DA6C908" w:rsidR="007E01C0" w:rsidRDefault="007E01C0" w:rsidP="007E01C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</w:rPr>
        <w:t>}</w:t>
      </w:r>
    </w:p>
    <w:p w14:paraId="627B10B2" w14:textId="77777777" w:rsidR="00EF723B" w:rsidRDefault="00EF723B" w:rsidP="007E01C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48D7EB8B" w14:textId="24B83908" w:rsidR="007E01C0" w:rsidRDefault="007E01C0" w:rsidP="007E01C0">
      <w:r w:rsidRPr="007E01C0">
        <w:t xml:space="preserve">После фильтрации метод проверяет текущее значение SortCombo и в зависимости от выбранного варианта выполняет соответствующую сортировку: по названию (A–Z), по названию (Z–A), по дате (сначала новые) или по дате (сначала старые). Сортировка реализована простым применением LINQ‑операций OrderBy к коллекции Tournaments с последующим обновлением ObservableCollection </w:t>
      </w:r>
      <w:r>
        <w:t>–</w:t>
      </w:r>
      <w:r w:rsidRPr="007E01C0">
        <w:t xml:space="preserve"> коллекция очищается и заполняется элементами в новом порядке</w:t>
      </w:r>
      <w:r>
        <w:t>:</w:t>
      </w:r>
    </w:p>
    <w:p w14:paraId="4A709F94" w14:textId="77777777" w:rsidR="00EF723B" w:rsidRDefault="00EF723B" w:rsidP="007E01C0"/>
    <w:p w14:paraId="109EBCD6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((SortCombo.SelectedItem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as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ComboBoxItem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)?.Content.ToString() == 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Названию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(A-Z)"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34BF22E7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23AAC47F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 = Tournaments.OrderBy(tv =&gt; tv.Tournament.tournamentName).ToList();</w:t>
      </w:r>
    </w:p>
    <w:p w14:paraId="69410809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Tournaments.Clear();</w:t>
      </w:r>
    </w:p>
    <w:p w14:paraId="7EDE418B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tv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in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sorted) Tournaments.Add(tv);</w:t>
      </w:r>
    </w:p>
    <w:p w14:paraId="2F857080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}</w:t>
      </w:r>
    </w:p>
    <w:p w14:paraId="2D39B3D8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else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((SortCombo.SelectedItem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as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ComboBoxItem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)?.Content.ToString() == 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Названию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(Z-A)"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19B53B0A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58A6B2BE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 = Tournaments.OrderBy(tv =&gt; tv.Tournament.tournamentName).ToList();</w:t>
      </w:r>
    </w:p>
    <w:p w14:paraId="0E240123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sorted.Reverse();</w:t>
      </w:r>
    </w:p>
    <w:p w14:paraId="164C5497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Tournaments.Clear();</w:t>
      </w:r>
    </w:p>
    <w:p w14:paraId="0955D32A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tv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in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sorted) Tournaments.Add(tv);</w:t>
      </w:r>
    </w:p>
    <w:p w14:paraId="3C92AF7A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}</w:t>
      </w:r>
    </w:p>
    <w:p w14:paraId="62629E28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else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((SortCombo.SelectedItem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as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ComboBoxItem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)?.Content.ToString() == 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Дате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(C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начала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новые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)"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7C5A3F44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2D3A12A2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 = Tournaments.OrderBy(tv =&gt; tv.Tournament.tournamentDate).ToList();</w:t>
      </w:r>
    </w:p>
    <w:p w14:paraId="27E99F4E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sorted.Reverse();</w:t>
      </w:r>
    </w:p>
    <w:p w14:paraId="48912DA1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Tournaments.Clear();</w:t>
      </w:r>
    </w:p>
    <w:p w14:paraId="04905F78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tv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in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sorted) Tournaments.Add(tv);</w:t>
      </w:r>
    </w:p>
    <w:p w14:paraId="31AB3A3D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}</w:t>
      </w:r>
    </w:p>
    <w:p w14:paraId="10E6001E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else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if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((SortCombo.SelectedItem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as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2B91AF"/>
          <w:kern w:val="0"/>
          <w:sz w:val="24"/>
          <w:szCs w:val="24"/>
          <w:highlight w:val="white"/>
          <w:lang w:val="en-US"/>
        </w:rPr>
        <w:t>ComboBoxItem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)?.Content.ToString() == 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"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Дате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(C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начала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</w:rPr>
        <w:t>старые</w:t>
      </w:r>
      <w:r w:rsidRPr="007E01C0">
        <w:rPr>
          <w:rFonts w:ascii="Courier New" w:hAnsi="Courier New" w:cs="Courier New"/>
          <w:color w:val="A31515"/>
          <w:kern w:val="0"/>
          <w:sz w:val="24"/>
          <w:szCs w:val="24"/>
          <w:highlight w:val="white"/>
          <w:lang w:val="en-US"/>
        </w:rPr>
        <w:t>)"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629F3D16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{</w:t>
      </w:r>
    </w:p>
    <w:p w14:paraId="11F76C0E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 = Tournaments.OrderBy(tv =&gt; tv.Tournament.tournamentDate).ToList();</w:t>
      </w:r>
    </w:p>
    <w:p w14:paraId="5BF9209D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Tournaments.Clear();</w:t>
      </w:r>
    </w:p>
    <w:p w14:paraId="7F650478" w14:textId="77777777" w:rsidR="007E01C0" w:rsidRPr="007E01C0" w:rsidRDefault="007E01C0" w:rsidP="007E01C0">
      <w:pPr>
        <w:tabs>
          <w:tab w:val="clear" w:pos="1021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tv </w:t>
      </w:r>
      <w:r w:rsidRPr="007E01C0">
        <w:rPr>
          <w:rFonts w:ascii="Courier New" w:hAnsi="Courier New" w:cs="Courier New"/>
          <w:color w:val="0000FF"/>
          <w:kern w:val="0"/>
          <w:sz w:val="24"/>
          <w:szCs w:val="24"/>
          <w:highlight w:val="white"/>
          <w:lang w:val="en-US"/>
        </w:rPr>
        <w:t>in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sorted) Tournaments.Add(tv);</w:t>
      </w:r>
    </w:p>
    <w:p w14:paraId="3C8AA5E6" w14:textId="61695CD6" w:rsidR="007E01C0" w:rsidRPr="007E01C0" w:rsidRDefault="007E01C0" w:rsidP="007E01C0">
      <w:pPr>
        <w:rPr>
          <w:rFonts w:ascii="Courier New" w:hAnsi="Courier New" w:cs="Courier New"/>
          <w:sz w:val="40"/>
          <w:szCs w:val="32"/>
        </w:rPr>
      </w:pP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7E01C0">
        <w:rPr>
          <w:rFonts w:ascii="Courier New" w:hAnsi="Courier New" w:cs="Courier New"/>
          <w:color w:val="000000"/>
          <w:kern w:val="0"/>
          <w:sz w:val="24"/>
          <w:szCs w:val="24"/>
          <w:highlight w:val="white"/>
        </w:rPr>
        <w:t>}</w:t>
      </w:r>
    </w:p>
    <w:p w14:paraId="135FD5CD" w14:textId="77777777" w:rsidR="007E01C0" w:rsidRDefault="007E01C0" w:rsidP="007E01C0"/>
    <w:p w14:paraId="2D288C69" w14:textId="2C42A279" w:rsidR="0006048B" w:rsidRPr="009570D7" w:rsidRDefault="009570D7">
      <w:pPr>
        <w:tabs>
          <w:tab w:val="clear" w:pos="1021"/>
        </w:tabs>
        <w:spacing w:after="160" w:line="259" w:lineRule="auto"/>
        <w:ind w:firstLine="0"/>
        <w:jc w:val="left"/>
      </w:pPr>
      <w:r>
        <w:br w:type="page"/>
      </w:r>
    </w:p>
    <w:p w14:paraId="1E95E7C1" w14:textId="7C63C982" w:rsidR="009570D7" w:rsidRDefault="009570D7" w:rsidP="006F4F3E">
      <w:pPr>
        <w:pStyle w:val="1"/>
        <w:numPr>
          <w:ilvl w:val="0"/>
          <w:numId w:val="17"/>
        </w:numPr>
        <w:ind w:firstLine="334"/>
      </w:pPr>
      <w:bookmarkStart w:id="25" w:name="_Toc224523172"/>
      <w:r w:rsidRPr="009570D7">
        <w:lastRenderedPageBreak/>
        <w:t>Тестирование программы</w:t>
      </w:r>
      <w:bookmarkEnd w:id="25"/>
    </w:p>
    <w:p w14:paraId="42FCB9F3" w14:textId="77777777" w:rsidR="003F53C0" w:rsidRDefault="003F53C0">
      <w:pPr>
        <w:tabs>
          <w:tab w:val="clear" w:pos="1021"/>
        </w:tabs>
        <w:spacing w:after="160" w:line="259" w:lineRule="auto"/>
        <w:ind w:firstLine="0"/>
        <w:jc w:val="left"/>
      </w:pPr>
    </w:p>
    <w:p w14:paraId="7D0C085B" w14:textId="5A6A22BF" w:rsidR="003F53C0" w:rsidRDefault="003F53C0" w:rsidP="003F53C0">
      <w:r w:rsidRPr="003F53C0">
        <w:t>При запуске программы пользовател</w:t>
      </w:r>
      <w:r>
        <w:t>ь</w:t>
      </w:r>
      <w:r w:rsidRPr="003F53C0">
        <w:t xml:space="preserve"> </w:t>
      </w:r>
      <w:r>
        <w:t>попадает на</w:t>
      </w:r>
      <w:r w:rsidRPr="003F53C0">
        <w:t xml:space="preserve"> окно авторизации. Если пользователь </w:t>
      </w:r>
      <w:r>
        <w:t xml:space="preserve">введет несуществующие данные аккаунта </w:t>
      </w:r>
      <w:r w:rsidRPr="003F53C0">
        <w:t xml:space="preserve">программа выдаст </w:t>
      </w:r>
      <w:r>
        <w:t xml:space="preserve">ему </w:t>
      </w:r>
      <w:r w:rsidRPr="003F53C0">
        <w:t>соответствующее сообщение о</w:t>
      </w:r>
      <w:r>
        <w:t>б ошибке (Рисунок 6.1)</w:t>
      </w:r>
      <w:r w:rsidRPr="003F53C0">
        <w:t>.</w:t>
      </w:r>
    </w:p>
    <w:p w14:paraId="34C3E403" w14:textId="5A0F0CC6" w:rsidR="003F53C0" w:rsidRDefault="003F53C0" w:rsidP="003F53C0"/>
    <w:p w14:paraId="0E69DEED" w14:textId="43AE930F" w:rsidR="003F53C0" w:rsidRDefault="003F53C0" w:rsidP="003F53C0">
      <w:pPr>
        <w:pStyle w:val="af9"/>
      </w:pPr>
      <w:r w:rsidRPr="003F53C0">
        <w:rPr>
          <w:noProof/>
        </w:rPr>
        <w:drawing>
          <wp:inline distT="0" distB="0" distL="0" distR="0" wp14:anchorId="1B4C7341" wp14:editId="6741F6D6">
            <wp:extent cx="4482922" cy="2771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889" cy="27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EB83" w14:textId="30E6B5F1" w:rsidR="003F53C0" w:rsidRDefault="003F53C0" w:rsidP="003F53C0"/>
    <w:p w14:paraId="1DDE9E9E" w14:textId="7B930ECF" w:rsidR="003F53C0" w:rsidRDefault="003F53C0" w:rsidP="003F53C0">
      <w:r w:rsidRPr="003F53C0">
        <w:t xml:space="preserve">Рисунок </w:t>
      </w:r>
      <w:r>
        <w:t>6</w:t>
      </w:r>
      <w:r w:rsidRPr="003F53C0">
        <w:t>.</w:t>
      </w:r>
      <w:r>
        <w:t>1</w:t>
      </w:r>
      <w:r w:rsidRPr="003F53C0">
        <w:t xml:space="preserve"> – </w:t>
      </w:r>
      <w:r>
        <w:t>Ошибка при не существующем пользователе</w:t>
      </w:r>
    </w:p>
    <w:p w14:paraId="1527800D" w14:textId="53AC22E5" w:rsidR="003F53C0" w:rsidRDefault="003F53C0" w:rsidP="003F53C0"/>
    <w:p w14:paraId="64330B7A" w14:textId="7759D3FC" w:rsidR="003F53C0" w:rsidRDefault="003F53C0" w:rsidP="003F53C0">
      <w:r>
        <w:t xml:space="preserve">Если пользователь </w:t>
      </w:r>
      <w:r w:rsidRPr="003F53C0">
        <w:t>ввёл неправильный пароль</w:t>
      </w:r>
      <w:r>
        <w:t xml:space="preserve"> </w:t>
      </w:r>
      <w:r w:rsidRPr="003F53C0">
        <w:t xml:space="preserve">программа выдаст </w:t>
      </w:r>
      <w:r>
        <w:t xml:space="preserve">ему </w:t>
      </w:r>
      <w:r w:rsidRPr="003F53C0">
        <w:t>соответствующее сообщение о</w:t>
      </w:r>
      <w:r>
        <w:t>б ошибке (Рисунок 6.2)</w:t>
      </w:r>
      <w:r w:rsidRPr="003F53C0">
        <w:t>.</w:t>
      </w:r>
    </w:p>
    <w:p w14:paraId="154C305F" w14:textId="77777777" w:rsidR="003F53C0" w:rsidRDefault="003F53C0" w:rsidP="003F53C0"/>
    <w:p w14:paraId="26E87951" w14:textId="3267AA55" w:rsidR="003F53C0" w:rsidRDefault="006A3779" w:rsidP="003F53C0">
      <w:pPr>
        <w:pStyle w:val="af9"/>
      </w:pPr>
      <w:r w:rsidRPr="006A3779">
        <w:rPr>
          <w:noProof/>
        </w:rPr>
        <w:drawing>
          <wp:inline distT="0" distB="0" distL="0" distR="0" wp14:anchorId="4DFE5F3C" wp14:editId="0EC87B8C">
            <wp:extent cx="4124325" cy="25370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8938" cy="254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D2DF" w14:textId="77777777" w:rsidR="003F53C0" w:rsidRDefault="003F53C0" w:rsidP="003F53C0"/>
    <w:p w14:paraId="0DC3833C" w14:textId="3C38680D" w:rsidR="003F53C0" w:rsidRDefault="003F53C0" w:rsidP="006A3779">
      <w:r w:rsidRPr="003F53C0">
        <w:t xml:space="preserve">Рисунок </w:t>
      </w:r>
      <w:r>
        <w:t>6</w:t>
      </w:r>
      <w:r w:rsidRPr="003F53C0">
        <w:t>.</w:t>
      </w:r>
      <w:r w:rsidR="006A3779">
        <w:t>2</w:t>
      </w:r>
      <w:r w:rsidRPr="003F53C0">
        <w:t xml:space="preserve"> – </w:t>
      </w:r>
      <w:r>
        <w:t>Ошибка при не</w:t>
      </w:r>
      <w:r w:rsidR="006A3779">
        <w:t>верном пароле</w:t>
      </w:r>
    </w:p>
    <w:p w14:paraId="176658CC" w14:textId="6D34FD31" w:rsidR="006A3779" w:rsidRDefault="006A3779" w:rsidP="006A3779">
      <w:r>
        <w:lastRenderedPageBreak/>
        <w:t>Если пользователь хочет зарегистрироваться и при регистрации вводит некоректные данные</w:t>
      </w:r>
      <w:r w:rsidRPr="006A3779">
        <w:t xml:space="preserve"> </w:t>
      </w:r>
      <w:r>
        <w:t xml:space="preserve">или не вводит все требуемые данные, то </w:t>
      </w:r>
      <w:r w:rsidRPr="003F53C0">
        <w:t xml:space="preserve">программа выдаст </w:t>
      </w:r>
      <w:r>
        <w:t xml:space="preserve">ему </w:t>
      </w:r>
      <w:r w:rsidRPr="003F53C0">
        <w:t>соответствующее сообщение о</w:t>
      </w:r>
      <w:r>
        <w:t>б ошибке (Рисунок 6.3)</w:t>
      </w:r>
      <w:r w:rsidRPr="003F53C0">
        <w:t>.</w:t>
      </w:r>
    </w:p>
    <w:p w14:paraId="4C695111" w14:textId="77777777" w:rsidR="006A3779" w:rsidRDefault="006A3779" w:rsidP="006A3779"/>
    <w:p w14:paraId="7F57D389" w14:textId="2F6FF59C" w:rsidR="006A3779" w:rsidRDefault="006A3779" w:rsidP="006A3779">
      <w:pPr>
        <w:pStyle w:val="af9"/>
      </w:pPr>
      <w:r w:rsidRPr="006A3779">
        <w:rPr>
          <w:noProof/>
        </w:rPr>
        <w:drawing>
          <wp:inline distT="0" distB="0" distL="0" distR="0" wp14:anchorId="752E2ED8" wp14:editId="7A0146E7">
            <wp:extent cx="3457575" cy="2588748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8118" cy="25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3138" w14:textId="77777777" w:rsidR="006A3779" w:rsidRDefault="006A3779" w:rsidP="006A3779"/>
    <w:p w14:paraId="307C1453" w14:textId="645EC15F" w:rsidR="006A3779" w:rsidRDefault="006A3779" w:rsidP="006A3779">
      <w:r w:rsidRPr="003F53C0">
        <w:t xml:space="preserve">Рисунок </w:t>
      </w:r>
      <w:r>
        <w:t>6</w:t>
      </w:r>
      <w:r w:rsidRPr="003F53C0">
        <w:t>.</w:t>
      </w:r>
      <w:r>
        <w:t>3</w:t>
      </w:r>
      <w:r w:rsidRPr="003F53C0">
        <w:t xml:space="preserve"> – </w:t>
      </w:r>
      <w:r>
        <w:t>Ошибка при регистрации</w:t>
      </w:r>
    </w:p>
    <w:p w14:paraId="257D79C4" w14:textId="222D4D6E" w:rsidR="006A3779" w:rsidRDefault="006A3779" w:rsidP="006A3779"/>
    <w:p w14:paraId="3F00285D" w14:textId="705C523D" w:rsidR="006A3779" w:rsidRDefault="006A3779" w:rsidP="006A3779">
      <w:r>
        <w:t xml:space="preserve">При успешной регистрации </w:t>
      </w:r>
      <w:r w:rsidRPr="003F53C0">
        <w:t xml:space="preserve">программа выдаст </w:t>
      </w:r>
      <w:r>
        <w:t xml:space="preserve">пользователю </w:t>
      </w:r>
      <w:r w:rsidRPr="003F53C0">
        <w:t xml:space="preserve">соответствующее сообщение </w:t>
      </w:r>
      <w:r>
        <w:t>и переведет его на окно главного меню (Рисунок 6.4)</w:t>
      </w:r>
      <w:r w:rsidRPr="003F53C0">
        <w:t>.</w:t>
      </w:r>
    </w:p>
    <w:p w14:paraId="47E95589" w14:textId="77777777" w:rsidR="006A3779" w:rsidRDefault="006A3779" w:rsidP="006A3779"/>
    <w:p w14:paraId="01997809" w14:textId="7D362708" w:rsidR="006A3779" w:rsidRPr="006A3779" w:rsidRDefault="006A3779" w:rsidP="006A3779">
      <w:pPr>
        <w:pStyle w:val="aff"/>
        <w:rPr>
          <w:lang w:val="en-US"/>
        </w:rPr>
      </w:pPr>
      <w:r w:rsidRPr="006A3779">
        <w:rPr>
          <w:noProof/>
          <w:lang w:val="en-US"/>
        </w:rPr>
        <w:drawing>
          <wp:inline distT="0" distB="0" distL="0" distR="0" wp14:anchorId="21846754" wp14:editId="1CC64C3C">
            <wp:extent cx="5387212" cy="333375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4030" cy="334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8798" w14:textId="031584A6" w:rsidR="006A3779" w:rsidRDefault="006A3779" w:rsidP="006A3779"/>
    <w:p w14:paraId="6B8E9125" w14:textId="039AB54D" w:rsidR="006A3779" w:rsidRPr="006A3779" w:rsidRDefault="006A3779" w:rsidP="006A3779">
      <w:r w:rsidRPr="006A3779">
        <w:t>Рисунок 6.</w:t>
      </w:r>
      <w:r>
        <w:t>4</w:t>
      </w:r>
      <w:r w:rsidRPr="006A3779">
        <w:t xml:space="preserve"> – </w:t>
      </w:r>
      <w:r>
        <w:t>Сообщение об успешной регистрации</w:t>
      </w:r>
    </w:p>
    <w:p w14:paraId="60451779" w14:textId="1AC1A985" w:rsidR="006A3779" w:rsidRPr="006A3779" w:rsidRDefault="006A3779" w:rsidP="006A3779">
      <w:r>
        <w:lastRenderedPageBreak/>
        <w:t xml:space="preserve">При успешной авторизации пользователь попадает в главное меню со списком турниров </w:t>
      </w:r>
      <w:r w:rsidRPr="006A3779">
        <w:t>(Рисунок 6.</w:t>
      </w:r>
      <w:r>
        <w:t>5</w:t>
      </w:r>
      <w:r w:rsidRPr="006A3779">
        <w:t>).</w:t>
      </w:r>
    </w:p>
    <w:p w14:paraId="535DF9F3" w14:textId="12910599" w:rsidR="006A3779" w:rsidRDefault="006A3779" w:rsidP="006A3779"/>
    <w:p w14:paraId="60906D7C" w14:textId="4DE9F484" w:rsidR="006A3779" w:rsidRDefault="00921461" w:rsidP="006A3779">
      <w:pPr>
        <w:pStyle w:val="af9"/>
      </w:pPr>
      <w:r w:rsidRPr="00921461">
        <w:rPr>
          <w:noProof/>
        </w:rPr>
        <w:drawing>
          <wp:inline distT="0" distB="0" distL="0" distR="0" wp14:anchorId="23565A1A" wp14:editId="538E7FB0">
            <wp:extent cx="4079239" cy="2781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4692" cy="279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2470" w14:textId="3FB2B785" w:rsidR="006A3779" w:rsidRDefault="006A3779" w:rsidP="006A3779"/>
    <w:p w14:paraId="35731519" w14:textId="27A1EB8E" w:rsidR="006A3779" w:rsidRPr="006A3779" w:rsidRDefault="006A3779" w:rsidP="006A3779">
      <w:r w:rsidRPr="006A3779">
        <w:t>Рисунок 6.</w:t>
      </w:r>
      <w:r>
        <w:t>5</w:t>
      </w:r>
      <w:r w:rsidRPr="006A3779">
        <w:t xml:space="preserve"> – </w:t>
      </w:r>
      <w:r>
        <w:t>Главное меню приложения</w:t>
      </w:r>
    </w:p>
    <w:p w14:paraId="463740D5" w14:textId="0EB679BD" w:rsidR="006A3779" w:rsidRDefault="006A3779" w:rsidP="006A3779"/>
    <w:p w14:paraId="0968F2AC" w14:textId="153A9040" w:rsidR="00921461" w:rsidRDefault="00921461" w:rsidP="006A3779">
      <w:r>
        <w:t>При двойном клике на карточку турнира, она раскроется и пользователю будет представлена полная информация о турнире с возможностью зарегистрироваться на турнир (Рисунок 6.6).</w:t>
      </w:r>
    </w:p>
    <w:p w14:paraId="02BCAA2A" w14:textId="1AD8C89B" w:rsidR="00921461" w:rsidRDefault="00921461" w:rsidP="006A3779"/>
    <w:p w14:paraId="09949065" w14:textId="5BCCC138" w:rsidR="00921461" w:rsidRDefault="002E1A21" w:rsidP="00921461">
      <w:pPr>
        <w:pStyle w:val="af9"/>
      </w:pPr>
      <w:r>
        <w:object w:dxaOrig="21150" w:dyaOrig="14145" w14:anchorId="0FE8C225">
          <v:shape id="_x0000_i1194" type="#_x0000_t75" style="width:364.75pt;height:243.85pt" o:ole="">
            <v:imagedata r:id="rId37" o:title=""/>
          </v:shape>
          <o:OLEObject Type="Embed" ProgID="Visio.Drawing.15" ShapeID="_x0000_i1194" DrawAspect="Content" ObjectID="_1835137172" r:id="rId38"/>
        </w:object>
      </w:r>
    </w:p>
    <w:p w14:paraId="3BAF3CDC" w14:textId="10534ADA" w:rsidR="00921461" w:rsidRDefault="00921461" w:rsidP="006A3779"/>
    <w:p w14:paraId="59DF1DCA" w14:textId="591D77A8" w:rsidR="00921461" w:rsidRDefault="00921461" w:rsidP="002E1A21">
      <w:r w:rsidRPr="00921461">
        <w:t>Рисунок 6.</w:t>
      </w:r>
      <w:r>
        <w:t>6</w:t>
      </w:r>
      <w:r w:rsidRPr="00921461">
        <w:t xml:space="preserve"> – </w:t>
      </w:r>
      <w:r>
        <w:t>Раскрытая карточка турнира</w:t>
      </w:r>
    </w:p>
    <w:p w14:paraId="4C2FA189" w14:textId="35E9B437" w:rsidR="00921461" w:rsidRDefault="00921461" w:rsidP="006A3779">
      <w:r>
        <w:lastRenderedPageBreak/>
        <w:t xml:space="preserve">При нажатии на кнопку «Зарегистрироваться» пользователь зарегистрируется на данный турнир и получит </w:t>
      </w:r>
      <w:r w:rsidR="002E1A21" w:rsidRPr="002E1A21">
        <w:t>соответствующее сообщение</w:t>
      </w:r>
      <w:r w:rsidR="002E1A21">
        <w:t xml:space="preserve"> и кнопка измениться для данного турнира и будет отображать что пользователь «Зарегистрирован» (Рисунок 6.7).</w:t>
      </w:r>
    </w:p>
    <w:p w14:paraId="61B37825" w14:textId="3D151F4C" w:rsidR="002E1A21" w:rsidRDefault="002E1A21" w:rsidP="006A3779"/>
    <w:p w14:paraId="6E5E8A1D" w14:textId="710B691B" w:rsidR="002E1A21" w:rsidRDefault="00287E55" w:rsidP="002E1A21">
      <w:pPr>
        <w:pStyle w:val="af9"/>
      </w:pPr>
      <w:r>
        <w:object w:dxaOrig="20745" w:dyaOrig="14130" w14:anchorId="032D8981">
          <v:shape id="_x0000_i1195" type="#_x0000_t75" style="width:501.3pt;height:341.65pt" o:ole="">
            <v:imagedata r:id="rId39" o:title=""/>
          </v:shape>
          <o:OLEObject Type="Embed" ProgID="Visio.Drawing.15" ShapeID="_x0000_i1195" DrawAspect="Content" ObjectID="_1835137173" r:id="rId40"/>
        </w:object>
      </w:r>
    </w:p>
    <w:p w14:paraId="6924AA23" w14:textId="3E9FDFE0" w:rsidR="002E1A21" w:rsidRDefault="002E1A21" w:rsidP="006A3779"/>
    <w:p w14:paraId="512099E7" w14:textId="01827F0C" w:rsidR="002E1A21" w:rsidRPr="002E1A21" w:rsidRDefault="002E1A21" w:rsidP="002E1A21">
      <w:r w:rsidRPr="00921461">
        <w:t>Рисунок 6.</w:t>
      </w:r>
      <w:r>
        <w:t>7</w:t>
      </w:r>
      <w:r w:rsidRPr="00921461">
        <w:t xml:space="preserve"> – </w:t>
      </w:r>
      <w:r>
        <w:t>Сообщение об успешной регистрации</w:t>
      </w:r>
    </w:p>
    <w:p w14:paraId="165C6214" w14:textId="4400C892" w:rsidR="002E1A21" w:rsidRDefault="002E1A21" w:rsidP="006A3779"/>
    <w:p w14:paraId="6D1B5949" w14:textId="61689331" w:rsidR="002E1A21" w:rsidRDefault="002E1A21" w:rsidP="006A3779">
      <w:pPr>
        <w:rPr>
          <w:kern w:val="0"/>
          <w14:ligatures w14:val="none"/>
        </w:rPr>
      </w:pPr>
      <w:r>
        <w:t xml:space="preserve">Пользователь может воспользоваться строкой поиска расположенной в првом верхнем углу для нахождения ннужного турнира по названию </w:t>
      </w:r>
      <w:r>
        <w:rPr>
          <w:kern w:val="0"/>
          <w14:ligatures w14:val="none"/>
        </w:rPr>
        <w:t>(Рисунок 6.8).</w:t>
      </w:r>
    </w:p>
    <w:p w14:paraId="03E3B112" w14:textId="510CB317" w:rsidR="002E1A21" w:rsidRDefault="002E1A21" w:rsidP="006A3779">
      <w:pPr>
        <w:rPr>
          <w:kern w:val="0"/>
          <w14:ligatures w14:val="none"/>
        </w:rPr>
      </w:pPr>
    </w:p>
    <w:p w14:paraId="6F3F51FE" w14:textId="0AAF52C8" w:rsidR="002E1A21" w:rsidRPr="002E1A21" w:rsidRDefault="00CF1AE0" w:rsidP="002E1A21">
      <w:pPr>
        <w:pStyle w:val="af9"/>
        <w:rPr>
          <w:lang w:val="en-US"/>
        </w:rPr>
      </w:pPr>
      <w:r>
        <w:object w:dxaOrig="20836" w:dyaOrig="14145" w14:anchorId="119FB466">
          <v:shape id="_x0000_i1196" type="#_x0000_t75" style="width:345.75pt;height:234.35pt" o:ole="">
            <v:imagedata r:id="rId41" o:title=""/>
          </v:shape>
          <o:OLEObject Type="Embed" ProgID="Visio.Drawing.15" ShapeID="_x0000_i1196" DrawAspect="Content" ObjectID="_1835137174" r:id="rId42"/>
        </w:object>
      </w:r>
    </w:p>
    <w:p w14:paraId="16E02B09" w14:textId="30DFA826" w:rsidR="002E1A21" w:rsidRDefault="002E1A21" w:rsidP="006A3779"/>
    <w:p w14:paraId="2BE72974" w14:textId="08FBA4DA" w:rsidR="002E1A21" w:rsidRPr="002E1A21" w:rsidRDefault="002E1A21" w:rsidP="002E1A21">
      <w:r>
        <w:t>Рисунок 6.8 – Строка поиска</w:t>
      </w:r>
    </w:p>
    <w:p w14:paraId="0F429645" w14:textId="243CA610" w:rsidR="002E1A21" w:rsidRDefault="002E1A21" w:rsidP="006A3779"/>
    <w:p w14:paraId="45BB8CAD" w14:textId="2A2AB12C" w:rsidR="00C05760" w:rsidRDefault="00C05760" w:rsidP="006A3779">
      <w:pPr>
        <w:rPr>
          <w:kern w:val="0"/>
          <w14:ligatures w14:val="none"/>
        </w:rPr>
      </w:pPr>
      <w:r>
        <w:t xml:space="preserve">Также нажав на кнопку вызова меню фильтров, которая расположена в левом верхнем углу, мы можем вызвать меню фильтров и сортировок, в котором можем отфильтровать турниры по определенным играм и задать порядок сортировки </w:t>
      </w:r>
      <w:r>
        <w:rPr>
          <w:kern w:val="0"/>
          <w14:ligatures w14:val="none"/>
        </w:rPr>
        <w:t>(Рисунок 6.9).</w:t>
      </w:r>
    </w:p>
    <w:p w14:paraId="42DB9F47" w14:textId="7E7A4CC4" w:rsidR="00C05760" w:rsidRDefault="00C05760" w:rsidP="006A3779">
      <w:pPr>
        <w:rPr>
          <w:kern w:val="0"/>
          <w14:ligatures w14:val="none"/>
        </w:rPr>
      </w:pPr>
    </w:p>
    <w:p w14:paraId="34E00393" w14:textId="6DE5F387" w:rsidR="00C05760" w:rsidRDefault="00CF1AE0" w:rsidP="00C05760">
      <w:pPr>
        <w:pStyle w:val="af9"/>
      </w:pPr>
      <w:r>
        <w:object w:dxaOrig="20895" w:dyaOrig="14175" w14:anchorId="4A1F8301">
          <v:shape id="_x0000_i1197" type="#_x0000_t75" style="width:400.1pt;height:271.7pt" o:ole="">
            <v:imagedata r:id="rId43" o:title=""/>
          </v:shape>
          <o:OLEObject Type="Embed" ProgID="Visio.Drawing.15" ShapeID="_x0000_i1197" DrawAspect="Content" ObjectID="_1835137175" r:id="rId44"/>
        </w:object>
      </w:r>
    </w:p>
    <w:p w14:paraId="44DFCF9D" w14:textId="592C8ABB" w:rsidR="00C05760" w:rsidRDefault="00C05760" w:rsidP="006A3779"/>
    <w:p w14:paraId="0C7340F8" w14:textId="3C5AF3C0" w:rsidR="00C05760" w:rsidRDefault="00C05760" w:rsidP="00C05760">
      <w:r>
        <w:t>Рисунок 6.9 – Меню фильтров и сортировок</w:t>
      </w:r>
    </w:p>
    <w:p w14:paraId="1CD319D4" w14:textId="6CA2F5CF" w:rsidR="00C05760" w:rsidRDefault="003A4AC1" w:rsidP="006A3779">
      <w:pPr>
        <w:rPr>
          <w:kern w:val="0"/>
          <w14:ligatures w14:val="none"/>
        </w:rPr>
      </w:pPr>
      <w:r>
        <w:lastRenderedPageBreak/>
        <w:t>При нажатии кнопки «Мои турниры» пользователь перейдет в</w:t>
      </w:r>
      <w:r w:rsidR="002C5FC3">
        <w:t xml:space="preserve"> окно своего профиля </w:t>
      </w:r>
      <w:r w:rsidR="002C5FC3">
        <w:rPr>
          <w:kern w:val="0"/>
          <w14:ligatures w14:val="none"/>
        </w:rPr>
        <w:t>(Рисунок 6.10).</w:t>
      </w:r>
    </w:p>
    <w:p w14:paraId="42BD06DA" w14:textId="68BCAE63" w:rsidR="002C5FC3" w:rsidRDefault="002C5FC3" w:rsidP="006A3779">
      <w:pPr>
        <w:rPr>
          <w:kern w:val="0"/>
          <w14:ligatures w14:val="none"/>
        </w:rPr>
      </w:pPr>
    </w:p>
    <w:p w14:paraId="297AF9F6" w14:textId="2234A7CC" w:rsidR="002C5FC3" w:rsidRDefault="002C5FC3" w:rsidP="002C5FC3">
      <w:pPr>
        <w:pStyle w:val="af9"/>
      </w:pPr>
      <w:r>
        <w:object w:dxaOrig="20895" w:dyaOrig="14430" w14:anchorId="13DE5144">
          <v:shape id="_x0000_i1198" type="#_x0000_t75" style="width:452.4pt;height:311.75pt" o:ole="">
            <v:imagedata r:id="rId45" o:title=""/>
          </v:shape>
          <o:OLEObject Type="Embed" ProgID="Visio.Drawing.15" ShapeID="_x0000_i1198" DrawAspect="Content" ObjectID="_1835137176" r:id="rId46"/>
        </w:object>
      </w:r>
    </w:p>
    <w:p w14:paraId="7DAB5633" w14:textId="3116EF52" w:rsidR="002C5FC3" w:rsidRDefault="002C5FC3" w:rsidP="006A3779"/>
    <w:p w14:paraId="66D9EEA7" w14:textId="0382AE43" w:rsidR="002C5FC3" w:rsidRDefault="002C5FC3" w:rsidP="002C5FC3">
      <w:r>
        <w:t>Рисунок 6.10 – Кнопка «Мои турниры»</w:t>
      </w:r>
    </w:p>
    <w:p w14:paraId="57E7DBF4" w14:textId="6977B4DB" w:rsidR="002C5FC3" w:rsidRDefault="002C5FC3" w:rsidP="006A3779"/>
    <w:p w14:paraId="30622A86" w14:textId="26044AA5" w:rsidR="002C5FC3" w:rsidRDefault="002C5FC3" w:rsidP="006A3779">
      <w:pPr>
        <w:rPr>
          <w:kern w:val="0"/>
          <w14:ligatures w14:val="none"/>
        </w:rPr>
      </w:pPr>
      <w:r>
        <w:t xml:space="preserve">В профиле пользователь сможет посмотреть на какие турниры он зарегистрирован и отменить регистрацию на турнир </w:t>
      </w:r>
      <w:r>
        <w:rPr>
          <w:kern w:val="0"/>
          <w14:ligatures w14:val="none"/>
        </w:rPr>
        <w:t>нажав на кнопку «Отменить Регистрацию»</w:t>
      </w:r>
      <w:r>
        <w:t xml:space="preserve">, также он сможет сохранить нажав на кнопку «Сохранить» отчет о том на какие турниры он зарегистрирован или вернуться в главное меню нажав на кнопку «На главную» </w:t>
      </w:r>
      <w:r>
        <w:rPr>
          <w:kern w:val="0"/>
          <w14:ligatures w14:val="none"/>
        </w:rPr>
        <w:t>(Рисунок 6.11).</w:t>
      </w:r>
    </w:p>
    <w:p w14:paraId="66125DB9" w14:textId="69A27718" w:rsidR="002C5FC3" w:rsidRDefault="002C5FC3" w:rsidP="006A3779">
      <w:pPr>
        <w:rPr>
          <w:kern w:val="0"/>
          <w14:ligatures w14:val="none"/>
        </w:rPr>
      </w:pPr>
    </w:p>
    <w:p w14:paraId="18BFBB59" w14:textId="69378164" w:rsidR="002C5FC3" w:rsidRDefault="00191860" w:rsidP="002C5FC3">
      <w:pPr>
        <w:pStyle w:val="af9"/>
      </w:pPr>
      <w:r>
        <w:object w:dxaOrig="20866" w:dyaOrig="14355" w14:anchorId="5A03F371">
          <v:shape id="_x0000_i1199" type="#_x0000_t75" style="width:465.3pt;height:319.9pt" o:ole="">
            <v:imagedata r:id="rId47" o:title=""/>
          </v:shape>
          <o:OLEObject Type="Embed" ProgID="Visio.Drawing.15" ShapeID="_x0000_i1199" DrawAspect="Content" ObjectID="_1835137177" r:id="rId48"/>
        </w:object>
      </w:r>
    </w:p>
    <w:p w14:paraId="52C38108" w14:textId="29FCD4FD" w:rsidR="002C5FC3" w:rsidRDefault="002C5FC3" w:rsidP="006A3779"/>
    <w:p w14:paraId="469319BD" w14:textId="45D9AF55" w:rsidR="002C5FC3" w:rsidRPr="002C5FC3" w:rsidRDefault="002C5FC3" w:rsidP="002C5FC3">
      <w:r>
        <w:t>Рисунок 6.11 – Окно профиля пользователя</w:t>
      </w:r>
    </w:p>
    <w:p w14:paraId="6383BE28" w14:textId="4B283ACD" w:rsidR="002C5FC3" w:rsidRDefault="002C5FC3" w:rsidP="006A3779"/>
    <w:p w14:paraId="6164AC07" w14:textId="193EF164" w:rsidR="002C5FC3" w:rsidRDefault="002C5FC3" w:rsidP="006A3779">
      <w:pPr>
        <w:rPr>
          <w:kern w:val="0"/>
          <w14:ligatures w14:val="none"/>
        </w:rPr>
      </w:pPr>
      <w:r>
        <w:t>При отмене</w:t>
      </w:r>
      <w:r w:rsidRPr="00191860">
        <w:t xml:space="preserve"> </w:t>
      </w:r>
      <w:r>
        <w:t xml:space="preserve">регистрации </w:t>
      </w:r>
      <w:r w:rsidR="00191860" w:rsidRPr="003F53C0">
        <w:t xml:space="preserve">программа выдаст </w:t>
      </w:r>
      <w:r w:rsidR="00191860">
        <w:t xml:space="preserve">пользователю </w:t>
      </w:r>
      <w:r w:rsidR="00191860" w:rsidRPr="003F53C0">
        <w:t xml:space="preserve">соответствующее сообщение </w:t>
      </w:r>
      <w:r w:rsidR="00191860">
        <w:t xml:space="preserve">и уберет турнир из списка </w:t>
      </w:r>
      <w:r w:rsidR="00191860">
        <w:rPr>
          <w:kern w:val="0"/>
          <w14:ligatures w14:val="none"/>
        </w:rPr>
        <w:t>(Рисунок 6.12).</w:t>
      </w:r>
    </w:p>
    <w:p w14:paraId="1EBF57DB" w14:textId="2D9A2DD3" w:rsidR="00191860" w:rsidRDefault="00191860" w:rsidP="006A3779">
      <w:pPr>
        <w:rPr>
          <w:kern w:val="0"/>
          <w14:ligatures w14:val="none"/>
        </w:rPr>
      </w:pPr>
    </w:p>
    <w:p w14:paraId="0EDCB326" w14:textId="3E292F52" w:rsidR="00191860" w:rsidRDefault="00191860" w:rsidP="00191860">
      <w:pPr>
        <w:pStyle w:val="af9"/>
      </w:pPr>
      <w:r>
        <w:object w:dxaOrig="20866" w:dyaOrig="14206" w14:anchorId="1491823E">
          <v:shape id="_x0000_i1200" type="#_x0000_t75" style="width:323.3pt;height:219.4pt" o:ole="">
            <v:imagedata r:id="rId49" o:title=""/>
          </v:shape>
          <o:OLEObject Type="Embed" ProgID="Visio.Drawing.15" ShapeID="_x0000_i1200" DrawAspect="Content" ObjectID="_1835137178" r:id="rId50"/>
        </w:object>
      </w:r>
    </w:p>
    <w:p w14:paraId="557B8915" w14:textId="407380AB" w:rsidR="00191860" w:rsidRDefault="00191860" w:rsidP="006A3779"/>
    <w:p w14:paraId="4278430B" w14:textId="3FD9A63C" w:rsidR="00191860" w:rsidRDefault="00191860" w:rsidP="00191860">
      <w:r>
        <w:t>Рисунок 6.12 – Сообщение об отмене регистрации</w:t>
      </w:r>
    </w:p>
    <w:p w14:paraId="2A1BE8F4" w14:textId="25870DC3" w:rsidR="00191860" w:rsidRDefault="00191860" w:rsidP="006A3779">
      <w:pPr>
        <w:rPr>
          <w:kern w:val="0"/>
          <w14:ligatures w14:val="none"/>
        </w:rPr>
      </w:pPr>
      <w:r>
        <w:lastRenderedPageBreak/>
        <w:t>При сохранении отчета мы получаем отчет</w:t>
      </w:r>
      <w:r w:rsidRPr="00191860">
        <w:t xml:space="preserve"> </w:t>
      </w:r>
      <w:r>
        <w:t xml:space="preserve">в виде </w:t>
      </w:r>
      <w:r w:rsidRPr="00191860">
        <w:t>.</w:t>
      </w:r>
      <w:r>
        <w:rPr>
          <w:lang w:val="en-US"/>
        </w:rPr>
        <w:t>docx</w:t>
      </w:r>
      <w:r w:rsidRPr="00191860">
        <w:t xml:space="preserve"> </w:t>
      </w:r>
      <w:r>
        <w:t xml:space="preserve">файла следующего вида </w:t>
      </w:r>
      <w:r>
        <w:rPr>
          <w:kern w:val="0"/>
          <w14:ligatures w14:val="none"/>
        </w:rPr>
        <w:t>(Рисунок 6.13).</w:t>
      </w:r>
    </w:p>
    <w:p w14:paraId="4D6CBB06" w14:textId="5F4FA5BA" w:rsidR="00191860" w:rsidRDefault="00191860" w:rsidP="006A3779">
      <w:pPr>
        <w:rPr>
          <w:kern w:val="0"/>
          <w14:ligatures w14:val="none"/>
        </w:rPr>
      </w:pPr>
    </w:p>
    <w:p w14:paraId="0D95B487" w14:textId="1A9CB3A3" w:rsidR="00191860" w:rsidRDefault="00191860" w:rsidP="00191860">
      <w:pPr>
        <w:pStyle w:val="af9"/>
      </w:pPr>
      <w:r w:rsidRPr="00191860">
        <w:rPr>
          <w:noProof/>
        </w:rPr>
        <w:drawing>
          <wp:inline distT="0" distB="0" distL="0" distR="0" wp14:anchorId="08A44092" wp14:editId="39883BB6">
            <wp:extent cx="6300470" cy="633158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B58E" w14:textId="2504E307" w:rsidR="00191860" w:rsidRDefault="00191860" w:rsidP="006A3779"/>
    <w:p w14:paraId="4786403C" w14:textId="79CC3F5C" w:rsidR="00191860" w:rsidRDefault="00191860" w:rsidP="00780285">
      <w:r>
        <w:t>Рисунок 6.13 – Отчет о регистрациях</w:t>
      </w:r>
    </w:p>
    <w:p w14:paraId="2BA7A74E" w14:textId="77777777" w:rsidR="00780285" w:rsidRPr="00191860" w:rsidRDefault="00780285" w:rsidP="00780285"/>
    <w:p w14:paraId="0E853E22" w14:textId="7E676971" w:rsidR="009570D7" w:rsidRDefault="009570D7">
      <w:pPr>
        <w:tabs>
          <w:tab w:val="clear" w:pos="1021"/>
        </w:tabs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5648DA0F" w14:textId="1B366E26" w:rsidR="009570D7" w:rsidRDefault="009570D7" w:rsidP="006F4F3E">
      <w:pPr>
        <w:pStyle w:val="1"/>
        <w:numPr>
          <w:ilvl w:val="0"/>
          <w:numId w:val="17"/>
        </w:numPr>
        <w:ind w:firstLine="334"/>
      </w:pPr>
      <w:bookmarkStart w:id="26" w:name="_Toc224523173"/>
      <w:r w:rsidRPr="009570D7">
        <w:lastRenderedPageBreak/>
        <w:t>Описание работы программы</w:t>
      </w:r>
      <w:bookmarkEnd w:id="26"/>
    </w:p>
    <w:p w14:paraId="44CF7578" w14:textId="65DA511C" w:rsidR="00680B1E" w:rsidRDefault="00680B1E" w:rsidP="002C4870"/>
    <w:p w14:paraId="0754DA1D" w14:textId="643FADC5" w:rsidR="002C4870" w:rsidRDefault="002C4870" w:rsidP="002C4870">
      <w:r>
        <w:t>При запуске приложения открывается окно авторизации, через которое пользователь получает доступ к функционалу системы после ввода учётных данных или регистрации. Интерфейс обеспечивает ввод и проверку данных, информирование пользователя о результатах операций и плавный переход к основному рабочему окну приложения. Для хранения и получения информации используется локальная база данных, доступ к которой организован так, чтобы приложение корректно работало при развёртывании в папке сборки.</w:t>
      </w:r>
    </w:p>
    <w:p w14:paraId="034A59C4" w14:textId="0ACAAAE7" w:rsidR="002C4870" w:rsidRDefault="002C4870" w:rsidP="002C4870">
      <w:r>
        <w:t>Основной рабочий экран представляет собой список турниров с возможностью просмотра подробной информации по каждой записи. Пользователь видит список доступных позиций, может быстро найти нужные записи с помощью текстового поиска и сузить отображаемый набор с помощью фильтров. Отображение данных обновляется динамически, что обеспечивает интерактивность и удобство навигации по каталогу.</w:t>
      </w:r>
    </w:p>
    <w:p w14:paraId="1AC57225" w14:textId="1C0B1040" w:rsidR="002C4870" w:rsidRDefault="002C4870" w:rsidP="002C4870">
      <w:r>
        <w:t>Для удобства работы предусмотрены механизмы сортировки и упорядочивания списка по различным критериям, а также пометки тех позиций, на которые пользователь уже оформил регистрацию. Интерфейс поддерживает быстрые операции по изменению порядка и отбора элементов, при этом все изменения отображаются немедленно в пользовательском представлении.</w:t>
      </w:r>
    </w:p>
    <w:p w14:paraId="6F7B20CB" w14:textId="7C71E691" w:rsidR="002C4870" w:rsidRDefault="002C4870" w:rsidP="002C4870">
      <w:r>
        <w:t xml:space="preserve">Пользователь может зайти на свой профиль для просмотра своих регистраций и также запросить отчет в виде </w:t>
      </w:r>
      <w:r>
        <w:rPr>
          <w:lang w:val="en-US"/>
        </w:rPr>
        <w:t>docx</w:t>
      </w:r>
      <w:r w:rsidRPr="002C4870">
        <w:t xml:space="preserve"> </w:t>
      </w:r>
      <w:r>
        <w:t>файла где будут отображены турниры на которые он зарегистрирован.</w:t>
      </w:r>
    </w:p>
    <w:p w14:paraId="1C99720C" w14:textId="77777777" w:rsidR="002C4870" w:rsidRDefault="002C4870" w:rsidP="002C4870">
      <w:r>
        <w:t xml:space="preserve">Приложение оформлено в едином визуальном стиле с согласованными элементами управления и подсказками, а взаимодействие между интерфейсом и данными реализовано через привязки и коллекции, что упрощает обновление отображения при изменении данных. Важные операции сопровождаются сообщениями для пользователя, а ошибки при работе с данными обрабатываются и отображаются понятным образом. </w:t>
      </w:r>
    </w:p>
    <w:p w14:paraId="339D208A" w14:textId="414203D2" w:rsidR="009570D7" w:rsidRDefault="009570D7" w:rsidP="002C4870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8210DEB" w14:textId="77E8A8B5" w:rsidR="00596C32" w:rsidRDefault="00596C32" w:rsidP="00596C32">
      <w:pPr>
        <w:pStyle w:val="aff1"/>
      </w:pPr>
      <w:bookmarkStart w:id="27" w:name="_Toc224523174"/>
      <w:r>
        <w:lastRenderedPageBreak/>
        <w:t>Заключение</w:t>
      </w:r>
      <w:bookmarkEnd w:id="27"/>
    </w:p>
    <w:p w14:paraId="371FD3E0" w14:textId="19D98003" w:rsidR="00596C32" w:rsidRDefault="00596C32" w:rsidP="00596C32"/>
    <w:p w14:paraId="6C0F3564" w14:textId="70770A3A" w:rsidR="003057A1" w:rsidRPr="002232CE" w:rsidRDefault="003057A1" w:rsidP="003057A1">
      <w:r>
        <w:t>В ходе выполнения работы была разработана информационная система «Спортивные мероприятия» в виде WPF‑приложения, предназначенная для управления каталогом турниров и регистрации пользователей. В приложении реализованы основные пользовательские сценарии: авторизация и регистрация, интерактивный просмотр каталога, поиск, фильтрация и сортировка записей, а также механизм регистрации пользователя на выбранный турнир. Архитектура приложения построена с учётом разделения представления и данных: визуальная часть оформлена единым набором ресурсов и стилей, а логика работы с данными реализована через контекст ApplicationContext и сущности EF Core</w:t>
      </w:r>
      <w:r w:rsidR="002232CE" w:rsidRPr="002232CE">
        <w:t>[2].</w:t>
      </w:r>
    </w:p>
    <w:p w14:paraId="37C587BD" w14:textId="00419727" w:rsidR="003057A1" w:rsidRDefault="003057A1" w:rsidP="003057A1">
      <w:r>
        <w:t xml:space="preserve">Практическая реализация обеспечивает надёжное и удобное взаимодействие пользователя с системой. Процедуры авторизации и регистрации включают валидацию вводимых данных и информирование пользователя о результатах операций; операции с базой данных выполняются асинхронно для сохранения отзывчивости интерфейса. Для работы с каталогом реализован гибридный подход: при инициализации данные загружаются и кэшируются, что позволяет выполнять интерактивные операции поиска и фильтрации на клиенте, а при необходимости </w:t>
      </w:r>
      <w:r w:rsidR="00354BE4">
        <w:t>–</w:t>
      </w:r>
      <w:r>
        <w:t xml:space="preserve"> выполнять выборки на стороне БД для точного поиска по подстроке.</w:t>
      </w:r>
    </w:p>
    <w:p w14:paraId="6CDDA0FD" w14:textId="036937FB" w:rsidR="003057A1" w:rsidRDefault="003057A1" w:rsidP="003057A1">
      <w:r>
        <w:t>В процессе разработки решены задачи по организации доступа к локальной базе данных с использованием относительного пути к файлу БД, по формированию объектов представления (TournamentView) с вычисляемыми флагами состояния и по обеспечению согласованного обновления интерфейса через коллекции и привязки. Реализованные алгоритмы поиска, фильтрации и сортировки обеспечивают удобную навигацию по каталогу и быстрый доступ к релевантным записям. Обработка ошибок и пользовательские уведомления реализованы последовательно во всех критических точках взаимодействия с данными.</w:t>
      </w:r>
    </w:p>
    <w:p w14:paraId="5B101A9B" w14:textId="77777777" w:rsidR="00611F61" w:rsidRDefault="00611F61" w:rsidP="00611F61">
      <w:r>
        <w:br w:type="page"/>
      </w:r>
    </w:p>
    <w:p w14:paraId="13D98B2C" w14:textId="77777777" w:rsidR="00611F61" w:rsidRDefault="005F4D02" w:rsidP="00611F61">
      <w:pPr>
        <w:pStyle w:val="aff1"/>
      </w:pPr>
      <w:bookmarkStart w:id="28" w:name="_Toc224523175"/>
      <w:r>
        <w:lastRenderedPageBreak/>
        <w:t>Список литературы</w:t>
      </w:r>
      <w:bookmarkEnd w:id="28"/>
    </w:p>
    <w:p w14:paraId="1BBCC8D0" w14:textId="0BAB65DC" w:rsidR="00611F61" w:rsidRDefault="00611F61" w:rsidP="00611F61"/>
    <w:p w14:paraId="496F5654" w14:textId="14385D23" w:rsidR="00D85AB5" w:rsidRDefault="00D85AB5" w:rsidP="00611F61">
      <w:r w:rsidRPr="00417FA0">
        <w:t>1.</w:t>
      </w:r>
      <w:r w:rsidRPr="00417FA0">
        <w:tab/>
      </w:r>
      <w:r w:rsidR="00417FA0" w:rsidRPr="00417FA0">
        <w:rPr>
          <w:b/>
          <w:bCs/>
        </w:rPr>
        <w:t>Вайнилович Ю. В., Сергиенко О.В</w:t>
      </w:r>
      <w:r w:rsidR="00417FA0" w:rsidRPr="00417FA0">
        <w:t>. Программирование. Методические рекомендации к курсовому проекту предназначены для студентов направлений подготовки 09.03.01 Информатика и вычислительная техника и 09.03.04 Программная инженерия очной формы обучения. – Могилев: Белорусско-Российский университет, 2022 – 9 с</w:t>
      </w:r>
    </w:p>
    <w:p w14:paraId="5159C3E2" w14:textId="5565FC17" w:rsidR="00417FA0" w:rsidRDefault="00417FA0" w:rsidP="00611F61">
      <w:r w:rsidRPr="00417FA0">
        <w:t>2.</w:t>
      </w:r>
      <w:r w:rsidRPr="00417FA0">
        <w:tab/>
        <w:t>Краткий обзор языка C# – URL: https://learn.microsoft.com/ruru/dotnet/csharp/tour-of-csharp/overview (дата обращения: 12.12.2025).</w:t>
      </w:r>
    </w:p>
    <w:p w14:paraId="4484F2F2" w14:textId="4949E4ED" w:rsidR="00417FA0" w:rsidRDefault="00417FA0" w:rsidP="00611F61">
      <w:r w:rsidRPr="00417FA0">
        <w:t>3.</w:t>
      </w:r>
      <w:r w:rsidRPr="00417FA0">
        <w:tab/>
        <w:t>LLM: Qwen3-235B-A22B. – URL: https://chat.qwen.ai/ (дата обращения: 10.12.2025).</w:t>
      </w:r>
    </w:p>
    <w:p w14:paraId="32E02F17" w14:textId="6E5D0C96" w:rsidR="00417FA0" w:rsidRPr="00417FA0" w:rsidRDefault="00417FA0" w:rsidP="00611F61">
      <w:r w:rsidRPr="00417FA0">
        <w:t>4.</w:t>
      </w:r>
      <w:r w:rsidRPr="00417FA0">
        <w:tab/>
        <w:t>Большая логическая модель GPT-4o – URL: https://chatgpt.com (дата обращения: 13.12.2025).</w:t>
      </w:r>
    </w:p>
    <w:p w14:paraId="02B8BE92" w14:textId="33889957" w:rsidR="00417FA0" w:rsidRPr="00417FA0" w:rsidRDefault="00417FA0" w:rsidP="00417FA0">
      <w:r w:rsidRPr="00417FA0">
        <w:t>5.</w:t>
      </w:r>
      <w:r w:rsidRPr="00417FA0">
        <w:tab/>
      </w:r>
      <w:r>
        <w:t>Шилдт, Г. C# 4.0. Полное руководство: пер. с англ. / Г. Шилдт. –</w:t>
      </w:r>
      <w:r w:rsidRPr="00417FA0">
        <w:t xml:space="preserve"> </w:t>
      </w:r>
      <w:r>
        <w:t>М.:Вильямс, 2011. – 1056 с</w:t>
      </w:r>
    </w:p>
    <w:p w14:paraId="3470A563" w14:textId="77777777" w:rsidR="00596C32" w:rsidRDefault="00596C32" w:rsidP="00101260">
      <w:pPr>
        <w:ind w:firstLine="0"/>
      </w:pPr>
    </w:p>
    <w:p w14:paraId="608587ED" w14:textId="77777777" w:rsidR="00B67440" w:rsidRPr="00953763" w:rsidRDefault="00B67440" w:rsidP="00611F61">
      <w:pPr>
        <w:sectPr w:rsidR="00B67440" w:rsidRPr="00953763" w:rsidSect="00C70C9F">
          <w:headerReference w:type="default" r:id="rId52"/>
          <w:footerReference w:type="default" r:id="rId53"/>
          <w:pgSz w:w="11906" w:h="16838"/>
          <w:pgMar w:top="851" w:right="566" w:bottom="1701" w:left="1418" w:header="709" w:footer="709" w:gutter="0"/>
          <w:cols w:space="708"/>
          <w:docGrid w:linePitch="381"/>
        </w:sectPr>
      </w:pPr>
    </w:p>
    <w:p w14:paraId="7DBC7B71" w14:textId="7C2835C8" w:rsidR="009D5D83" w:rsidRPr="004E5631" w:rsidRDefault="00E05A3F" w:rsidP="00E05A3F">
      <w:pPr>
        <w:pStyle w:val="aff1"/>
      </w:pPr>
      <w:bookmarkStart w:id="29" w:name="_Toc224523176"/>
      <w:r>
        <w:lastRenderedPageBreak/>
        <w:t>Приложение А</w:t>
      </w:r>
      <w:r>
        <w:br/>
        <w:t>(Обязательное)</w:t>
      </w:r>
      <w:r>
        <w:br/>
      </w:r>
      <w:r w:rsidR="004E5631">
        <w:t>Текст программы</w:t>
      </w:r>
      <w:bookmarkEnd w:id="29"/>
    </w:p>
    <w:p w14:paraId="6D724E59" w14:textId="77777777" w:rsidR="006D781C" w:rsidRPr="004E5631" w:rsidRDefault="006D781C" w:rsidP="00135065">
      <w:pPr>
        <w:ind w:firstLine="0"/>
      </w:pPr>
    </w:p>
    <w:p w14:paraId="2A498BD3" w14:textId="77777777" w:rsidR="00AF4A63" w:rsidRPr="004E5631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>namespace</w:t>
      </w:r>
      <w:r w:rsidRPr="004E5631">
        <w:rPr>
          <w:rFonts w:ascii="Courier New" w:hAnsi="Courier New"/>
          <w:sz w:val="24"/>
        </w:rPr>
        <w:t xml:space="preserve"> </w:t>
      </w:r>
      <w:r w:rsidRPr="006D781C">
        <w:rPr>
          <w:rFonts w:ascii="Courier New" w:hAnsi="Courier New"/>
          <w:sz w:val="24"/>
          <w:lang w:val="en-US"/>
        </w:rPr>
        <w:t>Kursovoy</w:t>
      </w:r>
      <w:r w:rsidRPr="004E5631">
        <w:rPr>
          <w:rFonts w:ascii="Courier New" w:hAnsi="Courier New"/>
          <w:sz w:val="24"/>
        </w:rPr>
        <w:t>_</w:t>
      </w:r>
      <w:r w:rsidRPr="006D781C">
        <w:rPr>
          <w:rFonts w:ascii="Courier New" w:hAnsi="Courier New"/>
          <w:sz w:val="24"/>
          <w:lang w:val="en-US"/>
        </w:rPr>
        <w:t>Proect</w:t>
      </w:r>
      <w:r w:rsidRPr="004E5631">
        <w:rPr>
          <w:rFonts w:ascii="Courier New" w:hAnsi="Courier New"/>
          <w:sz w:val="24"/>
        </w:rPr>
        <w:t>_</w:t>
      </w:r>
      <w:r w:rsidRPr="006D781C">
        <w:rPr>
          <w:rFonts w:ascii="Courier New" w:hAnsi="Courier New"/>
          <w:sz w:val="24"/>
          <w:lang w:val="en-US"/>
        </w:rPr>
        <w:t>PNPK</w:t>
      </w:r>
    </w:p>
    <w:p w14:paraId="6285DE3D" w14:textId="77777777" w:rsidR="00AF4A63" w:rsidRPr="004E5631" w:rsidRDefault="00AF4A63" w:rsidP="00AF4A63">
      <w:pPr>
        <w:rPr>
          <w:rFonts w:ascii="Courier New" w:hAnsi="Courier New"/>
          <w:sz w:val="24"/>
        </w:rPr>
      </w:pPr>
      <w:r w:rsidRPr="004E5631">
        <w:rPr>
          <w:rFonts w:ascii="Courier New" w:hAnsi="Courier New"/>
          <w:sz w:val="24"/>
        </w:rPr>
        <w:t>{</w:t>
      </w:r>
    </w:p>
    <w:p w14:paraId="44ABBA07" w14:textId="77777777" w:rsidR="00AF4A63" w:rsidRPr="004E5631" w:rsidRDefault="00AF4A63" w:rsidP="00AF4A63">
      <w:pPr>
        <w:rPr>
          <w:rFonts w:ascii="Courier New" w:hAnsi="Courier New"/>
          <w:sz w:val="24"/>
        </w:rPr>
      </w:pPr>
      <w:r w:rsidRPr="004E5631">
        <w:rPr>
          <w:rFonts w:ascii="Courier New" w:hAnsi="Courier New"/>
          <w:sz w:val="24"/>
        </w:rPr>
        <w:t xml:space="preserve">    /// &lt;</w:t>
      </w:r>
      <w:r w:rsidRPr="006D781C">
        <w:rPr>
          <w:rFonts w:ascii="Courier New" w:hAnsi="Courier New"/>
          <w:sz w:val="24"/>
          <w:lang w:val="en-US"/>
        </w:rPr>
        <w:t>summary</w:t>
      </w:r>
      <w:r w:rsidRPr="004E5631">
        <w:rPr>
          <w:rFonts w:ascii="Courier New" w:hAnsi="Courier New"/>
          <w:sz w:val="24"/>
        </w:rPr>
        <w:t>&gt;</w:t>
      </w:r>
    </w:p>
    <w:p w14:paraId="0B0C7FA7" w14:textId="77777777" w:rsidR="00AF4A63" w:rsidRPr="004E5631" w:rsidRDefault="00AF4A63" w:rsidP="00AF4A63">
      <w:pPr>
        <w:rPr>
          <w:rFonts w:ascii="Courier New" w:hAnsi="Courier New"/>
          <w:sz w:val="24"/>
        </w:rPr>
      </w:pPr>
      <w:r w:rsidRPr="004E5631">
        <w:rPr>
          <w:rFonts w:ascii="Courier New" w:hAnsi="Courier New"/>
          <w:sz w:val="24"/>
        </w:rPr>
        <w:t xml:space="preserve">    /// </w:t>
      </w:r>
      <w:r w:rsidRPr="006D781C">
        <w:rPr>
          <w:rFonts w:ascii="Courier New" w:hAnsi="Courier New"/>
          <w:sz w:val="24"/>
        </w:rPr>
        <w:t>Логика</w:t>
      </w:r>
      <w:r w:rsidRPr="004E5631">
        <w:rPr>
          <w:rFonts w:ascii="Courier New" w:hAnsi="Courier New"/>
          <w:sz w:val="24"/>
        </w:rPr>
        <w:t xml:space="preserve"> </w:t>
      </w:r>
      <w:r w:rsidRPr="006D781C">
        <w:rPr>
          <w:rFonts w:ascii="Courier New" w:hAnsi="Courier New"/>
          <w:sz w:val="24"/>
        </w:rPr>
        <w:t>взаимодействия</w:t>
      </w:r>
      <w:r w:rsidRPr="004E5631">
        <w:rPr>
          <w:rFonts w:ascii="Courier New" w:hAnsi="Courier New"/>
          <w:sz w:val="24"/>
        </w:rPr>
        <w:t xml:space="preserve"> </w:t>
      </w:r>
      <w:r w:rsidRPr="006D781C">
        <w:rPr>
          <w:rFonts w:ascii="Courier New" w:hAnsi="Courier New"/>
          <w:sz w:val="24"/>
        </w:rPr>
        <w:t>для</w:t>
      </w:r>
      <w:r w:rsidRPr="004E5631">
        <w:rPr>
          <w:rFonts w:ascii="Courier New" w:hAnsi="Courier New"/>
          <w:sz w:val="24"/>
        </w:rPr>
        <w:t xml:space="preserve"> </w:t>
      </w:r>
      <w:r w:rsidRPr="006D781C">
        <w:rPr>
          <w:rFonts w:ascii="Courier New" w:hAnsi="Courier New"/>
          <w:sz w:val="24"/>
          <w:lang w:val="en-US"/>
        </w:rPr>
        <w:t>Registration</w:t>
      </w:r>
      <w:r w:rsidRPr="004E5631">
        <w:rPr>
          <w:rFonts w:ascii="Courier New" w:hAnsi="Courier New"/>
          <w:sz w:val="24"/>
        </w:rPr>
        <w:t>.</w:t>
      </w:r>
      <w:r w:rsidRPr="006D781C">
        <w:rPr>
          <w:rFonts w:ascii="Courier New" w:hAnsi="Courier New"/>
          <w:sz w:val="24"/>
          <w:lang w:val="en-US"/>
        </w:rPr>
        <w:t>xaml</w:t>
      </w:r>
    </w:p>
    <w:p w14:paraId="7989ECB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4E5631">
        <w:rPr>
          <w:rFonts w:ascii="Courier New" w:hAnsi="Courier New"/>
          <w:sz w:val="24"/>
        </w:rPr>
        <w:t xml:space="preserve">    </w:t>
      </w:r>
      <w:r w:rsidRPr="006D781C">
        <w:rPr>
          <w:rFonts w:ascii="Courier New" w:hAnsi="Courier New"/>
          <w:sz w:val="24"/>
          <w:lang w:val="en-US"/>
        </w:rPr>
        <w:t>/// &lt;/summary&gt;</w:t>
      </w:r>
    </w:p>
    <w:p w14:paraId="3B4B8B3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public partial class Registration : Window</w:t>
      </w:r>
    </w:p>
    <w:p w14:paraId="5C28895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{</w:t>
      </w:r>
    </w:p>
    <w:p w14:paraId="1A295F3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Registration()</w:t>
      </w:r>
    </w:p>
    <w:p w14:paraId="40378D7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2E39D93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InitializeComponent();</w:t>
      </w:r>
    </w:p>
    <w:p w14:paraId="7C4E7FB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6A86C24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ED7471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LoginTextBox_KeyDown(object sender, KeyEventArgs e)</w:t>
      </w:r>
    </w:p>
    <w:p w14:paraId="33CF843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3B100EA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(e.Key == Key.Enter)</w:t>
      </w:r>
    </w:p>
    <w:p w14:paraId="720F840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5849969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LastNameTextBox.Focus();</w:t>
      </w:r>
    </w:p>
    <w:p w14:paraId="1A236E7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Keyboard.Focus(LastNameTextBox);</w:t>
      </w:r>
    </w:p>
    <w:p w14:paraId="5C524B0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e.Handled = true;</w:t>
      </w:r>
    </w:p>
    <w:p w14:paraId="5C1576C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3E79A5D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5BDB761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D4DC2B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LastNameTextBox_KeyDown(object sender, KeyEventArgs e)</w:t>
      </w:r>
    </w:p>
    <w:p w14:paraId="7B33E46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10CF5D2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(e.Key == Key.Enter)</w:t>
      </w:r>
    </w:p>
    <w:p w14:paraId="7E34768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3DB50EF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FirstNameTextBox.Focus();</w:t>
      </w:r>
    </w:p>
    <w:p w14:paraId="660ACFA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Keyboard.Focus(FirstNameTextBox);</w:t>
      </w:r>
    </w:p>
    <w:p w14:paraId="47CCF19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e.Handled = true;</w:t>
      </w:r>
    </w:p>
    <w:p w14:paraId="1C5C0E7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12A4777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4A88414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83D6FA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FirstNameTextBox_KeyDown(object sender, KeyEventArgs e)</w:t>
      </w:r>
    </w:p>
    <w:p w14:paraId="17F217B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{</w:t>
      </w:r>
    </w:p>
    <w:p w14:paraId="3D8589F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(e.Key == Key.Enter)</w:t>
      </w:r>
    </w:p>
    <w:p w14:paraId="470AE6E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084916C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PhoneTextBox.Focus();</w:t>
      </w:r>
    </w:p>
    <w:p w14:paraId="76FB37C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Keyboard.Focus(PhoneTextBox);</w:t>
      </w:r>
    </w:p>
    <w:p w14:paraId="1E98316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e.Handled = true;</w:t>
      </w:r>
    </w:p>
    <w:p w14:paraId="4FAB066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6F2208D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07BA155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8D29B5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PhoneTextBox_KeyDown(object sender, KeyEventArgs e)</w:t>
      </w:r>
    </w:p>
    <w:p w14:paraId="129DB9B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47EB416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(e.Key == Key.Enter)</w:t>
      </w:r>
    </w:p>
    <w:p w14:paraId="2739F48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7566912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// </w:t>
      </w:r>
      <w:r w:rsidRPr="006D781C">
        <w:rPr>
          <w:rFonts w:ascii="Courier New" w:hAnsi="Courier New"/>
          <w:sz w:val="24"/>
        </w:rPr>
        <w:t>Переводим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фокус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в</w:t>
      </w:r>
      <w:r w:rsidRPr="006D781C">
        <w:rPr>
          <w:rFonts w:ascii="Courier New" w:hAnsi="Courier New"/>
          <w:sz w:val="24"/>
          <w:lang w:val="en-US"/>
        </w:rPr>
        <w:t xml:space="preserve"> PasswordBox</w:t>
      </w:r>
    </w:p>
    <w:p w14:paraId="7ADC0C5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PasswordBox.Focus();</w:t>
      </w:r>
    </w:p>
    <w:p w14:paraId="66D15644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</w:t>
      </w:r>
      <w:r w:rsidRPr="006D781C">
        <w:rPr>
          <w:rFonts w:ascii="Courier New" w:hAnsi="Courier New"/>
          <w:sz w:val="24"/>
        </w:rPr>
        <w:t>// открыть поле для ввода и установить каретку</w:t>
      </w:r>
    </w:p>
    <w:p w14:paraId="07E75CA0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    Keyboard.Focus(PasswordBox);</w:t>
      </w:r>
    </w:p>
    <w:p w14:paraId="51D92B82" w14:textId="77777777" w:rsidR="00AF4A63" w:rsidRPr="006D781C" w:rsidRDefault="00AF4A63" w:rsidP="00AF4A63">
      <w:pPr>
        <w:rPr>
          <w:rFonts w:ascii="Courier New" w:hAnsi="Courier New"/>
          <w:sz w:val="24"/>
        </w:rPr>
      </w:pPr>
    </w:p>
    <w:p w14:paraId="1366FBB6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    // пометить событие как обработанное, чтобы не пропускать дальше</w:t>
      </w:r>
    </w:p>
    <w:p w14:paraId="70D334A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    </w:t>
      </w:r>
      <w:r w:rsidRPr="006D781C">
        <w:rPr>
          <w:rFonts w:ascii="Courier New" w:hAnsi="Courier New"/>
          <w:sz w:val="24"/>
          <w:lang w:val="en-US"/>
        </w:rPr>
        <w:t>e.Handled = true;</w:t>
      </w:r>
    </w:p>
    <w:p w14:paraId="7197EC1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6C483CB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2A4D172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A7E570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PasswordBox_KeyDown(object sender, KeyEventArgs e)</w:t>
      </w:r>
    </w:p>
    <w:p w14:paraId="0BDDD7A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58A5E96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(e.Key == Key.Enter)</w:t>
      </w:r>
    </w:p>
    <w:p w14:paraId="6FF894F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2E77EBE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RegistrationInButton_Click(sender, e);</w:t>
      </w:r>
    </w:p>
    <w:p w14:paraId="49A1AF7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5AD665E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6E10A67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FCFD32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PasswordBox_PasswordChanged(object sender, RoutedEventArgs e)</w:t>
      </w:r>
    </w:p>
    <w:p w14:paraId="32E3DBB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6A714BA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PasswordPlaceholder.Visibility =</w:t>
      </w:r>
    </w:p>
    <w:p w14:paraId="176F504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string.IsNullOrEmpty(PasswordBox.Password) ? Visibility.Visible : Visibility.Collapsed;</w:t>
      </w:r>
    </w:p>
    <w:p w14:paraId="2466B59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1352265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196D84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private void BackButton_Click(object sender, RoutedEventArgs e)</w:t>
      </w:r>
    </w:p>
    <w:p w14:paraId="22F4573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12C1B12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var Authorization = new Authorization();</w:t>
      </w:r>
    </w:p>
    <w:p w14:paraId="2BB590B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Authorization.Show();</w:t>
      </w:r>
    </w:p>
    <w:p w14:paraId="6F7D7FC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C9B606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this.Close();</w:t>
      </w:r>
    </w:p>
    <w:p w14:paraId="2FCD9C3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7DEFCE0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3C0357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async void RegistrationInButton_Click(object sender, RoutedEventArgs e)</w:t>
      </w:r>
    </w:p>
    <w:p w14:paraId="2FCFFC5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59111F1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var user = new User();</w:t>
      </w:r>
    </w:p>
    <w:p w14:paraId="00E20AF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user.login = LoginTextBox.Text?.Trim() ?? string.Empty;</w:t>
      </w:r>
    </w:p>
    <w:p w14:paraId="7ACAC71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user.lastName = LastNameTextBox.Text?.Trim() ?? string.Empty;</w:t>
      </w:r>
    </w:p>
    <w:p w14:paraId="5044D41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user.firstName = FirstNameTextBox.Text?.Trim() ?? string.Empty;</w:t>
      </w:r>
    </w:p>
    <w:p w14:paraId="7B8A2D3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user.userPhone = PhoneTextBox.Text?.Trim() ?? string.Empty;</w:t>
      </w:r>
    </w:p>
    <w:p w14:paraId="7EF6225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user.password = PasswordBox.Password?.Trim() ?? string.Empty;</w:t>
      </w:r>
    </w:p>
    <w:p w14:paraId="438FA79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91D12C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(string.IsNullOrEmpty(user.login) || string.IsNullOrEmpty(user.lastName) </w:t>
      </w:r>
    </w:p>
    <w:p w14:paraId="6B678FE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|| string.IsNullOrEmpty(user.firstName) || string.IsNullOrEmpty(user.userPhone) </w:t>
      </w:r>
    </w:p>
    <w:p w14:paraId="7F09535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|| string.IsNullOrEmpty(user.password))</w:t>
      </w:r>
    </w:p>
    <w:p w14:paraId="23CED4C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50C665C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MessageBox.Show("</w:t>
      </w:r>
      <w:r w:rsidRPr="006D781C">
        <w:rPr>
          <w:rFonts w:ascii="Courier New" w:hAnsi="Courier New"/>
          <w:sz w:val="24"/>
        </w:rPr>
        <w:t>Введите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данные</w:t>
      </w:r>
      <w:r w:rsidRPr="006D781C">
        <w:rPr>
          <w:rFonts w:ascii="Courier New" w:hAnsi="Courier New"/>
          <w:sz w:val="24"/>
          <w:lang w:val="en-US"/>
        </w:rPr>
        <w:t>.", 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>", MessageBoxButton.OK, MessageBoxImage.Warning);</w:t>
      </w:r>
    </w:p>
    <w:p w14:paraId="663AA08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return;</w:t>
      </w:r>
    </w:p>
    <w:p w14:paraId="722D988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5A41A7C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3CE0EE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const string PhonePattern = @"^\+375\d{9}$";</w:t>
      </w:r>
    </w:p>
    <w:p w14:paraId="331E81B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(!Regex.IsMatch(user.userPhone.Trim(), PhonePattern))</w:t>
      </w:r>
    </w:p>
    <w:p w14:paraId="346251F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3AEF7BC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MessageBox.Show("</w:t>
      </w:r>
      <w:r w:rsidRPr="006D781C">
        <w:rPr>
          <w:rFonts w:ascii="Courier New" w:hAnsi="Courier New"/>
          <w:sz w:val="24"/>
        </w:rPr>
        <w:t>Введите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действительный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номер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телефона</w:t>
      </w:r>
      <w:r w:rsidRPr="006D781C">
        <w:rPr>
          <w:rFonts w:ascii="Courier New" w:hAnsi="Courier New"/>
          <w:sz w:val="24"/>
          <w:lang w:val="en-US"/>
        </w:rPr>
        <w:t>.", 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>", MessageBoxButton.OK, MessageBoxImage.Warning);</w:t>
      </w:r>
    </w:p>
    <w:p w14:paraId="106D1FB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return;</w:t>
      </w:r>
    </w:p>
    <w:p w14:paraId="4567A5A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}</w:t>
      </w:r>
    </w:p>
    <w:p w14:paraId="344B95A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2B9A75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try</w:t>
      </w:r>
    </w:p>
    <w:p w14:paraId="3754EBB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4FE315F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using var db = new ApplicationContext();</w:t>
      </w:r>
    </w:p>
    <w:p w14:paraId="55CF23D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await db.User.AddAsync(user);</w:t>
      </w:r>
    </w:p>
    <w:p w14:paraId="069F9B6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await db.SaveChangesAsync();</w:t>
      </w:r>
    </w:p>
    <w:p w14:paraId="341A325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C08E3C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mainMenu = new MainMenu(user);</w:t>
      </w:r>
    </w:p>
    <w:p w14:paraId="2C1641E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mainMenu.Show();</w:t>
      </w:r>
    </w:p>
    <w:p w14:paraId="6CEAE5D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A80B91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this.Close();</w:t>
      </w:r>
    </w:p>
    <w:p w14:paraId="074A23A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MessageBox.Show("</w:t>
      </w:r>
      <w:r w:rsidRPr="006D781C">
        <w:rPr>
          <w:rFonts w:ascii="Courier New" w:hAnsi="Courier New"/>
          <w:sz w:val="24"/>
        </w:rPr>
        <w:t>Вы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успешно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зарегистрировались</w:t>
      </w:r>
      <w:r w:rsidRPr="006D781C">
        <w:rPr>
          <w:rFonts w:ascii="Courier New" w:hAnsi="Courier New"/>
          <w:sz w:val="24"/>
          <w:lang w:val="en-US"/>
        </w:rPr>
        <w:t>.", "</w:t>
      </w:r>
      <w:r w:rsidRPr="006D781C">
        <w:rPr>
          <w:rFonts w:ascii="Courier New" w:hAnsi="Courier New"/>
          <w:sz w:val="24"/>
        </w:rPr>
        <w:t>Поздравляем</w:t>
      </w:r>
      <w:r w:rsidRPr="006D781C">
        <w:rPr>
          <w:rFonts w:ascii="Courier New" w:hAnsi="Courier New"/>
          <w:sz w:val="24"/>
          <w:lang w:val="en-US"/>
        </w:rPr>
        <w:t>", MessageBoxButton.OK);</w:t>
      </w:r>
    </w:p>
    <w:p w14:paraId="4246147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158BAA1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catch (Exception ex)</w:t>
      </w:r>
    </w:p>
    <w:p w14:paraId="2A09092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37B1CE8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MessageBox.Show($"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при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обращении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к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базе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данных</w:t>
      </w:r>
      <w:r w:rsidRPr="006D781C">
        <w:rPr>
          <w:rFonts w:ascii="Courier New" w:hAnsi="Courier New"/>
          <w:sz w:val="24"/>
          <w:lang w:val="en-US"/>
        </w:rPr>
        <w:t>: {ex.Message}", 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>", MessageBoxButton.OK, MessageBoxImage.Error);</w:t>
      </w:r>
    </w:p>
    <w:p w14:paraId="3B4BE57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69AE94F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6996A5C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}</w:t>
      </w:r>
    </w:p>
    <w:p w14:paraId="53634E9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>}</w:t>
      </w:r>
    </w:p>
    <w:p w14:paraId="23C9C0C8" w14:textId="7A432585" w:rsidR="00AF4A63" w:rsidRDefault="00AF4A63" w:rsidP="00AF4A63">
      <w:pPr>
        <w:rPr>
          <w:lang w:val="en-US"/>
        </w:rPr>
      </w:pPr>
    </w:p>
    <w:p w14:paraId="7D0360F0" w14:textId="77777777" w:rsidR="006D781C" w:rsidRPr="00AF4A63" w:rsidRDefault="006D781C" w:rsidP="00AF4A63">
      <w:pPr>
        <w:rPr>
          <w:lang w:val="en-US"/>
        </w:rPr>
      </w:pPr>
    </w:p>
    <w:p w14:paraId="49CE3BD9" w14:textId="4B8554D3" w:rsidR="00AF4A63" w:rsidRDefault="00AF4A63" w:rsidP="00AF4A63">
      <w:pPr>
        <w:rPr>
          <w:lang w:val="en-US"/>
        </w:rPr>
      </w:pPr>
      <w:r w:rsidRPr="00AF4A63">
        <w:rPr>
          <w:lang w:val="en-US"/>
        </w:rPr>
        <w:t>MainMenu.cs:</w:t>
      </w:r>
    </w:p>
    <w:p w14:paraId="5513F8F8" w14:textId="77777777" w:rsidR="006D781C" w:rsidRPr="00AF4A63" w:rsidRDefault="006D781C" w:rsidP="00AF4A63">
      <w:pPr>
        <w:rPr>
          <w:lang w:val="en-US"/>
        </w:rPr>
      </w:pPr>
    </w:p>
    <w:p w14:paraId="385C242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>namespace Kursovoy_Proect_PNPK</w:t>
      </w:r>
    </w:p>
    <w:p w14:paraId="41E3C33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>{</w:t>
      </w:r>
    </w:p>
    <w:p w14:paraId="59C5B12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public class TournamentView : INotifyPropertyChanged</w:t>
      </w:r>
    </w:p>
    <w:p w14:paraId="102B307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{</w:t>
      </w:r>
    </w:p>
    <w:p w14:paraId="63F0122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Tournament Tournament { get; set; }</w:t>
      </w:r>
    </w:p>
    <w:p w14:paraId="0BF4A3A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338115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bool _isExpanded;</w:t>
      </w:r>
    </w:p>
    <w:p w14:paraId="58FD38B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bool IsExpanded</w:t>
      </w:r>
    </w:p>
    <w:p w14:paraId="05760B6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1CA0C52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get =&gt; _isExpanded;</w:t>
      </w:r>
    </w:p>
    <w:p w14:paraId="5EB8A61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set { _isExpanded = value; OnPropertyChanged(); }</w:t>
      </w:r>
    </w:p>
    <w:p w14:paraId="6CC78A6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3E1676E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EDC46C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private bool _isRegistered;</w:t>
      </w:r>
    </w:p>
    <w:p w14:paraId="6393DF0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bool IsRegistered</w:t>
      </w:r>
    </w:p>
    <w:p w14:paraId="3ADF623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26C78F9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get =&gt; _isRegistered;</w:t>
      </w:r>
    </w:p>
    <w:p w14:paraId="50DBF21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set { if (_isRegistered == value) return; _isRegistered = value; OnPropertyChanged(); }</w:t>
      </w:r>
    </w:p>
    <w:p w14:paraId="20E22CB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1FDA980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007818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string ImagePath</w:t>
      </w:r>
    </w:p>
    <w:p w14:paraId="5B005C2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37DCFF2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get</w:t>
      </w:r>
    </w:p>
    <w:p w14:paraId="3435DFC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11D68FE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return Tournament.game switch</w:t>
      </w:r>
    </w:p>
    <w:p w14:paraId="6F5AD2F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{</w:t>
      </w:r>
    </w:p>
    <w:p w14:paraId="0A5BAC2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"Counter-Strike 2" =&gt; "Images/CS2.png",</w:t>
      </w:r>
    </w:p>
    <w:p w14:paraId="79E892B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"Dota 2" =&gt; "Images/Dota2.png",</w:t>
      </w:r>
    </w:p>
    <w:p w14:paraId="6A51269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"FIFA 25" =&gt; "Images/FIFA.png",</w:t>
      </w:r>
    </w:p>
    <w:p w14:paraId="464213A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"Valorant" =&gt; "Images/Valorant.png",</w:t>
      </w:r>
    </w:p>
    <w:p w14:paraId="6FF881E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"League of Legends" =&gt; "Images/LOL.png"</w:t>
      </w:r>
    </w:p>
    <w:p w14:paraId="2B9C300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};</w:t>
      </w:r>
    </w:p>
    <w:p w14:paraId="21EBE79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722084A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648D59E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event PropertyChangedEventHandler? PropertyChanged;</w:t>
      </w:r>
    </w:p>
    <w:p w14:paraId="1DBFA48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OnPropertyChanged([CallerMemberName] string? name = null) =&gt;</w:t>
      </w:r>
    </w:p>
    <w:p w14:paraId="5C188BB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PropertyChanged?.Invoke(this, new PropertyChangedEventArgs(name));</w:t>
      </w:r>
    </w:p>
    <w:p w14:paraId="34B3D04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}</w:t>
      </w:r>
    </w:p>
    <w:p w14:paraId="714B135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8326DC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/// &lt;summary&gt;</w:t>
      </w:r>
    </w:p>
    <w:p w14:paraId="71AAAF3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/// </w:t>
      </w:r>
      <w:r w:rsidRPr="006D781C">
        <w:rPr>
          <w:rFonts w:ascii="Courier New" w:hAnsi="Courier New"/>
          <w:sz w:val="24"/>
        </w:rPr>
        <w:t>Логика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взаимодействия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для</w:t>
      </w:r>
      <w:r w:rsidRPr="006D781C">
        <w:rPr>
          <w:rFonts w:ascii="Courier New" w:hAnsi="Courier New"/>
          <w:sz w:val="24"/>
          <w:lang w:val="en-US"/>
        </w:rPr>
        <w:t xml:space="preserve"> MainMenu.xaml</w:t>
      </w:r>
    </w:p>
    <w:p w14:paraId="3C1143E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/// &lt;/summary&gt;</w:t>
      </w:r>
    </w:p>
    <w:p w14:paraId="7D66A3E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public partial class MainMenu : Window</w:t>
      </w:r>
    </w:p>
    <w:p w14:paraId="65AA841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{</w:t>
      </w:r>
    </w:p>
    <w:p w14:paraId="599B83E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E1F612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ObservableCollection&lt;TournamentView&gt; Tournaments { get; } = new ObservableCollection&lt;TournamentView&gt;();</w:t>
      </w:r>
    </w:p>
    <w:p w14:paraId="54DEC5C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ObservableCollection&lt;string&gt; UniqueGames { get; } = new ObservableCollection&lt;string&gt;();</w:t>
      </w:r>
    </w:p>
    <w:p w14:paraId="0156F88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0892F9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User CurrentUser { get; }</w:t>
      </w:r>
    </w:p>
    <w:p w14:paraId="29F3271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03093E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MainMenu(User user)</w:t>
      </w:r>
    </w:p>
    <w:p w14:paraId="12A6187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0905308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InitializeComponent();</w:t>
      </w:r>
    </w:p>
    <w:p w14:paraId="27234D5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CurrentUser = user;</w:t>
      </w:r>
    </w:p>
    <w:p w14:paraId="105BA39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LoadTournament();</w:t>
      </w:r>
    </w:p>
    <w:p w14:paraId="26A03B5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TournametsListBox.ItemsSource = Tournaments;</w:t>
      </w:r>
    </w:p>
    <w:p w14:paraId="6C113DC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LoadUniqueGamesAsync();</w:t>
      </w:r>
    </w:p>
    <w:p w14:paraId="6C7B54C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InitializeForUser();</w:t>
      </w:r>
    </w:p>
    <w:p w14:paraId="527048B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38A22FA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10BFD9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public async void LoadTournament()</w:t>
      </w:r>
    </w:p>
    <w:p w14:paraId="040BE8A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57E989B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try</w:t>
      </w:r>
    </w:p>
    <w:p w14:paraId="35540D2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7489D12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using var db = new ApplicationContext();</w:t>
      </w:r>
    </w:p>
    <w:p w14:paraId="6628ED2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B1DD47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TournamentsFromDb = await db.Tournament.Include(t =&gt; t.ComputerClub).AsNoTracking().ToListAsync();</w:t>
      </w:r>
    </w:p>
    <w:p w14:paraId="526DC6E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8738F2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registeredTournamentIds = await db.RegistrationForTournament.Where(r =&gt; r.login == CurrentUser.login)</w:t>
      </w:r>
    </w:p>
    <w:p w14:paraId="6448078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                        .Select(r =&gt; r.idTournament)</w:t>
      </w:r>
    </w:p>
    <w:p w14:paraId="3A56055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                        .ToListAsync();</w:t>
      </w:r>
    </w:p>
    <w:p w14:paraId="111783A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E22FF4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Tournaments.Clear();</w:t>
      </w:r>
    </w:p>
    <w:p w14:paraId="2FA81D9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t in TournamentsFromDb)</w:t>
      </w:r>
    </w:p>
    <w:p w14:paraId="5F82DDD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{</w:t>
      </w:r>
    </w:p>
    <w:p w14:paraId="3A84D08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var tv = new TournamentView { Tournament = t };</w:t>
      </w:r>
    </w:p>
    <w:p w14:paraId="1441967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if (registeredTournamentIds.Contains(t.idTournament))</w:t>
      </w:r>
    </w:p>
    <w:p w14:paraId="3335A2D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tv.IsRegistered = true;</w:t>
      </w:r>
    </w:p>
    <w:p w14:paraId="2BB46BD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39911B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Tournaments.Add(tv);</w:t>
      </w:r>
    </w:p>
    <w:p w14:paraId="624A26D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}</w:t>
      </w:r>
    </w:p>
    <w:p w14:paraId="51C12C9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AD8B44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6689320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catch (Exception ex)</w:t>
      </w:r>
    </w:p>
    <w:p w14:paraId="38512AC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{</w:t>
      </w:r>
    </w:p>
    <w:p w14:paraId="1CE223C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MessageBox.Show($"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при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загрузке</w:t>
      </w:r>
      <w:r w:rsidRPr="006D781C">
        <w:rPr>
          <w:rFonts w:ascii="Courier New" w:hAnsi="Courier New"/>
          <w:sz w:val="24"/>
          <w:lang w:val="en-US"/>
        </w:rPr>
        <w:t>: {ex.Message}");</w:t>
      </w:r>
    </w:p>
    <w:p w14:paraId="2A825D5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664364E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42823E9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19A816C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InitializeForUser()</w:t>
      </w:r>
    </w:p>
    <w:p w14:paraId="607F782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1532886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(this.FindName("WelcomeText") is System.Windows.Controls.TextBlock tb)</w:t>
      </w:r>
    </w:p>
    <w:p w14:paraId="4EA6BAE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6D5CABD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tb.Text = $"</w:t>
      </w:r>
      <w:r w:rsidRPr="006D781C">
        <w:rPr>
          <w:rFonts w:ascii="Courier New" w:hAnsi="Courier New"/>
          <w:sz w:val="24"/>
        </w:rPr>
        <w:t>Добро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пожаловать</w:t>
      </w:r>
      <w:r w:rsidRPr="006D781C">
        <w:rPr>
          <w:rFonts w:ascii="Courier New" w:hAnsi="Courier New"/>
          <w:sz w:val="24"/>
          <w:lang w:val="en-US"/>
        </w:rPr>
        <w:t>, {CurrentUser.firstName} {CurrentUser.lastName}";</w:t>
      </w:r>
    </w:p>
    <w:p w14:paraId="173A6B3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372F274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27024E3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1E7E9C9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TournametsListBox_SelectionChanged(object sender, SelectionChangedEventArgs e)</w:t>
      </w:r>
    </w:p>
    <w:p w14:paraId="7A4B4C0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35B0F20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foreach (var tv in Tournaments)</w:t>
      </w:r>
    </w:p>
    <w:p w14:paraId="6041BAA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54A276C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tv.IsExpanded = false;</w:t>
      </w:r>
    </w:p>
    <w:p w14:paraId="77B38F8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3E9602B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1BF2E3D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01BCC9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TournametsListBox_MouseDoubleClick(object sender, MouseButtonEventArgs e)</w:t>
      </w:r>
    </w:p>
    <w:p w14:paraId="558528CE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</w:t>
      </w:r>
      <w:r w:rsidRPr="006D781C">
        <w:rPr>
          <w:rFonts w:ascii="Courier New" w:hAnsi="Courier New"/>
          <w:sz w:val="24"/>
        </w:rPr>
        <w:t>{</w:t>
      </w:r>
    </w:p>
    <w:p w14:paraId="707B4026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//получает исходный визуальный элемент, на который попал клик мыши</w:t>
      </w:r>
    </w:p>
    <w:p w14:paraId="4358DF6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</w:t>
      </w:r>
      <w:r w:rsidRPr="006D781C">
        <w:rPr>
          <w:rFonts w:ascii="Courier New" w:hAnsi="Courier New"/>
          <w:sz w:val="24"/>
          <w:lang w:val="en-US"/>
        </w:rPr>
        <w:t>var source = (DependencyObject)e.OriginalSource;</w:t>
      </w:r>
    </w:p>
    <w:p w14:paraId="4380288C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</w:t>
      </w:r>
      <w:r w:rsidRPr="006D781C">
        <w:rPr>
          <w:rFonts w:ascii="Courier New" w:hAnsi="Courier New"/>
          <w:sz w:val="24"/>
        </w:rPr>
        <w:t>//пытается найти ListBoxItem, который содержит source</w:t>
      </w:r>
    </w:p>
    <w:p w14:paraId="26A0556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</w:t>
      </w:r>
      <w:r w:rsidRPr="006D781C">
        <w:rPr>
          <w:rFonts w:ascii="Courier New" w:hAnsi="Courier New"/>
          <w:sz w:val="24"/>
          <w:lang w:val="en-US"/>
        </w:rPr>
        <w:t>var itemContainer = ItemsControl.ContainerFromElement(TournametsListBox, source) as ListBoxItem;</w:t>
      </w:r>
    </w:p>
    <w:p w14:paraId="6FFA3D3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E0C5D0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TournamentView? clicked = null;</w:t>
      </w:r>
    </w:p>
    <w:p w14:paraId="6B597F6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(itemContainer != null)</w:t>
      </w:r>
    </w:p>
    <w:p w14:paraId="637A671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clicked = TournametsListBox.ItemContainerGenerator.ItemFromContainer(itemContainer) as TournamentView;</w:t>
      </w:r>
    </w:p>
    <w:p w14:paraId="69D2C0B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else</w:t>
      </w:r>
    </w:p>
    <w:p w14:paraId="5539008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    clicked = TournametsListBox.SelectedItem as TournamentView;</w:t>
      </w:r>
    </w:p>
    <w:p w14:paraId="06D539A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D112E2E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</w:t>
      </w:r>
      <w:r w:rsidRPr="006D781C">
        <w:rPr>
          <w:rFonts w:ascii="Courier New" w:hAnsi="Courier New"/>
          <w:sz w:val="24"/>
        </w:rPr>
        <w:t>if (clicked == null) return;</w:t>
      </w:r>
    </w:p>
    <w:p w14:paraId="5725803D" w14:textId="77777777" w:rsidR="00AF4A63" w:rsidRPr="006D781C" w:rsidRDefault="00AF4A63" w:rsidP="00AF4A63">
      <w:pPr>
        <w:rPr>
          <w:rFonts w:ascii="Courier New" w:hAnsi="Courier New"/>
          <w:sz w:val="24"/>
        </w:rPr>
      </w:pPr>
    </w:p>
    <w:p w14:paraId="54B582B8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// Переключаем состояние у кликнутого элемента</w:t>
      </w:r>
    </w:p>
    <w:p w14:paraId="5264AF86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clicked.IsExpanded = !clicked.IsExpanded;</w:t>
      </w:r>
    </w:p>
    <w:p w14:paraId="7BAE89FB" w14:textId="77777777" w:rsidR="00AF4A63" w:rsidRPr="006D781C" w:rsidRDefault="00AF4A63" w:rsidP="00AF4A63">
      <w:pPr>
        <w:rPr>
          <w:rFonts w:ascii="Courier New" w:hAnsi="Courier New"/>
          <w:sz w:val="24"/>
        </w:rPr>
      </w:pPr>
    </w:p>
    <w:p w14:paraId="71F06E5F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// Прокрутить в видимую область</w:t>
      </w:r>
    </w:p>
    <w:p w14:paraId="2FC72D0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</w:t>
      </w:r>
      <w:r w:rsidRPr="006D781C">
        <w:rPr>
          <w:rFonts w:ascii="Courier New" w:hAnsi="Courier New"/>
          <w:sz w:val="24"/>
          <w:lang w:val="en-US"/>
        </w:rPr>
        <w:t>if (itemContainer != null)</w:t>
      </w:r>
    </w:p>
    <w:p w14:paraId="0716F20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itemContainer.BringIntoView();</w:t>
      </w:r>
    </w:p>
    <w:p w14:paraId="1650E9B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3923CBA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D48B74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TournametsListBox_KeyDown(object sender, KeyEventArgs e)</w:t>
      </w:r>
    </w:p>
    <w:p w14:paraId="59AB46E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1ACBE34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(e.Key != Key.Enter) return;</w:t>
      </w:r>
    </w:p>
    <w:p w14:paraId="1ADB396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73685CD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</w:t>
      </w:r>
      <w:r w:rsidRPr="006D781C">
        <w:rPr>
          <w:rFonts w:ascii="Courier New" w:hAnsi="Courier New"/>
          <w:sz w:val="24"/>
        </w:rPr>
        <w:t>//получает исходный визуальный элемент, на который попал клик мыши</w:t>
      </w:r>
    </w:p>
    <w:p w14:paraId="31B7F1B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</w:t>
      </w:r>
      <w:r w:rsidRPr="006D781C">
        <w:rPr>
          <w:rFonts w:ascii="Courier New" w:hAnsi="Courier New"/>
          <w:sz w:val="24"/>
          <w:lang w:val="en-US"/>
        </w:rPr>
        <w:t>var source = (DependencyObject)e.OriginalSource;</w:t>
      </w:r>
    </w:p>
    <w:p w14:paraId="78C02CE7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</w:t>
      </w:r>
      <w:r w:rsidRPr="006D781C">
        <w:rPr>
          <w:rFonts w:ascii="Courier New" w:hAnsi="Courier New"/>
          <w:sz w:val="24"/>
        </w:rPr>
        <w:t>//пытается найти ListBoxItem, который содержит source</w:t>
      </w:r>
    </w:p>
    <w:p w14:paraId="7F8781B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</w:t>
      </w:r>
      <w:r w:rsidRPr="006D781C">
        <w:rPr>
          <w:rFonts w:ascii="Courier New" w:hAnsi="Courier New"/>
          <w:sz w:val="24"/>
          <w:lang w:val="en-US"/>
        </w:rPr>
        <w:t>var itemContainer = ItemsControl.ContainerFromElement(TournametsListBox, source) as ListBoxItem;</w:t>
      </w:r>
    </w:p>
    <w:p w14:paraId="0C87532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E8E79C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TournamentView? clicked = null;</w:t>
      </w:r>
    </w:p>
    <w:p w14:paraId="7AE39DD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(itemContainer != null)</w:t>
      </w:r>
    </w:p>
    <w:p w14:paraId="092C12D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clicked = TournametsListBox.ItemContainerGenerator.ItemFromContainer(itemContainer) as TournamentView;</w:t>
      </w:r>
    </w:p>
    <w:p w14:paraId="7ADA5BD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else</w:t>
      </w:r>
    </w:p>
    <w:p w14:paraId="26028D1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clicked = TournametsListBox.SelectedItem as TournamentView;</w:t>
      </w:r>
    </w:p>
    <w:p w14:paraId="4AEA9B1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54DB4DA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</w:t>
      </w:r>
      <w:r w:rsidRPr="006D781C">
        <w:rPr>
          <w:rFonts w:ascii="Courier New" w:hAnsi="Courier New"/>
          <w:sz w:val="24"/>
        </w:rPr>
        <w:t>if (clicked == null) return;</w:t>
      </w:r>
    </w:p>
    <w:p w14:paraId="311FD8B4" w14:textId="77777777" w:rsidR="00AF4A63" w:rsidRPr="006D781C" w:rsidRDefault="00AF4A63" w:rsidP="00AF4A63">
      <w:pPr>
        <w:rPr>
          <w:rFonts w:ascii="Courier New" w:hAnsi="Courier New"/>
          <w:sz w:val="24"/>
        </w:rPr>
      </w:pPr>
    </w:p>
    <w:p w14:paraId="2DC92C23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// Переключаем состояние у кликнутого элемента</w:t>
      </w:r>
    </w:p>
    <w:p w14:paraId="19AEFDC7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clicked.IsExpanded = !clicked.IsExpanded;</w:t>
      </w:r>
    </w:p>
    <w:p w14:paraId="694A8492" w14:textId="77777777" w:rsidR="00AF4A63" w:rsidRPr="006D781C" w:rsidRDefault="00AF4A63" w:rsidP="00AF4A63">
      <w:pPr>
        <w:rPr>
          <w:rFonts w:ascii="Courier New" w:hAnsi="Courier New"/>
          <w:sz w:val="24"/>
        </w:rPr>
      </w:pPr>
    </w:p>
    <w:p w14:paraId="6ACCC79A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    // Прокрутить в видимую область</w:t>
      </w:r>
    </w:p>
    <w:p w14:paraId="4D1254B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</w:t>
      </w:r>
      <w:r w:rsidRPr="006D781C">
        <w:rPr>
          <w:rFonts w:ascii="Courier New" w:hAnsi="Courier New"/>
          <w:sz w:val="24"/>
          <w:lang w:val="en-US"/>
        </w:rPr>
        <w:t>if (itemContainer != null)</w:t>
      </w:r>
    </w:p>
    <w:p w14:paraId="5349787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    itemContainer.BringIntoView();</w:t>
      </w:r>
    </w:p>
    <w:p w14:paraId="449ED0E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1BC13B2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F07566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async void RegButton_Click(object sender, RoutedEventArgs e)</w:t>
      </w:r>
    </w:p>
    <w:p w14:paraId="378B9F3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0266DD7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var selected = TournametsListBox.SelectedItem as TournamentView;</w:t>
      </w:r>
    </w:p>
    <w:p w14:paraId="3F4BD13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AA5E56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try</w:t>
      </w:r>
    </w:p>
    <w:p w14:paraId="295F6B2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4C9E87D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using var db = new ApplicationContext();</w:t>
      </w:r>
    </w:p>
    <w:p w14:paraId="78CF1B2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C526AC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registration = new RegistrationForTournament { login = CurrentUser.login, idTournament = selected.Tournament.idTournament };</w:t>
      </w:r>
    </w:p>
    <w:p w14:paraId="40D767F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await db.RegistrationForTournament.AddAsync(registration);</w:t>
      </w:r>
    </w:p>
    <w:p w14:paraId="22BCBC3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await db.SaveChangesAsync();</w:t>
      </w:r>
    </w:p>
    <w:p w14:paraId="3D8C332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selected.IsRegistered = true;</w:t>
      </w:r>
    </w:p>
    <w:p w14:paraId="46938EC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5DA1F5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MessageBox.Show("</w:t>
      </w:r>
      <w:r w:rsidRPr="006D781C">
        <w:rPr>
          <w:rFonts w:ascii="Courier New" w:hAnsi="Courier New"/>
          <w:sz w:val="24"/>
        </w:rPr>
        <w:t>Регистрация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успешно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выполнена</w:t>
      </w:r>
      <w:r w:rsidRPr="006D781C">
        <w:rPr>
          <w:rFonts w:ascii="Courier New" w:hAnsi="Courier New"/>
          <w:sz w:val="24"/>
          <w:lang w:val="en-US"/>
        </w:rPr>
        <w:t>.", "</w:t>
      </w:r>
      <w:r w:rsidRPr="006D781C">
        <w:rPr>
          <w:rFonts w:ascii="Courier New" w:hAnsi="Courier New"/>
          <w:sz w:val="24"/>
        </w:rPr>
        <w:t>Регистрация</w:t>
      </w:r>
      <w:r w:rsidRPr="006D781C">
        <w:rPr>
          <w:rFonts w:ascii="Courier New" w:hAnsi="Courier New"/>
          <w:sz w:val="24"/>
          <w:lang w:val="en-US"/>
        </w:rPr>
        <w:t>", MessageBoxButton.OK, MessageBoxImage.Information);</w:t>
      </w:r>
    </w:p>
    <w:p w14:paraId="3BF0664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108FA0C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catch</w:t>
      </w:r>
    </w:p>
    <w:p w14:paraId="7118ECD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644273B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MessageBox.Show("</w:t>
      </w:r>
      <w:r w:rsidRPr="006D781C">
        <w:rPr>
          <w:rFonts w:ascii="Courier New" w:hAnsi="Courier New"/>
          <w:sz w:val="24"/>
        </w:rPr>
        <w:t>Вы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уже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зарегистрированы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на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этот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турнир</w:t>
      </w:r>
      <w:r w:rsidRPr="006D781C">
        <w:rPr>
          <w:rFonts w:ascii="Courier New" w:hAnsi="Courier New"/>
          <w:sz w:val="24"/>
          <w:lang w:val="en-US"/>
        </w:rPr>
        <w:t>.", "</w:t>
      </w:r>
      <w:r w:rsidRPr="006D781C">
        <w:rPr>
          <w:rFonts w:ascii="Courier New" w:hAnsi="Courier New"/>
          <w:sz w:val="24"/>
        </w:rPr>
        <w:t>Регистрация</w:t>
      </w:r>
      <w:r w:rsidRPr="006D781C">
        <w:rPr>
          <w:rFonts w:ascii="Courier New" w:hAnsi="Courier New"/>
          <w:sz w:val="24"/>
          <w:lang w:val="en-US"/>
        </w:rPr>
        <w:t>", MessageBoxButton.OK, MessageBoxImage.Information);</w:t>
      </w:r>
    </w:p>
    <w:p w14:paraId="645EAA5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1EBAC56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7E33871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19D2373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MyButton_Click(object sender, RoutedEventArgs e)</w:t>
      </w:r>
    </w:p>
    <w:p w14:paraId="309C820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7F364DD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var MyProfile = new MyProfile(CurrentUser);</w:t>
      </w:r>
    </w:p>
    <w:p w14:paraId="615438F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MyProfile.Show();</w:t>
      </w:r>
    </w:p>
    <w:p w14:paraId="771B620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this.Close();</w:t>
      </w:r>
    </w:p>
    <w:p w14:paraId="708CAD1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5FDA141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C40A49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private async void SearchText_KeyDown(object sender, KeyEventArgs e)</w:t>
      </w:r>
    </w:p>
    <w:p w14:paraId="66F8366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5B4D35E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(e.Key == Key.Enter)</w:t>
      </w:r>
    </w:p>
    <w:p w14:paraId="3C191F1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2ACA256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string search = SearchText.Text?.Trim().ToLower() ?? string.Empty;</w:t>
      </w:r>
    </w:p>
    <w:p w14:paraId="2809797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if (string.IsNullOrEmpty(search))</w:t>
      </w:r>
    </w:p>
    <w:p w14:paraId="0E84D78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{</w:t>
      </w:r>
    </w:p>
    <w:p w14:paraId="194CB94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LoadTournament();</w:t>
      </w:r>
    </w:p>
    <w:p w14:paraId="2F6C6F7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TournametsListBox.ItemsSource = Tournaments;</w:t>
      </w:r>
    </w:p>
    <w:p w14:paraId="6DFE366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}</w:t>
      </w:r>
    </w:p>
    <w:p w14:paraId="4C79CA0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748932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try</w:t>
      </w:r>
    </w:p>
    <w:p w14:paraId="3642683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{</w:t>
      </w:r>
    </w:p>
    <w:p w14:paraId="2CA48AB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using var db = new ApplicationContext();</w:t>
      </w:r>
    </w:p>
    <w:p w14:paraId="3F69DFE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BBE6EF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var tournaments = await db.Tournament.Include(t =&gt; t.ComputerClub).AsNoTracking()</w:t>
      </w:r>
    </w:p>
    <w:p w14:paraId="33B3C45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.Where(t =&gt; !string.IsNullOrEmpty(t.tournamentName) &amp;&amp; t.tournamentName.ToLower().Contains(search))</w:t>
      </w:r>
    </w:p>
    <w:p w14:paraId="1280D3F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.ToListAsync();</w:t>
      </w:r>
    </w:p>
    <w:p w14:paraId="73507CB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1CCD44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var registeredTournamentIds = await db.RegistrationForTournament.Where(r =&gt; r.login == CurrentUser.login)</w:t>
      </w:r>
    </w:p>
    <w:p w14:paraId="59F8FF1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                        .Select(r =&gt; r.idTournament)</w:t>
      </w:r>
    </w:p>
    <w:p w14:paraId="405DDD1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                        .ToListAsync();</w:t>
      </w:r>
    </w:p>
    <w:p w14:paraId="6BF83BE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D1F311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if (tournaments.Count == 0)</w:t>
      </w:r>
    </w:p>
    <w:p w14:paraId="20AAF1E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{</w:t>
      </w:r>
    </w:p>
    <w:p w14:paraId="5910289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MessageBox.Show("</w:t>
      </w:r>
      <w:r w:rsidRPr="006D781C">
        <w:rPr>
          <w:rFonts w:ascii="Courier New" w:hAnsi="Courier New"/>
          <w:sz w:val="24"/>
        </w:rPr>
        <w:t>Ничего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не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найдено</w:t>
      </w:r>
      <w:r w:rsidRPr="006D781C">
        <w:rPr>
          <w:rFonts w:ascii="Courier New" w:hAnsi="Courier New"/>
          <w:sz w:val="24"/>
          <w:lang w:val="en-US"/>
        </w:rPr>
        <w:t>.", 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поиска</w:t>
      </w:r>
      <w:r w:rsidRPr="006D781C">
        <w:rPr>
          <w:rFonts w:ascii="Courier New" w:hAnsi="Courier New"/>
          <w:sz w:val="24"/>
          <w:lang w:val="en-US"/>
        </w:rPr>
        <w:t>", MessageBoxButton.OK, MessageBoxImage.Error);</w:t>
      </w:r>
    </w:p>
    <w:p w14:paraId="5BF2806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return;</w:t>
      </w:r>
    </w:p>
    <w:p w14:paraId="01359F5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}</w:t>
      </w:r>
    </w:p>
    <w:p w14:paraId="012E292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2EE0D5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Tournaments.Clear();</w:t>
      </w:r>
    </w:p>
    <w:p w14:paraId="6181D8B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foreach (var t in tournaments)</w:t>
      </w:r>
    </w:p>
    <w:p w14:paraId="4D62DDF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{</w:t>
      </w:r>
    </w:p>
    <w:p w14:paraId="64EAE4A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            var tv = new TournamentView { Tournament = t };</w:t>
      </w:r>
    </w:p>
    <w:p w14:paraId="2253189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if (registeredTournamentIds.Contains(t.idTournament))</w:t>
      </w:r>
    </w:p>
    <w:p w14:paraId="68E4041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tv.IsRegistered = true;</w:t>
      </w:r>
    </w:p>
    <w:p w14:paraId="0E7EDEE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438E10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Tournaments.Add(tv);</w:t>
      </w:r>
    </w:p>
    <w:p w14:paraId="051DEFD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}</w:t>
      </w:r>
    </w:p>
    <w:p w14:paraId="6885B45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TournametsListBox.ItemsSource = Tournaments;</w:t>
      </w:r>
    </w:p>
    <w:p w14:paraId="6C65174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}</w:t>
      </w:r>
    </w:p>
    <w:p w14:paraId="7D3B8B5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catch (Exception ex)</w:t>
      </w:r>
    </w:p>
    <w:p w14:paraId="705D3C1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{</w:t>
      </w:r>
    </w:p>
    <w:p w14:paraId="43D6C36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MessageBox.Show($"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при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обращении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к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базе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данных</w:t>
      </w:r>
      <w:r w:rsidRPr="006D781C">
        <w:rPr>
          <w:rFonts w:ascii="Courier New" w:hAnsi="Courier New"/>
          <w:sz w:val="24"/>
          <w:lang w:val="en-US"/>
        </w:rPr>
        <w:t>: {ex.Message}", 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>", MessageBoxButton.OK, MessageBoxImage.Error);</w:t>
      </w:r>
    </w:p>
    <w:p w14:paraId="21121A4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}</w:t>
      </w:r>
    </w:p>
    <w:p w14:paraId="4E8819C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565188E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10FF280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7AF109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async void SearchButton_Click(object sender, RoutedEventArgs e)</w:t>
      </w:r>
    </w:p>
    <w:p w14:paraId="021B993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77D0B2B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string search = SearchText.Text?.Trim().ToLower() ?? string.Empty;</w:t>
      </w:r>
    </w:p>
    <w:p w14:paraId="1C64B5A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(string.IsNullOrEmpty(search))</w:t>
      </w:r>
    </w:p>
    <w:p w14:paraId="5E99A7C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47C73F0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LoadTournament();</w:t>
      </w:r>
    </w:p>
    <w:p w14:paraId="41CA14C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TournametsListBox.ItemsSource = Tournaments;</w:t>
      </w:r>
    </w:p>
    <w:p w14:paraId="008B442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79C322D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E1BE67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try</w:t>
      </w:r>
    </w:p>
    <w:p w14:paraId="1F66867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3B40F4B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using var db = new ApplicationContext();</w:t>
      </w:r>
    </w:p>
    <w:p w14:paraId="45F8215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B24B85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tournaments = await db.Tournament.Include(t =&gt; t.ComputerClub).AsNoTracking()</w:t>
      </w:r>
    </w:p>
    <w:p w14:paraId="2ABFB28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.Where(t =&gt; !string.IsNullOrEmpty(t.tournamentName) &amp;&amp; t.tournamentName.ToLower().Contains(search))</w:t>
      </w:r>
    </w:p>
    <w:p w14:paraId="172F9F6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.ToListAsync();</w:t>
      </w:r>
    </w:p>
    <w:p w14:paraId="1902460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74427D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    var registeredTournamentIds = await db.RegistrationForTournament.Where(r =&gt; r.login == CurrentUser.login)</w:t>
      </w:r>
    </w:p>
    <w:p w14:paraId="5CB96BF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                    .Select(r =&gt; r.idTournament)</w:t>
      </w:r>
    </w:p>
    <w:p w14:paraId="5071105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                                         .ToListAsync();</w:t>
      </w:r>
    </w:p>
    <w:p w14:paraId="1C8DD43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8133BA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if (tournaments.Count == 0)</w:t>
      </w:r>
    </w:p>
    <w:p w14:paraId="64E4C1F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{</w:t>
      </w:r>
    </w:p>
    <w:p w14:paraId="36F33A4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MessageBox.Show("</w:t>
      </w:r>
      <w:r w:rsidRPr="006D781C">
        <w:rPr>
          <w:rFonts w:ascii="Courier New" w:hAnsi="Courier New"/>
          <w:sz w:val="24"/>
        </w:rPr>
        <w:t>Ничего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не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найдено</w:t>
      </w:r>
      <w:r w:rsidRPr="006D781C">
        <w:rPr>
          <w:rFonts w:ascii="Courier New" w:hAnsi="Courier New"/>
          <w:sz w:val="24"/>
          <w:lang w:val="en-US"/>
        </w:rPr>
        <w:t>.", 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поиска</w:t>
      </w:r>
      <w:r w:rsidRPr="006D781C">
        <w:rPr>
          <w:rFonts w:ascii="Courier New" w:hAnsi="Courier New"/>
          <w:sz w:val="24"/>
          <w:lang w:val="en-US"/>
        </w:rPr>
        <w:t>", MessageBoxButton.OK, MessageBoxImage.Error);</w:t>
      </w:r>
    </w:p>
    <w:p w14:paraId="2C0FFCE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return;</w:t>
      </w:r>
    </w:p>
    <w:p w14:paraId="7C650EF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}</w:t>
      </w:r>
    </w:p>
    <w:p w14:paraId="4BFC01A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1DD8617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Tournaments.Clear();</w:t>
      </w:r>
    </w:p>
    <w:p w14:paraId="112037D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t in tournaments)</w:t>
      </w:r>
    </w:p>
    <w:p w14:paraId="1C0A5D7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{</w:t>
      </w:r>
    </w:p>
    <w:p w14:paraId="54B0607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var tv = new TournamentView { Tournament = t };</w:t>
      </w:r>
    </w:p>
    <w:p w14:paraId="0D71A4F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if (registeredTournamentIds.Contains(t.idTournament))</w:t>
      </w:r>
    </w:p>
    <w:p w14:paraId="5BD1D17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tv.IsRegistered = true;</w:t>
      </w:r>
    </w:p>
    <w:p w14:paraId="1B5CF41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580C922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Tournaments.Add(tv);</w:t>
      </w:r>
    </w:p>
    <w:p w14:paraId="7550022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}</w:t>
      </w:r>
    </w:p>
    <w:p w14:paraId="196EF15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TournametsListBox.ItemsSource = Tournaments;</w:t>
      </w:r>
    </w:p>
    <w:p w14:paraId="502DCE4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084E752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catch (Exception ex)</w:t>
      </w:r>
    </w:p>
    <w:p w14:paraId="44F1DF7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0E17BBB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MessageBox.Show($"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при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обращении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к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базе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данных</w:t>
      </w:r>
      <w:r w:rsidRPr="006D781C">
        <w:rPr>
          <w:rFonts w:ascii="Courier New" w:hAnsi="Courier New"/>
          <w:sz w:val="24"/>
          <w:lang w:val="en-US"/>
        </w:rPr>
        <w:t>: {ex.Message}", 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>", MessageBoxButton.OK, MessageBoxImage.Error);</w:t>
      </w:r>
    </w:p>
    <w:p w14:paraId="3F8843C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699BFD6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205564C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707487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async void SearchText_TextChanged(object sender, TextChangedEventArgs e)</w:t>
      </w:r>
    </w:p>
    <w:p w14:paraId="3D74870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3A6BEF8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var text = SearchText.Text?.Trim();</w:t>
      </w:r>
    </w:p>
    <w:p w14:paraId="59D1EB4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(string.IsNullOrEmpty(text))</w:t>
      </w:r>
    </w:p>
    <w:p w14:paraId="653C1B0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4DE678C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LoadTournament();</w:t>
      </w:r>
    </w:p>
    <w:p w14:paraId="1DB4F0F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    TournametsListBox.ItemsSource = Tournaments;</w:t>
      </w:r>
    </w:p>
    <w:p w14:paraId="418E13A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0295675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38A9E40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89E74B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async Task LoadUniqueGamesAsync()</w:t>
      </w:r>
    </w:p>
    <w:p w14:paraId="21F108A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36E56C3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try</w:t>
      </w:r>
    </w:p>
    <w:p w14:paraId="1A74943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05675BA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using var db = new ApplicationContext();</w:t>
      </w:r>
    </w:p>
    <w:p w14:paraId="6933BC5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00CCD83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games = await db.Tournament</w:t>
      </w:r>
    </w:p>
    <w:p w14:paraId="4D90109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.Where(t =&gt; !string.IsNullOrEmpty(t.game))</w:t>
      </w:r>
    </w:p>
    <w:p w14:paraId="2ADA7EA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.Select(t =&gt; t.game)</w:t>
      </w:r>
    </w:p>
    <w:p w14:paraId="1B39984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.Distinct()</w:t>
      </w:r>
    </w:p>
    <w:p w14:paraId="0B93737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.OrderBy(g =&gt; g)</w:t>
      </w:r>
    </w:p>
    <w:p w14:paraId="32C1ABB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                .ToListAsync();</w:t>
      </w:r>
    </w:p>
    <w:p w14:paraId="4AE5859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243B4B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UniqueGames.Clear();</w:t>
      </w:r>
    </w:p>
    <w:p w14:paraId="5A78EB2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g in games)</w:t>
      </w:r>
    </w:p>
    <w:p w14:paraId="6BE14D9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UniqueGames.Add(g);</w:t>
      </w:r>
    </w:p>
    <w:p w14:paraId="3D6A9CA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E099EB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GamesFiltersList.ItemsSource = UniqueGames;      // </w:t>
      </w:r>
      <w:r w:rsidRPr="006D781C">
        <w:rPr>
          <w:rFonts w:ascii="Courier New" w:hAnsi="Courier New"/>
          <w:sz w:val="24"/>
        </w:rPr>
        <w:t>для</w:t>
      </w:r>
      <w:r w:rsidRPr="006D781C">
        <w:rPr>
          <w:rFonts w:ascii="Courier New" w:hAnsi="Courier New"/>
          <w:sz w:val="24"/>
          <w:lang w:val="en-US"/>
        </w:rPr>
        <w:t xml:space="preserve"> ItemsControl</w:t>
      </w:r>
    </w:p>
    <w:p w14:paraId="121BCF9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//GamesListBox.ItemsSource = UniqueGames;       // </w:t>
      </w:r>
      <w:r w:rsidRPr="006D781C">
        <w:rPr>
          <w:rFonts w:ascii="Courier New" w:hAnsi="Courier New"/>
          <w:sz w:val="24"/>
        </w:rPr>
        <w:t>для</w:t>
      </w:r>
      <w:r w:rsidRPr="006D781C">
        <w:rPr>
          <w:rFonts w:ascii="Courier New" w:hAnsi="Courier New"/>
          <w:sz w:val="24"/>
          <w:lang w:val="en-US"/>
        </w:rPr>
        <w:t xml:space="preserve"> ListBox (</w:t>
      </w:r>
      <w:r w:rsidRPr="006D781C">
        <w:rPr>
          <w:rFonts w:ascii="Courier New" w:hAnsi="Courier New"/>
          <w:sz w:val="24"/>
        </w:rPr>
        <w:t>если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используете</w:t>
      </w:r>
      <w:r w:rsidRPr="006D781C">
        <w:rPr>
          <w:rFonts w:ascii="Courier New" w:hAnsi="Courier New"/>
          <w:sz w:val="24"/>
          <w:lang w:val="en-US"/>
        </w:rPr>
        <w:t>)</w:t>
      </w:r>
    </w:p>
    <w:p w14:paraId="4FF6C0C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484E304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catch (Exception ex)</w:t>
      </w:r>
    </w:p>
    <w:p w14:paraId="7A9E6D5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2AD60EE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MessageBox.Show($"</w:t>
      </w:r>
      <w:r w:rsidRPr="006D781C">
        <w:rPr>
          <w:rFonts w:ascii="Courier New" w:hAnsi="Courier New"/>
          <w:sz w:val="24"/>
        </w:rPr>
        <w:t>Ошибка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при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загрузке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списка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игр</w:t>
      </w:r>
      <w:r w:rsidRPr="006D781C">
        <w:rPr>
          <w:rFonts w:ascii="Courier New" w:hAnsi="Courier New"/>
          <w:sz w:val="24"/>
          <w:lang w:val="en-US"/>
        </w:rPr>
        <w:t>: {ex.Message}");</w:t>
      </w:r>
    </w:p>
    <w:p w14:paraId="71079667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</w:t>
      </w:r>
      <w:r w:rsidRPr="006D781C">
        <w:rPr>
          <w:rFonts w:ascii="Courier New" w:hAnsi="Courier New"/>
          <w:sz w:val="24"/>
        </w:rPr>
        <w:t>}</w:t>
      </w:r>
    </w:p>
    <w:p w14:paraId="4B21D45E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}</w:t>
      </w:r>
    </w:p>
    <w:p w14:paraId="6BDD0A2A" w14:textId="77777777" w:rsidR="00AF4A63" w:rsidRPr="006D781C" w:rsidRDefault="00AF4A63" w:rsidP="00AF4A63">
      <w:pPr>
        <w:rPr>
          <w:rFonts w:ascii="Courier New" w:hAnsi="Courier New"/>
          <w:sz w:val="24"/>
        </w:rPr>
      </w:pPr>
    </w:p>
    <w:p w14:paraId="19DBDC4E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</w:rPr>
        <w:t xml:space="preserve">        // Вспомогательный итератор для поиска визуальных потомков</w:t>
      </w:r>
    </w:p>
    <w:p w14:paraId="229F574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</w:t>
      </w:r>
      <w:r w:rsidRPr="006D781C">
        <w:rPr>
          <w:rFonts w:ascii="Courier New" w:hAnsi="Courier New"/>
          <w:sz w:val="24"/>
          <w:lang w:val="en-US"/>
        </w:rPr>
        <w:t>private static IEnumerable&lt;T&gt; FindVisualChildren&lt;T&gt;(DependencyObject depObj) where T : DependencyObject</w:t>
      </w:r>
    </w:p>
    <w:p w14:paraId="55E5234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5288244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(depObj == null) yield break;</w:t>
      </w:r>
    </w:p>
    <w:p w14:paraId="4BE39EF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655486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for (int i = 0; i &lt; VisualTreeHelper.GetChildrenCount(depObj); i++)</w:t>
      </w:r>
    </w:p>
    <w:p w14:paraId="40C7BB3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4965E32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child = VisualTreeHelper.GetChild(depObj, i);</w:t>
      </w:r>
    </w:p>
    <w:p w14:paraId="64C8358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FBA0DC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if (child is T t) yield return t;</w:t>
      </w:r>
    </w:p>
    <w:p w14:paraId="4FB04D2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398DEA8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childOfChild in FindVisualChildren&lt;T&gt;(child))</w:t>
      </w:r>
    </w:p>
    <w:p w14:paraId="146A15F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yield return childOfChild;</w:t>
      </w:r>
    </w:p>
    <w:p w14:paraId="44D9093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5544033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2D3CF6B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16D226E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// </w:t>
      </w:r>
      <w:r w:rsidRPr="006D781C">
        <w:rPr>
          <w:rFonts w:ascii="Courier New" w:hAnsi="Courier New"/>
          <w:sz w:val="24"/>
        </w:rPr>
        <w:t>Собирает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список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выбранных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игр</w:t>
      </w:r>
    </w:p>
    <w:p w14:paraId="172BEE0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List&lt;string&gt; GetSelectedGamesFromItemsControl()</w:t>
      </w:r>
    </w:p>
    <w:p w14:paraId="0B5812B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4CD192A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var selected = new List&lt;string&gt;();</w:t>
      </w:r>
    </w:p>
    <w:p w14:paraId="1EF2CFC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41AD6D8" w14:textId="77777777" w:rsidR="00AF4A63" w:rsidRPr="006D781C" w:rsidRDefault="00AF4A63" w:rsidP="00AF4A63">
      <w:pPr>
        <w:rPr>
          <w:rFonts w:ascii="Courier New" w:hAnsi="Courier New"/>
          <w:sz w:val="24"/>
        </w:rPr>
      </w:pPr>
      <w:r w:rsidRPr="006D781C">
        <w:rPr>
          <w:rFonts w:ascii="Courier New" w:hAnsi="Courier New"/>
          <w:sz w:val="24"/>
          <w:lang w:val="en-US"/>
        </w:rPr>
        <w:t xml:space="preserve">            </w:t>
      </w:r>
      <w:r w:rsidRPr="006D781C">
        <w:rPr>
          <w:rFonts w:ascii="Courier New" w:hAnsi="Courier New"/>
          <w:sz w:val="24"/>
        </w:rPr>
        <w:t>// ItemsControl генерирует визуальные элементы внутри своего ItemsPanel</w:t>
      </w:r>
    </w:p>
    <w:p w14:paraId="74B1017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</w:rPr>
        <w:t xml:space="preserve">            </w:t>
      </w:r>
      <w:r w:rsidRPr="006D781C">
        <w:rPr>
          <w:rFonts w:ascii="Courier New" w:hAnsi="Courier New"/>
          <w:sz w:val="24"/>
          <w:lang w:val="en-US"/>
        </w:rPr>
        <w:t>foreach (var cb in FindVisualChildren&lt;CheckBox&gt;(GamesFiltersList))</w:t>
      </w:r>
    </w:p>
    <w:p w14:paraId="4592531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198AE5B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if (cb.IsChecked == true &amp;&amp; cb.Content is string game)</w:t>
      </w:r>
    </w:p>
    <w:p w14:paraId="009A513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    selected.Add(game);</w:t>
      </w:r>
    </w:p>
    <w:p w14:paraId="3B2AF21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7995416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DFAFFCE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return selected;</w:t>
      </w:r>
    </w:p>
    <w:p w14:paraId="5134778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64DB1D7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ApplyButton_Click(object sender, RoutedEventArgs e)</w:t>
      </w:r>
    </w:p>
    <w:p w14:paraId="4506FFE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3894234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LoadTournament();</w:t>
      </w:r>
    </w:p>
    <w:p w14:paraId="261B076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var selectedGames = GetSelectedGamesFromItemsControl();</w:t>
      </w:r>
    </w:p>
    <w:p w14:paraId="75F7F0B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43DB088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(selectedGames == null || selectedGames.Count == 0)</w:t>
      </w:r>
    </w:p>
    <w:p w14:paraId="44E21D4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318ABDAF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LoadTournament();</w:t>
      </w:r>
    </w:p>
    <w:p w14:paraId="329BAA9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}</w:t>
      </w:r>
    </w:p>
    <w:p w14:paraId="18EBDEF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else</w:t>
      </w:r>
    </w:p>
    <w:p w14:paraId="2BD54C20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30D6296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// </w:t>
      </w:r>
      <w:r w:rsidRPr="006D781C">
        <w:rPr>
          <w:rFonts w:ascii="Courier New" w:hAnsi="Courier New"/>
          <w:sz w:val="24"/>
        </w:rPr>
        <w:t>фильтруем</w:t>
      </w:r>
      <w:r w:rsidRPr="006D781C">
        <w:rPr>
          <w:rFonts w:ascii="Courier New" w:hAnsi="Courier New"/>
          <w:sz w:val="24"/>
          <w:lang w:val="en-US"/>
        </w:rPr>
        <w:t xml:space="preserve"> backup </w:t>
      </w:r>
      <w:r w:rsidRPr="006D781C">
        <w:rPr>
          <w:rFonts w:ascii="Courier New" w:hAnsi="Courier New"/>
          <w:sz w:val="24"/>
        </w:rPr>
        <w:t>и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обновляем</w:t>
      </w:r>
      <w:r w:rsidRPr="006D781C">
        <w:rPr>
          <w:rFonts w:ascii="Courier New" w:hAnsi="Courier New"/>
          <w:sz w:val="24"/>
          <w:lang w:val="en-US"/>
        </w:rPr>
        <w:t xml:space="preserve"> ObservableCollection</w:t>
      </w:r>
    </w:p>
    <w:p w14:paraId="22FF8D6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filtered = Tournaments.Where(tv =&gt; !string.IsNullOrEmpty(tv.Tournament.game) &amp;&amp; selectedGames.Contains(tv.Tournament.game)).ToList();</w:t>
      </w:r>
    </w:p>
    <w:p w14:paraId="40E1076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13E5E9D7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Tournaments.Clear();</w:t>
      </w:r>
    </w:p>
    <w:p w14:paraId="7648946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tv in filtered) Tournaments.Add(tv);</w:t>
      </w:r>
    </w:p>
    <w:p w14:paraId="59720F3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07BE2B5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259250B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792F9D0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if ((SortCombo.SelectedItem as ComboBoxItem)?.Content.ToString() == "</w:t>
      </w:r>
      <w:r w:rsidRPr="006D781C">
        <w:rPr>
          <w:rFonts w:ascii="Courier New" w:hAnsi="Courier New"/>
          <w:sz w:val="24"/>
        </w:rPr>
        <w:t>Названию</w:t>
      </w:r>
      <w:r w:rsidRPr="006D781C">
        <w:rPr>
          <w:rFonts w:ascii="Courier New" w:hAnsi="Courier New"/>
          <w:sz w:val="24"/>
          <w:lang w:val="en-US"/>
        </w:rPr>
        <w:t xml:space="preserve"> (A-Z)")</w:t>
      </w:r>
    </w:p>
    <w:p w14:paraId="32A8DF6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138E563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sorted = Tournaments.OrderBy(tv =&gt; tv.Tournament.tournamentName).ToList();</w:t>
      </w:r>
    </w:p>
    <w:p w14:paraId="568D7A5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Tournaments.Clear();</w:t>
      </w:r>
    </w:p>
    <w:p w14:paraId="0C9BC5C3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tv in sorted) Tournaments.Add(tv);</w:t>
      </w:r>
    </w:p>
    <w:p w14:paraId="4EFE6F0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11F556C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else if ((SortCombo.SelectedItem as ComboBoxItem)?.Content.ToString() == "</w:t>
      </w:r>
      <w:r w:rsidRPr="006D781C">
        <w:rPr>
          <w:rFonts w:ascii="Courier New" w:hAnsi="Courier New"/>
          <w:sz w:val="24"/>
        </w:rPr>
        <w:t>Названию</w:t>
      </w:r>
      <w:r w:rsidRPr="006D781C">
        <w:rPr>
          <w:rFonts w:ascii="Courier New" w:hAnsi="Courier New"/>
          <w:sz w:val="24"/>
          <w:lang w:val="en-US"/>
        </w:rPr>
        <w:t xml:space="preserve"> (Z-A)")</w:t>
      </w:r>
    </w:p>
    <w:p w14:paraId="0C0FBD5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52E01F7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sorted = Tournaments.OrderBy(tv =&gt; tv.Tournament.tournamentName).ToList();</w:t>
      </w:r>
    </w:p>
    <w:p w14:paraId="7B23855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sorted.Reverse();</w:t>
      </w:r>
    </w:p>
    <w:p w14:paraId="1CBF89D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Tournaments.Clear();</w:t>
      </w:r>
    </w:p>
    <w:p w14:paraId="7B18B7B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tv in sorted) Tournaments.Add(tv);</w:t>
      </w:r>
    </w:p>
    <w:p w14:paraId="7E4D4F9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76F3E30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else if ((SortCombo.SelectedItem as ComboBoxItem)?.Content.ToString() == "</w:t>
      </w:r>
      <w:r w:rsidRPr="006D781C">
        <w:rPr>
          <w:rFonts w:ascii="Courier New" w:hAnsi="Courier New"/>
          <w:sz w:val="24"/>
        </w:rPr>
        <w:t>Дате</w:t>
      </w:r>
      <w:r w:rsidRPr="006D781C">
        <w:rPr>
          <w:rFonts w:ascii="Courier New" w:hAnsi="Courier New"/>
          <w:sz w:val="24"/>
          <w:lang w:val="en-US"/>
        </w:rPr>
        <w:t xml:space="preserve"> (C</w:t>
      </w:r>
      <w:r w:rsidRPr="006D781C">
        <w:rPr>
          <w:rFonts w:ascii="Courier New" w:hAnsi="Courier New"/>
          <w:sz w:val="24"/>
        </w:rPr>
        <w:t>начала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новые</w:t>
      </w:r>
      <w:r w:rsidRPr="006D781C">
        <w:rPr>
          <w:rFonts w:ascii="Courier New" w:hAnsi="Courier New"/>
          <w:sz w:val="24"/>
          <w:lang w:val="en-US"/>
        </w:rPr>
        <w:t>)")</w:t>
      </w:r>
    </w:p>
    <w:p w14:paraId="05591E7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{</w:t>
      </w:r>
    </w:p>
    <w:p w14:paraId="46F1B6F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sorted = Tournaments.OrderBy(tv =&gt; tv.Tournament.tournamentDate).ToList();</w:t>
      </w:r>
    </w:p>
    <w:p w14:paraId="4205A48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sorted.Reverse();</w:t>
      </w:r>
    </w:p>
    <w:p w14:paraId="6D85DE1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Tournaments.Clear();</w:t>
      </w:r>
    </w:p>
    <w:p w14:paraId="43A59BF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tv in sorted) Tournaments.Add(tv);</w:t>
      </w:r>
    </w:p>
    <w:p w14:paraId="435CAEB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55A687FA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else if ((SortCombo.SelectedItem as ComboBoxItem)?.Content.ToString() == "</w:t>
      </w:r>
      <w:r w:rsidRPr="006D781C">
        <w:rPr>
          <w:rFonts w:ascii="Courier New" w:hAnsi="Courier New"/>
          <w:sz w:val="24"/>
        </w:rPr>
        <w:t>Дате</w:t>
      </w:r>
      <w:r w:rsidRPr="006D781C">
        <w:rPr>
          <w:rFonts w:ascii="Courier New" w:hAnsi="Courier New"/>
          <w:sz w:val="24"/>
          <w:lang w:val="en-US"/>
        </w:rPr>
        <w:t xml:space="preserve"> (C</w:t>
      </w:r>
      <w:r w:rsidRPr="006D781C">
        <w:rPr>
          <w:rFonts w:ascii="Courier New" w:hAnsi="Courier New"/>
          <w:sz w:val="24"/>
        </w:rPr>
        <w:t>начала</w:t>
      </w:r>
      <w:r w:rsidRPr="006D781C">
        <w:rPr>
          <w:rFonts w:ascii="Courier New" w:hAnsi="Courier New"/>
          <w:sz w:val="24"/>
          <w:lang w:val="en-US"/>
        </w:rPr>
        <w:t xml:space="preserve"> </w:t>
      </w:r>
      <w:r w:rsidRPr="006D781C">
        <w:rPr>
          <w:rFonts w:ascii="Courier New" w:hAnsi="Courier New"/>
          <w:sz w:val="24"/>
        </w:rPr>
        <w:t>старые</w:t>
      </w:r>
      <w:r w:rsidRPr="006D781C">
        <w:rPr>
          <w:rFonts w:ascii="Courier New" w:hAnsi="Courier New"/>
          <w:sz w:val="24"/>
          <w:lang w:val="en-US"/>
        </w:rPr>
        <w:t>)")</w:t>
      </w:r>
    </w:p>
    <w:p w14:paraId="70BB6D31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lastRenderedPageBreak/>
        <w:t xml:space="preserve">            {</w:t>
      </w:r>
    </w:p>
    <w:p w14:paraId="6158D5CD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var sorted = Tournaments.OrderBy(tv =&gt; tv.Tournament.tournamentDate).ToList();</w:t>
      </w:r>
    </w:p>
    <w:p w14:paraId="280F13FB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Tournaments.Clear();</w:t>
      </w:r>
    </w:p>
    <w:p w14:paraId="657E5D5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    foreach (var tv in sorted) Tournaments.Add(tv);</w:t>
      </w:r>
    </w:p>
    <w:p w14:paraId="3BCFFF0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}</w:t>
      </w:r>
    </w:p>
    <w:p w14:paraId="35771492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345CEFE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C6BE946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private void CancellButton_Click(object sender, RoutedEventArgs e)</w:t>
      </w:r>
    </w:p>
    <w:p w14:paraId="02E10E6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{</w:t>
      </w:r>
    </w:p>
    <w:p w14:paraId="0EF25585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    LoadTournament();</w:t>
      </w:r>
    </w:p>
    <w:p w14:paraId="01C78978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    }</w:t>
      </w:r>
    </w:p>
    <w:p w14:paraId="5EF162E9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</w:p>
    <w:p w14:paraId="6D6C65D4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 xml:space="preserve">    }</w:t>
      </w:r>
    </w:p>
    <w:p w14:paraId="728B570C" w14:textId="77777777" w:rsidR="00AF4A63" w:rsidRPr="006D781C" w:rsidRDefault="00AF4A63" w:rsidP="00AF4A63">
      <w:pPr>
        <w:rPr>
          <w:rFonts w:ascii="Courier New" w:hAnsi="Courier New"/>
          <w:sz w:val="24"/>
          <w:lang w:val="en-US"/>
        </w:rPr>
      </w:pPr>
      <w:r w:rsidRPr="006D781C">
        <w:rPr>
          <w:rFonts w:ascii="Courier New" w:hAnsi="Courier New"/>
          <w:sz w:val="24"/>
          <w:lang w:val="en-US"/>
        </w:rPr>
        <w:t>}</w:t>
      </w:r>
    </w:p>
    <w:p w14:paraId="669749E3" w14:textId="77777777" w:rsidR="00AF4A63" w:rsidRPr="00AF4A63" w:rsidRDefault="00AF4A63" w:rsidP="00AF4A63">
      <w:pPr>
        <w:rPr>
          <w:lang w:val="en-US"/>
        </w:rPr>
      </w:pPr>
    </w:p>
    <w:p w14:paraId="7650D217" w14:textId="77777777" w:rsidR="00AF4A63" w:rsidRPr="00AF4A63" w:rsidRDefault="00AF4A63" w:rsidP="006D781C">
      <w:pPr>
        <w:ind w:firstLine="0"/>
        <w:rPr>
          <w:lang w:val="en-US"/>
        </w:rPr>
      </w:pPr>
    </w:p>
    <w:p w14:paraId="093C4C62" w14:textId="0343D294" w:rsidR="00E05A3F" w:rsidRPr="006D781C" w:rsidRDefault="00E05A3F" w:rsidP="00AF4A63">
      <w:pPr>
        <w:rPr>
          <w:rFonts w:ascii="Courier New" w:hAnsi="Courier New"/>
          <w:sz w:val="24"/>
        </w:rPr>
      </w:pPr>
    </w:p>
    <w:sectPr w:rsidR="00E05A3F" w:rsidRPr="006D781C" w:rsidSect="00EC08F4">
      <w:headerReference w:type="default" r:id="rId54"/>
      <w:footerReference w:type="default" r:id="rId55"/>
      <w:pgSz w:w="11906" w:h="16838"/>
      <w:pgMar w:top="851" w:right="567" w:bottom="170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2EC52" w14:textId="77777777" w:rsidR="004559A6" w:rsidRDefault="004559A6" w:rsidP="000D09A9">
      <w:r>
        <w:separator/>
      </w:r>
    </w:p>
  </w:endnote>
  <w:endnote w:type="continuationSeparator" w:id="0">
    <w:p w14:paraId="3A072E5D" w14:textId="77777777" w:rsidR="004559A6" w:rsidRDefault="004559A6" w:rsidP="000D0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99EBC" w14:textId="77777777" w:rsidR="00DA46D1" w:rsidRPr="00DA46D1" w:rsidRDefault="00DA46D1" w:rsidP="00DA46D1">
    <w:pPr>
      <w:pStyle w:val="ae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31C2" w14:textId="77777777" w:rsidR="00881E39" w:rsidRPr="00772A2A" w:rsidRDefault="00881E39" w:rsidP="00772A2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5942" w14:textId="77777777" w:rsidR="00881E39" w:rsidRPr="00DA46D1" w:rsidRDefault="00881E39" w:rsidP="00DA46D1">
    <w:pPr>
      <w:pStyle w:val="ae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01153" w14:textId="77777777" w:rsidR="00BA407B" w:rsidRPr="00772A2A" w:rsidRDefault="00BA407B" w:rsidP="00772A2A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693E" w14:textId="77777777" w:rsidR="00881E39" w:rsidRPr="00772A2A" w:rsidRDefault="00881E39" w:rsidP="00772A2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BBA2C" w14:textId="77777777" w:rsidR="004559A6" w:rsidRDefault="004559A6" w:rsidP="000D09A9">
      <w:r>
        <w:separator/>
      </w:r>
    </w:p>
  </w:footnote>
  <w:footnote w:type="continuationSeparator" w:id="0">
    <w:p w14:paraId="69BDAC91" w14:textId="77777777" w:rsidR="004559A6" w:rsidRDefault="004559A6" w:rsidP="000D0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E9D16" w14:textId="77777777" w:rsidR="00881E39" w:rsidRPr="00EA51AE" w:rsidRDefault="00C951F9" w:rsidP="00772A2A">
    <w:pPr>
      <w:pStyle w:val="ac"/>
      <w:rPr>
        <w:lang w:val="en-US"/>
      </w:rPr>
    </w:pPr>
    <w:r w:rsidRPr="00F167BC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3E009CB4" wp14:editId="3888897F">
              <wp:simplePos x="0" y="0"/>
              <wp:positionH relativeFrom="margin">
                <wp:posOffset>-175895</wp:posOffset>
              </wp:positionH>
              <wp:positionV relativeFrom="page">
                <wp:posOffset>186055</wp:posOffset>
              </wp:positionV>
              <wp:extent cx="6659880" cy="10331450"/>
              <wp:effectExtent l="0" t="0" r="26670" b="31750"/>
              <wp:wrapNone/>
              <wp:docPr id="1235087453" name="Group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0" y="0"/>
                        <a:chExt cx="20000" cy="20000"/>
                      </a:xfrm>
                    </wpg:grpSpPr>
                    <wps:wsp>
                      <wps:cNvPr id="156256870" name="Rectangle 1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2926322" name="Line 1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1477599" name="Line 1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6735425" name="Line 1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4591893" name="Line 1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8754058" name="Line 1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9684812" name="Line 1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4332581" name="Line 1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752662" name="Line 1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364643" name="Line 1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7782975" name="Rectangle 1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CE0CF" w14:textId="77777777" w:rsidR="00C951F9" w:rsidRPr="00B76317" w:rsidRDefault="00C951F9" w:rsidP="00C951F9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6912789" name="Rectangle 1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495CB6" w14:textId="77777777" w:rsidR="00C951F9" w:rsidRPr="00B76317" w:rsidRDefault="00C951F9" w:rsidP="00C951F9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2715203" name="Rectangle 1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8E99F" w14:textId="77777777" w:rsidR="00C951F9" w:rsidRPr="00B76317" w:rsidRDefault="00C951F9" w:rsidP="00C951F9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4251363" name="Rectangle 1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BAC57" w14:textId="77777777" w:rsidR="00C951F9" w:rsidRPr="00B76317" w:rsidRDefault="00C951F9" w:rsidP="00C951F9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0175578" name="Rectangle 1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B873A" w14:textId="77777777" w:rsidR="00C951F9" w:rsidRPr="00B76317" w:rsidRDefault="00C951F9" w:rsidP="00C951F9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46999589" name="Rectangle 1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F21A9" w14:textId="77777777" w:rsidR="00C951F9" w:rsidRPr="00B76317" w:rsidRDefault="00C951F9" w:rsidP="00C951F9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6601251" name="Rectangle 1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3080C" w14:textId="77777777" w:rsidR="00C951F9" w:rsidRPr="00790FEB" w:rsidRDefault="00C951F9" w:rsidP="00C951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0861464" name="Rectangle 1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BB934" w14:textId="6F262A56" w:rsidR="00C951F9" w:rsidRPr="004F37B6" w:rsidRDefault="00C951F9" w:rsidP="00C951F9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auto"/>
                                <w:szCs w:val="28"/>
                              </w:rPr>
                            </w:pPr>
                            <w:r w:rsidRPr="004F37B6">
                              <w:rPr>
                                <w:rFonts w:cs="Times New Roman"/>
                                <w:color w:val="auto"/>
                                <w:szCs w:val="28"/>
                              </w:rPr>
                              <w:t>КР 09.03.04.Б1О</w:t>
                            </w:r>
                            <w:r w:rsidR="004F37B6">
                              <w:rPr>
                                <w:rFonts w:cs="Times New Roman"/>
                                <w:color w:val="auto"/>
                                <w:szCs w:val="28"/>
                                <w:lang w:val="en-US"/>
                              </w:rPr>
                              <w:t>7</w:t>
                            </w:r>
                            <w:r w:rsidRPr="004F37B6">
                              <w:rPr>
                                <w:rFonts w:cs="Times New Roman"/>
                                <w:color w:val="auto"/>
                                <w:szCs w:val="28"/>
                              </w:rPr>
                              <w:t>.240</w:t>
                            </w:r>
                            <w:r w:rsidR="004F37B6">
                              <w:rPr>
                                <w:rFonts w:cs="Times New Roman"/>
                                <w:color w:val="auto"/>
                                <w:szCs w:val="28"/>
                                <w:lang w:val="en-US"/>
                              </w:rPr>
                              <w:t>21012</w:t>
                            </w:r>
                            <w:r w:rsidRPr="004F37B6">
                              <w:rPr>
                                <w:rFonts w:cs="Times New Roman"/>
                                <w:color w:val="auto"/>
                                <w:szCs w:val="28"/>
                              </w:rPr>
                              <w:t xml:space="preserve"> ПЗ</w:t>
                            </w:r>
                          </w:p>
                          <w:p w14:paraId="132CE81E" w14:textId="77777777" w:rsidR="00C951F9" w:rsidRPr="000F07DA" w:rsidRDefault="00C951F9" w:rsidP="00C951F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5233294" name="Line 1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3468179" name="Line 1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2166420" name="Line 1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1257856" name="Line 1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0693234" name="Line 1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04868312" name="Group 145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4880" cy="356"/>
                          <a:chOff x="0" y="-2968"/>
                          <a:chExt cx="20328" cy="22968"/>
                        </a:xfrm>
                      </wpg:grpSpPr>
                      <wps:wsp>
                        <wps:cNvPr id="257058819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EFAB4" w14:textId="77777777" w:rsidR="00C951F9" w:rsidRPr="00B76317" w:rsidRDefault="00C951F9" w:rsidP="00C951F9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76317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912032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8952" y="-2968"/>
                            <a:ext cx="11376" cy="22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DD436" w14:textId="1AF79C37" w:rsidR="00C951F9" w:rsidRPr="004F37B6" w:rsidRDefault="004F37B6" w:rsidP="00C951F9">
                              <w:pPr>
                                <w:ind w:firstLine="0"/>
                                <w:jc w:val="left"/>
                                <w:rPr>
                                  <w:color w:val="auto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auto"/>
                                  <w:sz w:val="19"/>
                                  <w:szCs w:val="19"/>
                                </w:rPr>
                                <w:t>Письмеров</w:t>
                              </w:r>
                              <w:r w:rsidR="00D95289" w:rsidRPr="004F37B6">
                                <w:rPr>
                                  <w:color w:val="auto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9"/>
                                  <w:szCs w:val="19"/>
                                </w:rPr>
                                <w:t>Р</w:t>
                              </w:r>
                              <w:r w:rsidR="00D95289" w:rsidRPr="004F37B6">
                                <w:rPr>
                                  <w:color w:val="auto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color w:val="auto"/>
                                  <w:sz w:val="19"/>
                                  <w:szCs w:val="19"/>
                                </w:rPr>
                                <w:t>В</w:t>
                              </w:r>
                              <w:r w:rsidR="00D95289" w:rsidRPr="004F37B6">
                                <w:rPr>
                                  <w:color w:val="auto"/>
                                  <w:sz w:val="19"/>
                                  <w:szCs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57456369" name="Group 148"/>
                      <wpg:cNvGrpSpPr>
                        <a:grpSpLocks/>
                      </wpg:cNvGrpSpPr>
                      <wpg:grpSpPr bwMode="auto">
                        <a:xfrm>
                          <a:off x="39" y="18595"/>
                          <a:ext cx="4880" cy="374"/>
                          <a:chOff x="0" y="-1202"/>
                          <a:chExt cx="20328" cy="24175"/>
                        </a:xfrm>
                      </wpg:grpSpPr>
                      <wps:wsp>
                        <wps:cNvPr id="430078334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63908" w14:textId="77777777" w:rsidR="00C951F9" w:rsidRPr="00B76317" w:rsidRDefault="00C951F9" w:rsidP="00C951F9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76317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0840363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8952" y="-1202"/>
                            <a:ext cx="11376" cy="2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1247D" w14:textId="0DAC4A63" w:rsidR="00C951F9" w:rsidRPr="004F37B6" w:rsidRDefault="004F37B6" w:rsidP="00C951F9">
                              <w:pPr>
                                <w:ind w:firstLine="0"/>
                                <w:jc w:val="left"/>
                                <w:rPr>
                                  <w:i/>
                                  <w:color w:val="auto"/>
                                  <w:sz w:val="20"/>
                                  <w:szCs w:val="20"/>
                                </w:rPr>
                              </w:pPr>
                              <w:r w:rsidRPr="004F37B6">
                                <w:rPr>
                                  <w:color w:val="auto"/>
                                  <w:sz w:val="20"/>
                                  <w:szCs w:val="20"/>
                                </w:rPr>
                                <w:t>Сергиенко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6246960" name="Group 1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91088367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C8783" w14:textId="77777777" w:rsidR="00C951F9" w:rsidRPr="00B76317" w:rsidRDefault="00C951F9" w:rsidP="00C951F9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76317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2169342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89612" w14:textId="77777777" w:rsidR="00C951F9" w:rsidRPr="000F07DA" w:rsidRDefault="00C951F9" w:rsidP="00C951F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83818717" name="Group 1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28267530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244477" w14:textId="77777777" w:rsidR="00C951F9" w:rsidRPr="00B76317" w:rsidRDefault="00C951F9" w:rsidP="00C951F9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76317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033097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CD6DD1" w14:textId="77777777" w:rsidR="00C951F9" w:rsidRPr="00CF3722" w:rsidRDefault="00C951F9" w:rsidP="00C951F9">
                              <w:pPr>
                                <w:ind w:firstLine="0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6463714" name="Group 1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72049891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C3220" w14:textId="77777777" w:rsidR="00C951F9" w:rsidRPr="00B76317" w:rsidRDefault="00C951F9" w:rsidP="00C951F9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76317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3038871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1A0D4" w14:textId="77777777" w:rsidR="00C951F9" w:rsidRPr="00CF3722" w:rsidRDefault="00C951F9" w:rsidP="00C951F9">
                              <w:pPr>
                                <w:ind w:firstLine="0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  <w:p w14:paraId="09D3CB39" w14:textId="77777777" w:rsidR="00C951F9" w:rsidRDefault="00C951F9" w:rsidP="00C951F9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70259003" name="Line 1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2852264" name="Rectangle 161"/>
                      <wps:cNvSpPr>
                        <a:spLocks noChangeArrowheads="1"/>
                      </wps:cNvSpPr>
                      <wps:spPr bwMode="auto">
                        <a:xfrm>
                          <a:off x="7760" y="18380"/>
                          <a:ext cx="6338" cy="1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455C9" w14:textId="472F3930" w:rsidR="00C951F9" w:rsidRPr="004F37B6" w:rsidRDefault="00C951F9" w:rsidP="00C951F9">
                            <w:pPr>
                              <w:ind w:firstLine="0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4F37B6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Разработка </w:t>
                            </w:r>
                            <w:r w:rsidR="004F37B6" w:rsidRPr="004F37B6">
                              <w:rPr>
                                <w:color w:val="auto"/>
                                <w:sz w:val="24"/>
                                <w:szCs w:val="24"/>
                              </w:rPr>
                              <w:t>информационной системы «Спортивные мероприятия»</w:t>
                            </w:r>
                          </w:p>
                          <w:p w14:paraId="79B1CE82" w14:textId="4075DD8E" w:rsidR="004F37B6" w:rsidRPr="004F37B6" w:rsidRDefault="004F37B6" w:rsidP="00C951F9">
                            <w:pPr>
                              <w:ind w:firstLine="0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4F37B6">
                              <w:rPr>
                                <w:color w:val="auto"/>
                                <w:sz w:val="24"/>
                                <w:szCs w:val="24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7031948" name="Line 1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976989" name="Line 1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6963309" name="Line 1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099816" name="Rectangle 1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80C5F" w14:textId="77777777" w:rsidR="00C951F9" w:rsidRPr="00B76317" w:rsidRDefault="00C951F9" w:rsidP="00C951F9">
                            <w:pPr>
                              <w:spacing w:line="240" w:lineRule="auto"/>
                              <w:ind w:hanging="142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sz w:val="18"/>
                              </w:rPr>
                              <w:t>Лит</w:t>
                            </w:r>
                          </w:p>
                          <w:p w14:paraId="744F9950" w14:textId="77777777" w:rsidR="00C951F9" w:rsidRDefault="00C951F9" w:rsidP="00C951F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6034560" name="Rectangle 1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D1BEA0" w14:textId="77777777" w:rsidR="00C951F9" w:rsidRPr="00B76317" w:rsidRDefault="00C951F9" w:rsidP="00C951F9">
                            <w:pPr>
                              <w:spacing w:line="240" w:lineRule="auto"/>
                              <w:ind w:hanging="142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76317">
                              <w:rPr>
                                <w:rFonts w:ascii="Arial" w:hAnsi="Arial" w:cs="Arial"/>
                                <w:sz w:val="18"/>
                              </w:rPr>
                              <w:t>Листов</w:t>
                            </w:r>
                          </w:p>
                          <w:p w14:paraId="468AFA8F" w14:textId="77777777" w:rsidR="00C951F9" w:rsidRDefault="00C951F9" w:rsidP="00C951F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2856752" name="Rectangle 1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3F940" w14:textId="77777777" w:rsidR="00C951F9" w:rsidRPr="00C951F9" w:rsidRDefault="00C951F9" w:rsidP="00C951F9">
                            <w:pPr>
                              <w:spacing w:line="240" w:lineRule="auto"/>
                              <w:ind w:hanging="142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77953817" name="Line 1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7185626" name="Line 1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072509" name="Rectangle 170"/>
                      <wps:cNvSpPr>
                        <a:spLocks noChangeArrowheads="1"/>
                      </wps:cNvSpPr>
                      <wps:spPr bwMode="auto">
                        <a:xfrm>
                          <a:off x="14295" y="19090"/>
                          <a:ext cx="5609" cy="8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1097DD" w14:textId="76481B84" w:rsidR="00C951F9" w:rsidRPr="00CA28A9" w:rsidRDefault="00C951F9" w:rsidP="00C951F9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CA28A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Б</w:t>
                            </w:r>
                            <w:r w:rsidR="004F37B6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РУ</w:t>
                            </w:r>
                          </w:p>
                          <w:p w14:paraId="069ED2FA" w14:textId="43E32AD8" w:rsidR="00C951F9" w:rsidRPr="00CA28A9" w:rsidRDefault="004F37B6" w:rsidP="00C951F9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гр.</w:t>
                            </w:r>
                            <w:r w:rsidR="00C951F9" w:rsidRPr="004F37B6">
                              <w:rPr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ПИР-241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681600" name="Rectangle 167"/>
                      <wps:cNvSpPr>
                        <a:spLocks noChangeArrowheads="1"/>
                      </wps:cNvSpPr>
                      <wps:spPr bwMode="auto">
                        <a:xfrm>
                          <a:off x="15769" y="18600"/>
                          <a:ext cx="1924" cy="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A1D38" w14:textId="77777777" w:rsidR="00C951F9" w:rsidRPr="00244CE1" w:rsidRDefault="00C951F9" w:rsidP="00C951F9">
                            <w:pPr>
                              <w:spacing w:line="240" w:lineRule="auto"/>
                              <w:ind w:hanging="142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009CB4" id="Group 121" o:spid="_x0000_s1026" style="position:absolute;left:0;text-align:left;margin-left:-13.85pt;margin-top:14.65pt;width:524.4pt;height:813.5pt;z-index:251665408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">
              <v:rect id="Rectangle 1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" filled="f" strokeweight="2pt"/>
              <v:line id="Line 12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" strokeweight="2pt"/>
              <v:line id="Line 12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" strokeweight="2pt"/>
              <v:line id="Line 12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" strokeweight="2pt"/>
              <v:line id="Line 12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" strokeweight="2pt"/>
              <v:line id="Line 12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" strokeweight="2pt"/>
              <v:line id="Line 12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" strokeweight="2pt"/>
              <v:line id="Line 12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" strokeweight="2pt"/>
              <v:line id="Line 1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" strokeweight="1pt"/>
              <v:line id="Line 1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" strokeweight="1pt"/>
              <v:rect id="Rectangle 13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" filled="f" stroked="f" strokeweight=".25pt">
                <v:textbox inset="1pt,1pt,1pt,1pt">
                  <w:txbxContent>
                    <w:p w14:paraId="24FCE0CF" w14:textId="77777777" w:rsidR="00C951F9" w:rsidRPr="00B76317" w:rsidRDefault="00C951F9" w:rsidP="00C951F9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" filled="f" stroked="f" strokeweight=".25pt">
                <v:textbox inset="1pt,1pt,1pt,1pt">
                  <w:txbxContent>
                    <w:p w14:paraId="58495CB6" w14:textId="77777777" w:rsidR="00C951F9" w:rsidRPr="00B76317" w:rsidRDefault="00C951F9" w:rsidP="00C951F9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" filled="f" stroked="f" strokeweight=".25pt">
                <v:textbox inset="1pt,1pt,1pt,1pt">
                  <w:txbxContent>
                    <w:p w14:paraId="0BB8E99F" w14:textId="77777777" w:rsidR="00C951F9" w:rsidRPr="00B76317" w:rsidRDefault="00C951F9" w:rsidP="00C951F9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" filled="f" stroked="f" strokeweight=".25pt">
                <v:textbox inset="1pt,1pt,1pt,1pt">
                  <w:txbxContent>
                    <w:p w14:paraId="704BAC57" w14:textId="77777777" w:rsidR="00C951F9" w:rsidRPr="00B76317" w:rsidRDefault="00C951F9" w:rsidP="00C951F9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" filled="f" stroked="f" strokeweight=".25pt">
                <v:textbox inset="1pt,1pt,1pt,1pt">
                  <w:txbxContent>
                    <w:p w14:paraId="2E6B873A" w14:textId="77777777" w:rsidR="00C951F9" w:rsidRPr="00B76317" w:rsidRDefault="00C951F9" w:rsidP="00C951F9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" filled="f" stroked="f" strokeweight=".25pt">
                <v:textbox inset="1pt,1pt,1pt,1pt">
                  <w:txbxContent>
                    <w:p w14:paraId="2F6F21A9" w14:textId="77777777" w:rsidR="00C951F9" w:rsidRPr="00B76317" w:rsidRDefault="00C951F9" w:rsidP="00C951F9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" filled="f" stroked="f" strokeweight=".25pt">
                <v:textbox inset="1pt,1pt,1pt,1pt">
                  <w:txbxContent>
                    <w:p w14:paraId="0683080C" w14:textId="77777777" w:rsidR="00C951F9" w:rsidRPr="00790FEB" w:rsidRDefault="00C951F9" w:rsidP="00C951F9">
                      <w:pPr>
                        <w:jc w:val="center"/>
                      </w:pPr>
                    </w:p>
                  </w:txbxContent>
                </v:textbox>
              </v:rect>
              <v:rect id="Rectangle 13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" filled="f" stroked="f" strokeweight=".25pt">
                <v:textbox inset="1pt,1pt,1pt,1pt">
                  <w:txbxContent>
                    <w:p w14:paraId="69EBB934" w14:textId="6F262A56" w:rsidR="00C951F9" w:rsidRPr="004F37B6" w:rsidRDefault="00C951F9" w:rsidP="00C951F9">
                      <w:pPr>
                        <w:ind w:firstLine="0"/>
                        <w:jc w:val="center"/>
                        <w:rPr>
                          <w:rFonts w:cs="Times New Roman"/>
                          <w:color w:val="auto"/>
                          <w:szCs w:val="28"/>
                        </w:rPr>
                      </w:pPr>
                      <w:r w:rsidRPr="004F37B6">
                        <w:rPr>
                          <w:rFonts w:cs="Times New Roman"/>
                          <w:color w:val="auto"/>
                          <w:szCs w:val="28"/>
                        </w:rPr>
                        <w:t>КР 09.03.04.Б1О</w:t>
                      </w:r>
                      <w:r w:rsidR="004F37B6">
                        <w:rPr>
                          <w:rFonts w:cs="Times New Roman"/>
                          <w:color w:val="auto"/>
                          <w:szCs w:val="28"/>
                          <w:lang w:val="en-US"/>
                        </w:rPr>
                        <w:t>7</w:t>
                      </w:r>
                      <w:r w:rsidRPr="004F37B6">
                        <w:rPr>
                          <w:rFonts w:cs="Times New Roman"/>
                          <w:color w:val="auto"/>
                          <w:szCs w:val="28"/>
                        </w:rPr>
                        <w:t>.240</w:t>
                      </w:r>
                      <w:r w:rsidR="004F37B6">
                        <w:rPr>
                          <w:rFonts w:cs="Times New Roman"/>
                          <w:color w:val="auto"/>
                          <w:szCs w:val="28"/>
                          <w:lang w:val="en-US"/>
                        </w:rPr>
                        <w:t>21012</w:t>
                      </w:r>
                      <w:r w:rsidRPr="004F37B6">
                        <w:rPr>
                          <w:rFonts w:cs="Times New Roman"/>
                          <w:color w:val="auto"/>
                          <w:szCs w:val="28"/>
                        </w:rPr>
                        <w:t xml:space="preserve"> ПЗ</w:t>
                      </w:r>
                    </w:p>
                    <w:p w14:paraId="132CE81E" w14:textId="77777777" w:rsidR="00C951F9" w:rsidRPr="000F07DA" w:rsidRDefault="00C951F9" w:rsidP="00C951F9"/>
                  </w:txbxContent>
                </v:textbox>
              </v:rect>
              <v:line id="Line 14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" strokeweight="2pt"/>
              <v:line id="Line 14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" strokeweight="2pt"/>
              <v:line id="Line 14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" strokeweight="1pt"/>
              <v:line id="Line 14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" strokeweight="1pt"/>
              <v:line id="Line 14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" strokeweight="1pt"/>
              <v:group id="Group 145" o:spid="_x0000_s1050" style="position:absolute;left:39;top:18221;width:4880;height:356" coordorigin=",-2968" coordsize="20328,2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">
                <v:rect id="Rectangle 14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" filled="f" stroked="f" strokeweight=".25pt">
                  <v:textbox inset="1pt,1pt,1pt,1pt">
                    <w:txbxContent>
                      <w:p w14:paraId="4F1EFAB4" w14:textId="77777777" w:rsidR="00C951F9" w:rsidRPr="00B76317" w:rsidRDefault="00C951F9" w:rsidP="00C951F9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76317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147" o:spid="_x0000_s1052" style="position:absolute;left:8952;top:-2968;width:11376;height:2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" filled="f" stroked="f" strokeweight=".25pt">
                  <v:textbox inset="1pt,1pt,1pt,1pt">
                    <w:txbxContent>
                      <w:p w14:paraId="690DD436" w14:textId="1AF79C37" w:rsidR="00C951F9" w:rsidRPr="004F37B6" w:rsidRDefault="004F37B6" w:rsidP="00C951F9">
                        <w:pPr>
                          <w:ind w:firstLine="0"/>
                          <w:jc w:val="left"/>
                          <w:rPr>
                            <w:color w:val="auto"/>
                            <w:sz w:val="19"/>
                            <w:szCs w:val="19"/>
                          </w:rPr>
                        </w:pPr>
                        <w:r>
                          <w:rPr>
                            <w:color w:val="auto"/>
                            <w:sz w:val="19"/>
                            <w:szCs w:val="19"/>
                          </w:rPr>
                          <w:t>Письмеров</w:t>
                        </w:r>
                        <w:r w:rsidR="00D95289" w:rsidRPr="004F37B6">
                          <w:rPr>
                            <w:color w:val="auto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9"/>
                            <w:szCs w:val="19"/>
                          </w:rPr>
                          <w:t>Р</w:t>
                        </w:r>
                        <w:r w:rsidR="00D95289" w:rsidRPr="004F37B6">
                          <w:rPr>
                            <w:color w:val="auto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color w:val="auto"/>
                            <w:sz w:val="19"/>
                            <w:szCs w:val="19"/>
                          </w:rPr>
                          <w:t>В</w:t>
                        </w:r>
                        <w:r w:rsidR="00D95289" w:rsidRPr="004F37B6">
                          <w:rPr>
                            <w:color w:val="auto"/>
                            <w:sz w:val="19"/>
                            <w:szCs w:val="19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148" o:spid="_x0000_s1053" style="position:absolute;left:39;top:18595;width:4880;height:374" coordorigin=",-1202" coordsize="20328,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">
                <v:rect id="Rectangle 14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" filled="f" stroked="f" strokeweight=".25pt">
                  <v:textbox inset="1pt,1pt,1pt,1pt">
                    <w:txbxContent>
                      <w:p w14:paraId="6DD63908" w14:textId="77777777" w:rsidR="00C951F9" w:rsidRPr="00B76317" w:rsidRDefault="00C951F9" w:rsidP="00C951F9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76317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50" o:spid="_x0000_s1055" style="position:absolute;left:8952;top:-1202;width:11376;height:24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" filled="f" stroked="f" strokeweight=".25pt">
                  <v:textbox inset="1pt,1pt,1pt,1pt">
                    <w:txbxContent>
                      <w:p w14:paraId="74F1247D" w14:textId="0DAC4A63" w:rsidR="00C951F9" w:rsidRPr="004F37B6" w:rsidRDefault="004F37B6" w:rsidP="00C951F9">
                        <w:pPr>
                          <w:ind w:firstLine="0"/>
                          <w:jc w:val="left"/>
                          <w:rPr>
                            <w:i/>
                            <w:color w:val="auto"/>
                            <w:sz w:val="20"/>
                            <w:szCs w:val="20"/>
                          </w:rPr>
                        </w:pPr>
                        <w:r w:rsidRPr="004F37B6">
                          <w:rPr>
                            <w:color w:val="auto"/>
                            <w:sz w:val="20"/>
                            <w:szCs w:val="20"/>
                          </w:rPr>
                          <w:t>Сергиенко О.В.</w:t>
                        </w:r>
                      </w:p>
                    </w:txbxContent>
                  </v:textbox>
                </v:rect>
              </v:group>
              <v:group id="Group 15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">
                <v:rect id="Rectangle 15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" filled="f" stroked="f" strokeweight=".25pt">
                  <v:textbox inset="1pt,1pt,1pt,1pt">
                    <w:txbxContent>
                      <w:p w14:paraId="5DEC8783" w14:textId="77777777" w:rsidR="00C951F9" w:rsidRPr="00B76317" w:rsidRDefault="00C951F9" w:rsidP="00C951F9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76317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15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" filled="f" stroked="f" strokeweight=".25pt">
                  <v:textbox inset="1pt,1pt,1pt,1pt">
                    <w:txbxContent>
                      <w:p w14:paraId="60089612" w14:textId="77777777" w:rsidR="00C951F9" w:rsidRPr="000F07DA" w:rsidRDefault="00C951F9" w:rsidP="00C951F9"/>
                    </w:txbxContent>
                  </v:textbox>
                </v:rect>
              </v:group>
              <v:group id="Group 15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">
                <v:rect id="Rectangle 15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" filled="f" stroked="f" strokeweight=".25pt">
                  <v:textbox inset="1pt,1pt,1pt,1pt">
                    <w:txbxContent>
                      <w:p w14:paraId="68244477" w14:textId="77777777" w:rsidR="00C951F9" w:rsidRPr="00B76317" w:rsidRDefault="00C951F9" w:rsidP="00C951F9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76317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5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" filled="f" stroked="f" strokeweight=".25pt">
                  <v:textbox inset="1pt,1pt,1pt,1pt">
                    <w:txbxContent>
                      <w:p w14:paraId="4DCD6DD1" w14:textId="77777777" w:rsidR="00C951F9" w:rsidRPr="00CF3722" w:rsidRDefault="00C951F9" w:rsidP="00C951F9">
                        <w:pPr>
                          <w:ind w:firstLin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  <v:group id="Group 15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">
                <v:rect id="Rectangle 15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" filled="f" stroked="f" strokeweight=".25pt">
                  <v:textbox inset="1pt,1pt,1pt,1pt">
                    <w:txbxContent>
                      <w:p w14:paraId="1CFC3220" w14:textId="77777777" w:rsidR="00C951F9" w:rsidRPr="00B76317" w:rsidRDefault="00C951F9" w:rsidP="00C951F9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76317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5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" filled="f" stroked="f" strokeweight=".25pt">
                  <v:textbox inset="1pt,1pt,1pt,1pt">
                    <w:txbxContent>
                      <w:p w14:paraId="4C91A0D4" w14:textId="77777777" w:rsidR="00C951F9" w:rsidRPr="00CF3722" w:rsidRDefault="00C951F9" w:rsidP="00C951F9">
                        <w:pPr>
                          <w:ind w:firstLin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  <w:p w14:paraId="09D3CB39" w14:textId="77777777" w:rsidR="00C951F9" w:rsidRDefault="00C951F9" w:rsidP="00C951F9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16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" strokeweight="2pt"/>
              <v:rect id="Rectangle 161" o:spid="_x0000_s1066" style="position:absolute;left:7760;top:18380;width:6338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" filled="f" stroked="f" strokeweight=".25pt">
                <v:textbox inset="1pt,1pt,1pt,1pt">
                  <w:txbxContent>
                    <w:p w14:paraId="20C455C9" w14:textId="472F3930" w:rsidR="00C951F9" w:rsidRPr="004F37B6" w:rsidRDefault="00C951F9" w:rsidP="00C951F9">
                      <w:pPr>
                        <w:ind w:firstLine="0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4F37B6">
                        <w:rPr>
                          <w:color w:val="auto"/>
                          <w:sz w:val="24"/>
                          <w:szCs w:val="24"/>
                        </w:rPr>
                        <w:t xml:space="preserve">Разработка </w:t>
                      </w:r>
                      <w:r w:rsidR="004F37B6" w:rsidRPr="004F37B6">
                        <w:rPr>
                          <w:color w:val="auto"/>
                          <w:sz w:val="24"/>
                          <w:szCs w:val="24"/>
                        </w:rPr>
                        <w:t>информационной системы «Спортивные мероприятия»</w:t>
                      </w:r>
                    </w:p>
                    <w:p w14:paraId="79B1CE82" w14:textId="4075DD8E" w:rsidR="004F37B6" w:rsidRPr="004F37B6" w:rsidRDefault="004F37B6" w:rsidP="00C951F9">
                      <w:pPr>
                        <w:ind w:firstLine="0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4F37B6">
                        <w:rPr>
                          <w:color w:val="auto"/>
                          <w:sz w:val="24"/>
                          <w:szCs w:val="24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16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" strokeweight="2pt"/>
              <v:line id="Line 16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" strokeweight="2pt"/>
              <v:line id="Line 16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" strokeweight="2pt"/>
              <v:rect id="Rectangle 16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" filled="f" stroked="f" strokeweight=".25pt">
                <v:textbox inset="1pt,1pt,1pt,1pt">
                  <w:txbxContent>
                    <w:p w14:paraId="6E880C5F" w14:textId="77777777" w:rsidR="00C951F9" w:rsidRPr="00B76317" w:rsidRDefault="00C951F9" w:rsidP="00C951F9">
                      <w:pPr>
                        <w:spacing w:line="240" w:lineRule="auto"/>
                        <w:ind w:hanging="142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sz w:val="18"/>
                        </w:rPr>
                        <w:t>Лит</w:t>
                      </w:r>
                    </w:p>
                    <w:p w14:paraId="744F9950" w14:textId="77777777" w:rsidR="00C951F9" w:rsidRDefault="00C951F9" w:rsidP="00C951F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" filled="f" stroked="f" strokeweight=".25pt">
                <v:textbox inset="1pt,1pt,1pt,1pt">
                  <w:txbxContent>
                    <w:p w14:paraId="61D1BEA0" w14:textId="77777777" w:rsidR="00C951F9" w:rsidRPr="00B76317" w:rsidRDefault="00C951F9" w:rsidP="00C951F9">
                      <w:pPr>
                        <w:spacing w:line="240" w:lineRule="auto"/>
                        <w:ind w:hanging="142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76317">
                        <w:rPr>
                          <w:rFonts w:ascii="Arial" w:hAnsi="Arial" w:cs="Arial"/>
                          <w:sz w:val="18"/>
                        </w:rPr>
                        <w:t>Листов</w:t>
                      </w:r>
                    </w:p>
                    <w:p w14:paraId="468AFA8F" w14:textId="77777777" w:rsidR="00C951F9" w:rsidRDefault="00C951F9" w:rsidP="00C951F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" filled="f" stroked="f" strokeweight=".25pt">
                <v:textbox inset="1pt,1pt,1pt,1pt">
                  <w:txbxContent>
                    <w:p w14:paraId="0FB3F940" w14:textId="77777777" w:rsidR="00C951F9" w:rsidRPr="00C951F9" w:rsidRDefault="00C951F9" w:rsidP="00C951F9">
                      <w:pPr>
                        <w:spacing w:line="240" w:lineRule="auto"/>
                        <w:ind w:hanging="142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instrText xml:space="preserve"> NUMPAGES   \* MERGEFORMAT </w:instrTex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t>9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line id="Line 16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" strokeweight="1pt"/>
              <v:line id="Line 16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" strokeweight="1pt"/>
              <v:rect id="Rectangle 170" o:spid="_x0000_s1075" style="position:absolute;left:14295;top:19090;width:5609;height: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" filled="f" stroked="f" strokeweight=".25pt">
                <v:textbox inset="1pt,1pt,1pt,1pt">
                  <w:txbxContent>
                    <w:p w14:paraId="3B1097DD" w14:textId="76481B84" w:rsidR="00C951F9" w:rsidRPr="00CA28A9" w:rsidRDefault="00C951F9" w:rsidP="00C951F9">
                      <w:pPr>
                        <w:ind w:firstLine="0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 w:rsidRPr="00CA28A9">
                        <w:rPr>
                          <w:rFonts w:cs="Times New Roman"/>
                          <w:sz w:val="18"/>
                          <w:szCs w:val="18"/>
                        </w:rPr>
                        <w:t>Б</w:t>
                      </w:r>
                      <w:r w:rsidR="004F37B6">
                        <w:rPr>
                          <w:rFonts w:cs="Times New Roman"/>
                          <w:sz w:val="18"/>
                          <w:szCs w:val="18"/>
                        </w:rPr>
                        <w:t>РУ</w:t>
                      </w:r>
                    </w:p>
                    <w:p w14:paraId="069ED2FA" w14:textId="43E32AD8" w:rsidR="00C951F9" w:rsidRPr="00CA28A9" w:rsidRDefault="004F37B6" w:rsidP="00C951F9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гр.</w:t>
                      </w:r>
                      <w:r w:rsidR="00C951F9" w:rsidRPr="004F37B6">
                        <w:rPr>
                          <w:rFonts w:cs="Times New Roman"/>
                          <w:color w:val="auto"/>
                          <w:sz w:val="20"/>
                          <w:szCs w:val="20"/>
                        </w:rPr>
                        <w:t>ПИР-241</w:t>
                      </w:r>
                    </w:p>
                  </w:txbxContent>
                </v:textbox>
              </v:rect>
              <v:rect id="Rectangle 167" o:spid="_x0000_s1076" style="position:absolute;left:15769;top:18600;width:1924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" filled="f" stroked="f" strokeweight=".25pt">
                <v:textbox inset="1pt,1pt,1pt,1pt">
                  <w:txbxContent>
                    <w:p w14:paraId="12BA1D38" w14:textId="77777777" w:rsidR="00C951F9" w:rsidRPr="00244CE1" w:rsidRDefault="00C951F9" w:rsidP="00C951F9">
                      <w:pPr>
                        <w:spacing w:line="240" w:lineRule="auto"/>
                        <w:ind w:hanging="142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instrText xml:space="preserve"> PAGE   \* MERGEFORMAT </w:instrTex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t>9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AFCA" w14:textId="77777777" w:rsidR="007B28A1" w:rsidRDefault="007B28A1">
    <w:pPr>
      <w:pStyle w:val="ac"/>
    </w:pPr>
    <w:r w:rsidRPr="00F167BC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90F9A63" wp14:editId="16A2AC39">
              <wp:simplePos x="0" y="0"/>
              <wp:positionH relativeFrom="margin">
                <wp:posOffset>-181610</wp:posOffset>
              </wp:positionH>
              <wp:positionV relativeFrom="page">
                <wp:posOffset>186690</wp:posOffset>
              </wp:positionV>
              <wp:extent cx="6659880" cy="10331450"/>
              <wp:effectExtent l="0" t="0" r="26670" b="31750"/>
              <wp:wrapNone/>
              <wp:docPr id="2350" name="Group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0" y="0"/>
                        <a:chExt cx="20000" cy="20000"/>
                      </a:xfrm>
                    </wpg:grpSpPr>
                    <wps:wsp>
                      <wps:cNvPr id="2351" name="Rectangle 1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52" name="Line 1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3" name="Line 1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4" name="Line 1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5" name="Line 1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6" name="Line 1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7" name="Line 1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8" name="Line 1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9" name="Line 1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0" name="Line 1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1" name="Rectangle 1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EDD15" w14:textId="77777777" w:rsidR="007B28A1" w:rsidRPr="00B76317" w:rsidRDefault="007B28A1" w:rsidP="007B28A1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62" name="Rectangle 1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62611" w14:textId="77777777" w:rsidR="007B28A1" w:rsidRPr="00B76317" w:rsidRDefault="007B28A1" w:rsidP="007B28A1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63" name="Rectangle 1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6BFF4" w14:textId="77777777" w:rsidR="007B28A1" w:rsidRPr="00B76317" w:rsidRDefault="007B28A1" w:rsidP="007B28A1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64" name="Rectangle 1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8A7F4" w14:textId="77777777" w:rsidR="007B28A1" w:rsidRPr="00B76317" w:rsidRDefault="007B28A1" w:rsidP="007B28A1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65" name="Rectangle 1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7705B" w14:textId="77777777" w:rsidR="007B28A1" w:rsidRPr="00B76317" w:rsidRDefault="007B28A1" w:rsidP="007B28A1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66" name="Rectangle 1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22678F" w14:textId="77777777" w:rsidR="007B28A1" w:rsidRPr="00B76317" w:rsidRDefault="007B28A1" w:rsidP="007B28A1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67" name="Rectangle 1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0449E" w14:textId="77777777" w:rsidR="007B28A1" w:rsidRPr="00790FEB" w:rsidRDefault="007B28A1" w:rsidP="007B28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2" name="Rectangle 1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C41A8" w14:textId="77777777" w:rsidR="007B28A1" w:rsidRPr="000F07DA" w:rsidRDefault="007B28A1" w:rsidP="007B28A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3" name="Line 1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4" name="Line 1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5" name="Line 1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6" name="Line 1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7" name="Line 1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68" name="Group 145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4880" cy="356"/>
                          <a:chOff x="0" y="-2968"/>
                          <a:chExt cx="20328" cy="22968"/>
                        </a:xfrm>
                      </wpg:grpSpPr>
                      <wps:wsp>
                        <wps:cNvPr id="369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102AF" w14:textId="77777777" w:rsidR="007B28A1" w:rsidRPr="00B76317" w:rsidRDefault="007B28A1" w:rsidP="007B28A1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0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8952" y="-2968"/>
                            <a:ext cx="11376" cy="22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00F2E" w14:textId="77777777" w:rsidR="007B28A1" w:rsidRPr="0050782C" w:rsidRDefault="007B28A1" w:rsidP="007B28A1">
                              <w:pPr>
                                <w:ind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1" name="Group 148"/>
                      <wpg:cNvGrpSpPr>
                        <a:grpSpLocks/>
                      </wpg:cNvGrpSpPr>
                      <wpg:grpSpPr bwMode="auto">
                        <a:xfrm>
                          <a:off x="39" y="18595"/>
                          <a:ext cx="4880" cy="374"/>
                          <a:chOff x="0" y="-1202"/>
                          <a:chExt cx="20328" cy="24175"/>
                        </a:xfrm>
                      </wpg:grpSpPr>
                      <wps:wsp>
                        <wps:cNvPr id="372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E2BDB7" w14:textId="77777777" w:rsidR="007B28A1" w:rsidRPr="00B76317" w:rsidRDefault="007B28A1" w:rsidP="007B28A1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3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8952" y="-1202"/>
                            <a:ext cx="11376" cy="2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F12BB" w14:textId="77777777" w:rsidR="007B28A1" w:rsidRPr="00437BAD" w:rsidRDefault="007B28A1" w:rsidP="007B28A1">
                              <w:pPr>
                                <w:ind w:firstLine="0"/>
                                <w:jc w:val="left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4" name="Group 1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75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DA183" w14:textId="77777777" w:rsidR="007B28A1" w:rsidRPr="00B76317" w:rsidRDefault="007B28A1" w:rsidP="007B28A1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6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B1C02" w14:textId="77777777" w:rsidR="007B28A1" w:rsidRPr="000F07DA" w:rsidRDefault="007B28A1" w:rsidP="007B28A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7" name="Group 1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8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FB28B" w14:textId="77777777" w:rsidR="007B28A1" w:rsidRPr="00B76317" w:rsidRDefault="007B28A1" w:rsidP="007B28A1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9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CD43A" w14:textId="77777777" w:rsidR="007B28A1" w:rsidRPr="00CF3722" w:rsidRDefault="007B28A1" w:rsidP="007B28A1">
                              <w:pPr>
                                <w:ind w:firstLine="0"/>
                                <w:rPr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0" name="Group 1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1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9E7A4" w14:textId="77777777" w:rsidR="007B28A1" w:rsidRPr="00B76317" w:rsidRDefault="007B28A1" w:rsidP="007B28A1">
                              <w:pPr>
                                <w:pStyle w:val="af5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2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E7111" w14:textId="77777777" w:rsidR="007B28A1" w:rsidRDefault="007B28A1" w:rsidP="007B28A1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83" name="Line 1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8" name="Rectangle 161"/>
                      <wps:cNvSpPr>
                        <a:spLocks noChangeArrowheads="1"/>
                      </wps:cNvSpPr>
                      <wps:spPr bwMode="auto">
                        <a:xfrm>
                          <a:off x="7760" y="18380"/>
                          <a:ext cx="6338" cy="1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E75D93" w14:textId="77777777" w:rsidR="007B28A1" w:rsidRPr="00437BAD" w:rsidRDefault="007B28A1" w:rsidP="007B28A1">
                            <w:pPr>
                              <w:ind w:firstLine="0"/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69" name="Line 1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0" name="Line 1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1" name="Line 1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2" name="Rectangle 1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16D8E" w14:textId="77777777" w:rsidR="007B28A1" w:rsidRDefault="007B28A1" w:rsidP="007B28A1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73" name="Rectangle 1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D28B94" w14:textId="77777777" w:rsidR="007B28A1" w:rsidRDefault="007B28A1" w:rsidP="007B28A1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74" name="Rectangle 1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464F7" w14:textId="77777777" w:rsidR="007B28A1" w:rsidRPr="007B28A1" w:rsidRDefault="007B28A1" w:rsidP="007B28A1">
                            <w:pPr>
                              <w:spacing w:line="240" w:lineRule="auto"/>
                              <w:ind w:hanging="142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75" name="Line 1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6" name="Line 1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7" name="Rectangle 170"/>
                      <wps:cNvSpPr>
                        <a:spLocks noChangeArrowheads="1"/>
                      </wps:cNvSpPr>
                      <wps:spPr bwMode="auto">
                        <a:xfrm>
                          <a:off x="14295" y="19090"/>
                          <a:ext cx="5609" cy="8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5CF7D" w14:textId="77777777" w:rsidR="007B28A1" w:rsidRPr="00CA28A9" w:rsidRDefault="007B28A1" w:rsidP="007B28A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78" name="Rectangle 167"/>
                      <wps:cNvSpPr>
                        <a:spLocks noChangeArrowheads="1"/>
                      </wps:cNvSpPr>
                      <wps:spPr bwMode="auto">
                        <a:xfrm>
                          <a:off x="15769" y="18600"/>
                          <a:ext cx="1924" cy="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A0AB7" w14:textId="77777777" w:rsidR="007B28A1" w:rsidRPr="00244CE1" w:rsidRDefault="007B28A1" w:rsidP="007B28A1">
                            <w:pPr>
                              <w:spacing w:line="240" w:lineRule="auto"/>
                              <w:ind w:hanging="142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0F9A63" id="_x0000_s1077" style="position:absolute;left:0;text-align:left;margin-left:-14.3pt;margin-top:14.7pt;width:524.4pt;height:813.5pt;z-index:25166131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">
              <v:rect id="Rectangle 122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" filled="f" strokeweight="2pt"/>
              <v:line id="Line 123" o:spid="_x0000_s107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" strokeweight="2pt"/>
              <v:line id="Line 124" o:spid="_x0000_s108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53P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6QS+b8ITkKsPAAAA//8DAFBLAQItABQABgAIAAAAIQDb4fbL7gAAAIUBAAATAAAAAAAAAAAAAAAA&#10;AAAAAABbQ29udGVudF9UeXBlc10ueG1sUEsBAi0AFAAGAAgAAAAhAFr0LFu/AAAAFQEAAAsAAAAA&#10;AAAAAAAAAAAAHwEAAF9yZWxzLy5yZWxzUEsBAi0AFAAGAAgAAAAhAMA3nc/BAAAA3QAAAA8AAAAA&#10;AAAAAAAAAAAABwIAAGRycy9kb3ducmV2LnhtbFBLBQYAAAAAAwADALcAAAD1AgAAAAA=&#10;" strokeweight="2pt"/>
              <v:line id="Line 125" o:spid="_x0000_s108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" strokeweight="2pt"/>
              <v:line id="Line 126" o:spid="_x0000_s108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" strokeweight="2pt"/>
              <v:line id="Line 127" o:spid="_x0000_s108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D5X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6Qy+b8ITkKsPAAAA//8DAFBLAQItABQABgAIAAAAIQDb4fbL7gAAAIUBAAATAAAAAAAAAAAAAAAA&#10;AAAAAABbQ29udGVudF9UeXBlc10ueG1sUEsBAi0AFAAGAAgAAAAhAFr0LFu/AAAAFQEAAAsAAAAA&#10;AAAAAAAAAAAAHwEAAF9yZWxzLy5yZWxzUEsBAi0AFAAGAAgAAAAhANBAPlfBAAAA3QAAAA8AAAAA&#10;AAAAAAAAAAAABwIAAGRycy9kb3ducmV2LnhtbFBLBQYAAAAAAwADALcAAAD1AgAAAAA=&#10;" strokeweight="2pt"/>
              <v:line id="Line 128" o:spid="_x0000_s108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" strokeweight="2pt"/>
              <v:line id="Line 129" o:spid="_x0000_s108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w++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jO5mFu&#10;eBOegNx8AQAA//8DAFBLAQItABQABgAIAAAAIQDb4fbL7gAAAIUBAAATAAAAAAAAAAAAAAAAAAAA&#10;AABbQ29udGVudF9UeXBlc10ueG1sUEsBAi0AFAAGAAgAAAAhAFr0LFu/AAAAFQEAAAsAAAAAAAAA&#10;AAAAAAAAHwEAAF9yZWxzLy5yZWxzUEsBAi0AFAAGAAgAAAAhAM6TD76+AAAA3QAAAA8AAAAAAAAA&#10;AAAAAAAABwIAAGRycy9kb3ducmV2LnhtbFBLBQYAAAAAAwADALcAAADyAgAAAAA=&#10;" strokeweight="2pt"/>
              <v:line id="Line 130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" strokeweight="1pt"/>
              <v:line id="Line 131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" strokeweight="1pt"/>
              <v:rect id="Rectangle 132" o:spid="_x0000_s108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" filled="f" stroked="f" strokeweight=".25pt">
                <v:textbox inset="1pt,1pt,1pt,1pt">
                  <w:txbxContent>
                    <w:p w14:paraId="55AEDD15" w14:textId="77777777" w:rsidR="007B28A1" w:rsidRPr="00B76317" w:rsidRDefault="007B28A1" w:rsidP="007B28A1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rect id="Rectangle 133" o:spid="_x0000_s108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" filled="f" stroked="f" strokeweight=".25pt">
                <v:textbox inset="1pt,1pt,1pt,1pt">
                  <w:txbxContent>
                    <w:p w14:paraId="16562611" w14:textId="77777777" w:rsidR="007B28A1" w:rsidRPr="00B76317" w:rsidRDefault="007B28A1" w:rsidP="007B28A1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rect id="Rectangle 134" o:spid="_x0000_s109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" filled="f" stroked="f" strokeweight=".25pt">
                <v:textbox inset="1pt,1pt,1pt,1pt">
                  <w:txbxContent>
                    <w:p w14:paraId="2F76BFF4" w14:textId="77777777" w:rsidR="007B28A1" w:rsidRPr="00B76317" w:rsidRDefault="007B28A1" w:rsidP="007B28A1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rect id="Rectangle 135" o:spid="_x0000_s109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" filled="f" stroked="f" strokeweight=".25pt">
                <v:textbox inset="1pt,1pt,1pt,1pt">
                  <w:txbxContent>
                    <w:p w14:paraId="42C8A7F4" w14:textId="77777777" w:rsidR="007B28A1" w:rsidRPr="00B76317" w:rsidRDefault="007B28A1" w:rsidP="007B28A1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rect id="Rectangle 136" o:spid="_x0000_s109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" filled="f" stroked="f" strokeweight=".25pt">
                <v:textbox inset="1pt,1pt,1pt,1pt">
                  <w:txbxContent>
                    <w:p w14:paraId="7C57705B" w14:textId="77777777" w:rsidR="007B28A1" w:rsidRPr="00B76317" w:rsidRDefault="007B28A1" w:rsidP="007B28A1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rect id="Rectangle 137" o:spid="_x0000_s109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BecxAAAAN0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ZPWQa/b+ITkPsfAAAA//8DAFBLAQItABQABgAIAAAAIQDb4fbL7gAAAIUBAAATAAAAAAAAAAAA&#10;AAAAAAAAAABbQ29udGVudF9UeXBlc10ueG1sUEsBAi0AFAAGAAgAAAAhAFr0LFu/AAAAFQEAAAsA&#10;AAAAAAAAAAAAAAAAHwEAAF9yZWxzLy5yZWxzUEsBAi0AFAAGAAgAAAAhALlgF5zEAAAA3QAAAA8A&#10;AAAAAAAAAAAAAAAABwIAAGRycy9kb3ducmV2LnhtbFBLBQYAAAAAAwADALcAAAD4AgAAAAA=&#10;" filled="f" stroked="f" strokeweight=".25pt">
                <v:textbox inset="1pt,1pt,1pt,1pt">
                  <w:txbxContent>
                    <w:p w14:paraId="2322678F" w14:textId="77777777" w:rsidR="007B28A1" w:rsidRPr="00B76317" w:rsidRDefault="007B28A1" w:rsidP="007B28A1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rect id="Rectangle 138" o:spid="_x0000_s109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" filled="f" stroked="f" strokeweight=".25pt">
                <v:textbox inset="1pt,1pt,1pt,1pt">
                  <w:txbxContent>
                    <w:p w14:paraId="5F20449E" w14:textId="77777777" w:rsidR="007B28A1" w:rsidRPr="00790FEB" w:rsidRDefault="007B28A1" w:rsidP="007B28A1">
                      <w:pPr>
                        <w:jc w:val="center"/>
                      </w:pPr>
                    </w:p>
                  </w:txbxContent>
                </v:textbox>
              </v:rect>
              <v:rect id="Rectangle 139" o:spid="_x0000_s109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lG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6yDfyeiUdA7n8AAAD//wMAUEsBAi0AFAAGAAgAAAAhANvh9svuAAAAhQEAABMAAAAAAAAAAAAA&#10;AAAAAAAAAFtDb250ZW50X1R5cGVzXS54bWxQSwECLQAUAAYACAAAACEAWvQsW78AAAAVAQAACwAA&#10;AAAAAAAAAAAAAAAfAQAAX3JlbHMvLnJlbHNQSwECLQAUAAYACAAAACEAy8GZRsMAAADcAAAADwAA&#10;AAAAAAAAAAAAAAAHAgAAZHJzL2Rvd25yZXYueG1sUEsFBgAAAAADAAMAtwAAAPcCAAAAAA==&#10;" filled="f" stroked="f" strokeweight=".25pt">
                <v:textbox inset="1pt,1pt,1pt,1pt">
                  <w:txbxContent>
                    <w:p w14:paraId="24FC41A8" w14:textId="77777777" w:rsidR="007B28A1" w:rsidRPr="000F07DA" w:rsidRDefault="007B28A1" w:rsidP="007B28A1"/>
                  </w:txbxContent>
                </v:textbox>
              </v:rect>
              <v:line id="Line 140" o:spid="_x0000_s109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jH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z&#10;CXzPhCMgVx8AAAD//wMAUEsBAi0AFAAGAAgAAAAhANvh9svuAAAAhQEAABMAAAAAAAAAAAAAAAAA&#10;AAAAAFtDb250ZW50X1R5cGVzXS54bWxQSwECLQAUAAYACAAAACEAWvQsW78AAAAVAQAACwAAAAAA&#10;AAAAAAAAAAAfAQAAX3JlbHMvLnJlbHNQSwECLQAUAAYACAAAACEA5Lox4sAAAADcAAAADwAAAAAA&#10;AAAAAAAAAAAHAgAAZHJzL2Rvd25yZXYueG1sUEsFBgAAAAADAAMAtwAAAPQCAAAAAA==&#10;" strokeweight="2pt"/>
              <v:line id="Line 141" o:spid="_x0000_s109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6mW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6Ca8z4QjI/T8AAAD//wMAUEsBAi0AFAAGAAgAAAAhANvh9svuAAAAhQEAABMAAAAAAAAAAAAA&#10;AAAAAAAAAFtDb250ZW50X1R5cGVzXS54bWxQSwECLQAUAAYACAAAACEAWvQsW78AAAAVAQAACwAA&#10;AAAAAAAAAAAAAAAfAQAAX3JlbHMvLnJlbHNQSwECLQAUAAYACAAAACEAa1OplsMAAADcAAAADwAA&#10;AAAAAAAAAAAAAAAHAgAAZHJzL2Rvd25yZXYueG1sUEsFBgAAAAADAAMAtwAAAPcCAAAAAA==&#10;" strokeweight="2pt"/>
              <v:line id="Line 142" o:spid="_x0000_s109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I6+xQAAANw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" strokeweight="1pt"/>
              <v:line id="Line 143" o:spid="_x0000_s109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" strokeweight="1pt"/>
              <v:line id="Line 144" o:spid="_x0000_s110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" strokeweight="1pt"/>
              <v:group id="Group 145" o:spid="_x0000_s1101" style="position:absolute;left:39;top:18221;width:4880;height:356" coordorigin=",-2968" coordsize="20328,2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<v:rect id="Rectangle 146" o:spid="_x0000_s110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s3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6zDfydiUdA7n8BAAD//wMAUEsBAi0AFAAGAAgAAAAhANvh9svuAAAAhQEAABMAAAAAAAAAAAAA&#10;AAAAAAAAAFtDb250ZW50X1R5cGVzXS54bWxQSwECLQAUAAYACAAAACEAWvQsW78AAAAVAQAACwAA&#10;AAAAAAAAAAAAAAAfAQAAX3JlbHMvLnJlbHNQSwECLQAUAAYACAAAACEAxWULN8MAAADcAAAADwAA&#10;AAAAAAAAAAAAAAAHAgAAZHJzL2Rvd25yZXYueG1sUEsFBgAAAAADAAMAtwAAAPcCAAAAAA==&#10;" filled="f" stroked="f" strokeweight=".25pt">
                  <v:textbox inset="1pt,1pt,1pt,1pt">
                    <w:txbxContent>
                      <w:p w14:paraId="60A102AF" w14:textId="77777777" w:rsidR="007B28A1" w:rsidRPr="00B76317" w:rsidRDefault="007B28A1" w:rsidP="007B28A1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47" o:spid="_x0000_s1103" style="position:absolute;left:8952;top:-2968;width:11376;height:2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R3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8&#10;xfnxTDwCcv8AAAD//wMAUEsBAi0AFAAGAAgAAAAhANvh9svuAAAAhQEAABMAAAAAAAAAAAAAAAAA&#10;AAAAAFtDb250ZW50X1R5cGVzXS54bWxQSwECLQAUAAYACAAAACEAWvQsW78AAAAVAQAACwAAAAAA&#10;AAAAAAAAAAAfAQAAX3JlbHMvLnJlbHNQSwECLQAUAAYACAAAACEA0YY0d8AAAADcAAAADwAAAAAA&#10;AAAAAAAAAAAHAgAAZHJzL2Rvd25yZXYueG1sUEsFBgAAAAADAAMAtwAAAPQCAAAAAA==&#10;" filled="f" stroked="f" strokeweight=".25pt">
                  <v:textbox inset="1pt,1pt,1pt,1pt">
                    <w:txbxContent>
                      <w:p w14:paraId="02A00F2E" w14:textId="77777777" w:rsidR="007B28A1" w:rsidRPr="0050782C" w:rsidRDefault="007B28A1" w:rsidP="007B28A1">
                        <w:pPr>
                          <w:ind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</w:p>
                    </w:txbxContent>
                  </v:textbox>
                </v:rect>
              </v:group>
              <v:group id="Group 148" o:spid="_x0000_s1104" style="position:absolute;left:39;top:18595;width:4880;height:374" coordorigin=",-1202" coordsize="20328,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<v:rect id="Rectangle 149" o:spid="_x0000_s110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+b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" filled="f" stroked="f" strokeweight=".25pt">
                  <v:textbox inset="1pt,1pt,1pt,1pt">
                    <w:txbxContent>
                      <w:p w14:paraId="45E2BDB7" w14:textId="77777777" w:rsidR="007B28A1" w:rsidRPr="00B76317" w:rsidRDefault="007B28A1" w:rsidP="007B28A1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50" o:spid="_x0000_s1106" style="position:absolute;left:8952;top:-1202;width:11376;height:24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" filled="f" stroked="f" strokeweight=".25pt">
                  <v:textbox inset="1pt,1pt,1pt,1pt">
                    <w:txbxContent>
                      <w:p w14:paraId="3A4F12BB" w14:textId="77777777" w:rsidR="007B28A1" w:rsidRPr="00437BAD" w:rsidRDefault="007B28A1" w:rsidP="007B28A1">
                        <w:pPr>
                          <w:ind w:firstLine="0"/>
                          <w:jc w:val="left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151" o:spid="_x0000_s110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<v:rect id="Rectangle 152" o:spid="_x0000_s110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Zfv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LcgF/Z+IRkMUvAAAA//8DAFBLAQItABQABgAIAAAAIQDb4fbL7gAAAIUBAAATAAAAAAAAAAAA&#10;AAAAAAAAAABbQ29udGVudF9UeXBlc10ueG1sUEsBAi0AFAAGAAgAAAAhAFr0LFu/AAAAFQEAAAsA&#10;AAAAAAAAAAAAAAAAHwEAAF9yZWxzLy5yZWxzUEsBAi0AFAAGAAgAAAAhAMHxl+/EAAAA3AAAAA8A&#10;AAAAAAAAAAAAAAAABwIAAGRycy9kb3ducmV2LnhtbFBLBQYAAAAAAwADALcAAAD4AgAAAAA=&#10;" filled="f" stroked="f" strokeweight=".25pt">
                  <v:textbox inset="1pt,1pt,1pt,1pt">
                    <w:txbxContent>
                      <w:p w14:paraId="1DCDA183" w14:textId="77777777" w:rsidR="007B28A1" w:rsidRPr="00B76317" w:rsidRDefault="007B28A1" w:rsidP="007B28A1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53" o:spid="_x0000_s110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mY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" filled="f" stroked="f" strokeweight=".25pt">
                  <v:textbox inset="1pt,1pt,1pt,1pt">
                    <w:txbxContent>
                      <w:p w14:paraId="1B8B1C02" w14:textId="77777777" w:rsidR="007B28A1" w:rsidRPr="000F07DA" w:rsidRDefault="007B28A1" w:rsidP="007B28A1"/>
                    </w:txbxContent>
                  </v:textbox>
                </v:rect>
              </v:group>
              <v:group id="Group 154" o:spid="_x0000_s111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<v:rect id="Rectangle 155" o:spid="_x0000_s111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Dhx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8&#10;xbXxTDwCcv8AAAD//wMAUEsBAi0AFAAGAAgAAAAhANvh9svuAAAAhQEAABMAAAAAAAAAAAAAAAAA&#10;AAAAAFtDb250ZW50X1R5cGVzXS54bWxQSwECLQAUAAYACAAAACEAWvQsW78AAAAVAQAACwAAAAAA&#10;AAAAAAAAAAAfAQAAX3JlbHMvLnJlbHNQSwECLQAUAAYACAAAACEAL/A4ccAAAADcAAAADwAAAAAA&#10;AAAAAAAAAAAHAgAAZHJzL2Rvd25yZXYueG1sUEsFBgAAAAADAAMAtwAAAPQCAAAAAA==&#10;" filled="f" stroked="f" strokeweight=".25pt">
                  <v:textbox inset="1pt,1pt,1pt,1pt">
                    <w:txbxContent>
                      <w:p w14:paraId="17FFB28B" w14:textId="77777777" w:rsidR="007B28A1" w:rsidRPr="00B76317" w:rsidRDefault="007B28A1" w:rsidP="007B28A1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56" o:spid="_x0000_s111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J3q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" filled="f" stroked="f" strokeweight=".25pt">
                  <v:textbox inset="1pt,1pt,1pt,1pt">
                    <w:txbxContent>
                      <w:p w14:paraId="5EECD43A" w14:textId="77777777" w:rsidR="007B28A1" w:rsidRPr="00CF3722" w:rsidRDefault="007B28A1" w:rsidP="007B28A1">
                        <w:pPr>
                          <w:ind w:firstLine="0"/>
                          <w:rPr>
                            <w:sz w:val="22"/>
                          </w:rPr>
                        </w:pPr>
                      </w:p>
                    </w:txbxContent>
                  </v:textbox>
                </v:rect>
              </v:group>
              <v:group id="Group 157" o:spid="_x0000_s111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/fn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">
                <v:rect id="Rectangle 158" o:spid="_x0000_s111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H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TqF95l4BOTmBQAA//8DAFBLAQItABQABgAIAAAAIQDb4fbL7gAAAIUBAAATAAAAAAAAAAAAAAAA&#10;AAAAAABbQ29udGVudF9UeXBlc10ueG1sUEsBAi0AFAAGAAgAAAAhAFr0LFu/AAAAFQEAAAsAAAAA&#10;AAAAAAAAAAAAHwEAAF9yZWxzLy5yZWxzUEsBAi0AFAAGAAgAAAAhAIsf4cvBAAAA3AAAAA8AAAAA&#10;AAAAAAAAAAAABwIAAGRycy9kb3ducmV2LnhtbFBLBQYAAAAAAwADALcAAAD1AgAAAAA=&#10;" filled="f" stroked="f" strokeweight=".25pt">
                  <v:textbox inset="1pt,1pt,1pt,1pt">
                    <w:txbxContent>
                      <w:p w14:paraId="34A9E7A4" w14:textId="77777777" w:rsidR="007B28A1" w:rsidRPr="00B76317" w:rsidRDefault="007B28A1" w:rsidP="007B28A1">
                        <w:pPr>
                          <w:pStyle w:val="af5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59" o:spid="_x0000_s111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X+8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bxlC/g/E4+AXF0BAAD//wMAUEsBAi0AFAAGAAgAAAAhANvh9svuAAAAhQEAABMAAAAAAAAAAAAA&#10;AAAAAAAAAFtDb250ZW50X1R5cGVzXS54bWxQSwECLQAUAAYACAAAACEAWvQsW78AAAAVAQAACwAA&#10;AAAAAAAAAAAAAAAfAQAAX3JlbHMvLnJlbHNQSwECLQAUAAYACAAAACEAe81/vMMAAADcAAAADwAA&#10;AAAAAAAAAAAAAAAHAgAAZHJzL2Rvd25yZXYueG1sUEsFBgAAAAADAAMAtwAAAPcCAAAAAA==&#10;" filled="f" stroked="f" strokeweight=".25pt">
                  <v:textbox inset="1pt,1pt,1pt,1pt">
                    <w:txbxContent>
                      <w:p w14:paraId="252E7111" w14:textId="77777777" w:rsidR="007B28A1" w:rsidRDefault="007B28A1" w:rsidP="007B28A1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160" o:spid="_x0000_s111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tcY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z&#10;CXzPhCMgVx8AAAD//wMAUEsBAi0AFAAGAAgAAAAhANvh9svuAAAAhQEAABMAAAAAAAAAAAAAAAAA&#10;AAAAAFtDb250ZW50X1R5cGVzXS54bWxQSwECLQAUAAYACAAAACEAWvQsW78AAAAVAQAACwAAAAAA&#10;AAAAAAAAAAAfAQAAX3JlbHMvLnJlbHNQSwECLQAUAAYACAAAACEAVLbXGMAAAADcAAAADwAAAAAA&#10;AAAAAAAAAAAHAgAAZHJzL2Rvd25yZXYueG1sUEsFBgAAAAADAAMAtwAAAPQCAAAAAA==&#10;" strokeweight="2pt"/>
              <v:rect id="Rectangle 161" o:spid="_x0000_s1117" style="position:absolute;left:7760;top:18380;width:6338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" filled="f" stroked="f" strokeweight=".25pt">
                <v:textbox inset="1pt,1pt,1pt,1pt">
                  <w:txbxContent>
                    <w:p w14:paraId="7EE75D93" w14:textId="77777777" w:rsidR="007B28A1" w:rsidRPr="00437BAD" w:rsidRDefault="007B28A1" w:rsidP="007B28A1">
                      <w:pPr>
                        <w:ind w:firstLine="0"/>
                        <w:jc w:val="center"/>
                        <w:rPr>
                          <w:sz w:val="34"/>
                          <w:szCs w:val="34"/>
                        </w:rPr>
                      </w:pPr>
                    </w:p>
                  </w:txbxContent>
                </v:textbox>
              </v:rect>
              <v:line id="Line 162" o:spid="_x0000_s111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" strokeweight="2pt"/>
              <v:line id="Line 163" o:spid="_x0000_s111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" strokeweight="2pt"/>
              <v:line id="Line 164" o:spid="_x0000_s112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" strokeweight="2pt"/>
              <v:rect id="Rectangle 165" o:spid="_x0000_s112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" filled="f" stroked="f" strokeweight=".25pt">
                <v:textbox inset="1pt,1pt,1pt,1pt">
                  <w:txbxContent>
                    <w:p w14:paraId="00B16D8E" w14:textId="77777777" w:rsidR="007B28A1" w:rsidRDefault="007B28A1" w:rsidP="007B28A1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6" o:spid="_x0000_s112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" filled="f" stroked="f" strokeweight=".25pt">
                <v:textbox inset="1pt,1pt,1pt,1pt">
                  <w:txbxContent>
                    <w:p w14:paraId="5ED28B94" w14:textId="77777777" w:rsidR="007B28A1" w:rsidRDefault="007B28A1" w:rsidP="007B28A1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7" o:spid="_x0000_s112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" filled="f" stroked="f" strokeweight=".25pt">
                <v:textbox inset="1pt,1pt,1pt,1pt">
                  <w:txbxContent>
                    <w:p w14:paraId="434464F7" w14:textId="77777777" w:rsidR="007B28A1" w:rsidRPr="007B28A1" w:rsidRDefault="007B28A1" w:rsidP="007B28A1">
                      <w:pPr>
                        <w:spacing w:line="240" w:lineRule="auto"/>
                        <w:ind w:hanging="142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line id="Line 168" o:spid="_x0000_s112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" strokeweight="1pt"/>
              <v:line id="Line 169" o:spid="_x0000_s112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" strokeweight="1pt"/>
              <v:rect id="Rectangle 170" o:spid="_x0000_s1126" style="position:absolute;left:14295;top:19090;width:5609;height: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" filled="f" stroked="f" strokeweight=".25pt">
                <v:textbox inset="1pt,1pt,1pt,1pt">
                  <w:txbxContent>
                    <w:p w14:paraId="4C35CF7D" w14:textId="77777777" w:rsidR="007B28A1" w:rsidRPr="00CA28A9" w:rsidRDefault="007B28A1" w:rsidP="007B28A1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rect id="Rectangle 167" o:spid="_x0000_s1127" style="position:absolute;left:15769;top:18600;width:1924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" filled="f" stroked="f" strokeweight=".25pt">
                <v:textbox inset="1pt,1pt,1pt,1pt">
                  <w:txbxContent>
                    <w:p w14:paraId="274A0AB7" w14:textId="77777777" w:rsidR="007B28A1" w:rsidRPr="00244CE1" w:rsidRDefault="007B28A1" w:rsidP="007B28A1">
                      <w:pPr>
                        <w:spacing w:line="240" w:lineRule="auto"/>
                        <w:ind w:hanging="142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5812F" w14:textId="77777777" w:rsidR="00BA407B" w:rsidRPr="007D0E02" w:rsidRDefault="007D0E02" w:rsidP="00772A2A">
    <w:pPr>
      <w:pStyle w:val="ac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9B5BB87" wp14:editId="4BE82C6B">
              <wp:simplePos x="0" y="0"/>
              <wp:positionH relativeFrom="column">
                <wp:posOffset>-175895</wp:posOffset>
              </wp:positionH>
              <wp:positionV relativeFrom="paragraph">
                <wp:posOffset>-270179</wp:posOffset>
              </wp:positionV>
              <wp:extent cx="6659880" cy="10331450"/>
              <wp:effectExtent l="0" t="0" r="26670" b="31750"/>
              <wp:wrapNone/>
              <wp:docPr id="971842536" name="Группа 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331450"/>
                        <a:chOff x="0" y="0"/>
                        <a:chExt cx="6659880" cy="10331450"/>
                      </a:xfrm>
                    </wpg:grpSpPr>
                    <wpg:grpSp>
                      <wpg:cNvPr id="911244952" name="Group 51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1450"/>
                          <a:chOff x="0" y="0"/>
                          <a:chExt cx="20000" cy="20000"/>
                        </a:xfrm>
                      </wpg:grpSpPr>
                      <wps:wsp>
                        <wps:cNvPr id="6200933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23583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025328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477126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57513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02356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889380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632755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09730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567464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87373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71722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B2E95" w14:textId="77777777" w:rsidR="007D0E02" w:rsidRPr="00756ABC" w:rsidRDefault="007D0E02" w:rsidP="007D0E02">
                              <w:pPr>
                                <w:pStyle w:val="af5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56ABC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Изм</w:t>
                              </w:r>
                              <w:r w:rsidRPr="00756ABC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082268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1E3C4" w14:textId="77777777" w:rsidR="007D0E02" w:rsidRPr="00BC08AB" w:rsidRDefault="007D0E02" w:rsidP="007D0E02">
                              <w:pPr>
                                <w:pStyle w:val="af5"/>
                                <w:jc w:val="center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C08AB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430007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5C6F8" w14:textId="77777777" w:rsidR="007D0E02" w:rsidRPr="00BC08AB" w:rsidRDefault="007D0E02" w:rsidP="007D0E02">
                              <w:pPr>
                                <w:pStyle w:val="af5"/>
                                <w:jc w:val="center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C08AB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898464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AD72BF" w14:textId="77777777" w:rsidR="007D0E02" w:rsidRPr="00BC08AB" w:rsidRDefault="007D0E02" w:rsidP="007D0E02">
                              <w:pPr>
                                <w:pStyle w:val="af5"/>
                                <w:jc w:val="center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C08AB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26943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94C3D5" w14:textId="77777777" w:rsidR="007D0E02" w:rsidRPr="00BC08AB" w:rsidRDefault="007D0E02" w:rsidP="007D0E02">
                              <w:pPr>
                                <w:pStyle w:val="af5"/>
                                <w:jc w:val="center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C08AB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95390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34" y="18978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78BEB" w14:textId="77777777" w:rsidR="007D0E02" w:rsidRPr="00BC08AB" w:rsidRDefault="007D0E02" w:rsidP="007D0E02">
                              <w:pPr>
                                <w:pStyle w:val="af5"/>
                                <w:jc w:val="center"/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</w:pPr>
                              <w:r w:rsidRPr="00BC08AB">
                                <w:rPr>
                                  <w:rFonts w:ascii="Arial" w:hAnsi="Arial" w:cs="Arial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528446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146BD" w14:textId="73AA2809" w:rsidR="007D0E02" w:rsidRPr="00E86EFB" w:rsidRDefault="007D0E02" w:rsidP="007D0E02">
                              <w:pPr>
                                <w:pStyle w:val="Standard"/>
                                <w:autoSpaceDE w:val="0"/>
                                <w:spacing w:line="285" w:lineRule="auto"/>
                                <w:jc w:val="center"/>
                                <w:rPr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E86EFB">
                                <w:rPr>
                                  <w:color w:val="auto"/>
                                  <w:sz w:val="28"/>
                                  <w:szCs w:val="28"/>
                                </w:rPr>
                                <w:t>КР 09.03.04.240</w:t>
                              </w:r>
                              <w:r w:rsidR="00E86EFB" w:rsidRPr="00E86EFB">
                                <w:rPr>
                                  <w:color w:val="auto"/>
                                  <w:sz w:val="28"/>
                                  <w:szCs w:val="28"/>
                                </w:rPr>
                                <w:t>21012</w:t>
                              </w:r>
                              <w:r w:rsidRPr="00E86EFB">
                                <w:rPr>
                                  <w:color w:val="auto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2A23A0A5" w14:textId="77777777" w:rsidR="007D0E02" w:rsidRPr="00D95289" w:rsidRDefault="007D0E02" w:rsidP="007D0E02">
                              <w:pPr>
                                <w:pStyle w:val="Standard"/>
                                <w:autoSpaceDE w:val="0"/>
                                <w:spacing w:line="285" w:lineRule="auto"/>
                                <w:rPr>
                                  <w:color w:val="EE0000"/>
                                </w:rPr>
                              </w:pPr>
                              <w:r w:rsidRPr="00D95289">
                                <w:rPr>
                                  <w:color w:val="EE0000"/>
                                  <w:sz w:val="28"/>
                                  <w:szCs w:val="28"/>
                                </w:rPr>
                                <w:t>ТКАП.09.03.01.10023260.12.ПЗ</w:t>
                              </w:r>
                            </w:p>
                            <w:p w14:paraId="33D6A791" w14:textId="77777777" w:rsidR="007D0E02" w:rsidRPr="00D95289" w:rsidRDefault="007D0E02" w:rsidP="007D0E02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42039661" name="Rectangle 67"/>
                      <wps:cNvSpPr>
                        <a:spLocks noChangeArrowheads="1"/>
                      </wps:cNvSpPr>
                      <wps:spPr bwMode="auto">
                        <a:xfrm>
                          <a:off x="6362700" y="10058400"/>
                          <a:ext cx="2437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84F0BA" w14:textId="77777777" w:rsidR="007D0E02" w:rsidRPr="007B28A1" w:rsidRDefault="007D0E02" w:rsidP="007D0E02">
                            <w:pPr>
                              <w:pStyle w:val="af5"/>
                              <w:jc w:val="center"/>
                              <w:rPr>
                                <w:rFonts w:ascii="Arial" w:hAnsi="Arial" w:cs="Arial"/>
                                <w:i w:val="0"/>
                                <w:sz w:val="20"/>
                                <w:szCs w:val="24"/>
                              </w:rPr>
                            </w:pPr>
                            <w:r w:rsidRPr="007B28A1">
                              <w:rPr>
                                <w:rFonts w:ascii="Arial" w:hAnsi="Arial" w:cs="Arial"/>
                                <w:i w:val="0"/>
                                <w:sz w:val="20"/>
                                <w:szCs w:val="24"/>
                              </w:rPr>
                              <w:fldChar w:fldCharType="begin"/>
                            </w:r>
                            <w:r w:rsidRPr="007B28A1">
                              <w:rPr>
                                <w:rFonts w:ascii="Arial" w:hAnsi="Arial" w:cs="Arial"/>
                                <w:i w:val="0"/>
                                <w:sz w:val="20"/>
                                <w:szCs w:val="24"/>
                              </w:rPr>
                              <w:instrText xml:space="preserve"> PAGE   \* MERGEFORMAT </w:instrText>
                            </w:r>
                            <w:r w:rsidRPr="007B28A1">
                              <w:rPr>
                                <w:rFonts w:ascii="Arial" w:hAnsi="Arial" w:cs="Arial"/>
                                <w:i w:val="0"/>
                                <w:sz w:val="20"/>
                                <w:szCs w:val="24"/>
                              </w:rPr>
                              <w:fldChar w:fldCharType="separate"/>
                            </w:r>
                            <w:r w:rsidRPr="007B28A1">
                              <w:rPr>
                                <w:rFonts w:ascii="Arial" w:hAnsi="Arial" w:cs="Arial"/>
                                <w:i w:val="0"/>
                                <w:noProof/>
                                <w:sz w:val="20"/>
                                <w:szCs w:val="24"/>
                              </w:rPr>
                              <w:t>1</w:t>
                            </w:r>
                            <w:r w:rsidRPr="007B28A1">
                              <w:rPr>
                                <w:rFonts w:ascii="Arial" w:hAnsi="Arial" w:cs="Arial"/>
                                <w:i w:val="0"/>
                                <w:sz w:val="20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B5BB87" id="Группа 40" o:spid="_x0000_s1128" style="position:absolute;left:0;text-align:left;margin-left:-13.85pt;margin-top:-21.25pt;width:524.4pt;height:813.5pt;z-index:251667456" coordsize="66598,10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">
              <v:group id="Group 51" o:spid="_x0000_s1129" style="position:absolute;width:66598;height:103314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">
                <v:rect id="Rectangle 52" o:spid="_x0000_s113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" filled="f" strokeweight="2pt"/>
                <v:line id="Line 53" o:spid="_x0000_s113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" strokeweight="2pt"/>
                <v:line id="Line 54" o:spid="_x0000_s113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" strokeweight="2pt"/>
                <v:line id="Line 55" o:spid="_x0000_s113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" strokeweight="2pt"/>
                <v:line id="Line 56" o:spid="_x0000_s113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" strokeweight="2pt"/>
                <v:line id="Line 57" o:spid="_x0000_s113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" strokeweight="2pt"/>
                <v:line id="Line 58" o:spid="_x0000_s113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" strokeweight="2pt"/>
                <v:line id="Line 59" o:spid="_x0000_s113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" strokeweight="2pt"/>
                <v:line id="Line 60" o:spid="_x0000_s113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" strokeweight="1pt"/>
                <v:line id="Line 61" o:spid="_x0000_s113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" strokeweight="2pt"/>
                <v:line id="Line 62" o:spid="_x0000_s114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" strokeweight="1pt"/>
                <v:rect id="Rectangle 63" o:spid="_x0000_s114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" filled="f" stroked="f" strokeweight=".25pt">
                  <v:textbox inset="1pt,1pt,1pt,1pt">
                    <w:txbxContent>
                      <w:p w14:paraId="6AAB2E95" w14:textId="77777777" w:rsidR="007D0E02" w:rsidRPr="00756ABC" w:rsidRDefault="007D0E02" w:rsidP="007D0E02">
                        <w:pPr>
                          <w:pStyle w:val="af5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56ABC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Изм</w:t>
                        </w:r>
                        <w:r w:rsidRPr="00756ABC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14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" filled="f" stroked="f" strokeweight=".25pt">
                  <v:textbox inset="1pt,1pt,1pt,1pt">
                    <w:txbxContent>
                      <w:p w14:paraId="2451E3C4" w14:textId="77777777" w:rsidR="007D0E02" w:rsidRPr="00BC08AB" w:rsidRDefault="007D0E02" w:rsidP="007D0E02">
                        <w:pPr>
                          <w:pStyle w:val="af5"/>
                          <w:jc w:val="center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C08AB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14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" filled="f" stroked="f" strokeweight=".25pt">
                  <v:textbox inset="1pt,1pt,1pt,1pt">
                    <w:txbxContent>
                      <w:p w14:paraId="1105C6F8" w14:textId="77777777" w:rsidR="007D0E02" w:rsidRPr="00BC08AB" w:rsidRDefault="007D0E02" w:rsidP="007D0E02">
                        <w:pPr>
                          <w:pStyle w:val="af5"/>
                          <w:jc w:val="center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C08AB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14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" filled="f" stroked="f" strokeweight=".25pt">
                  <v:textbox inset="1pt,1pt,1pt,1pt">
                    <w:txbxContent>
                      <w:p w14:paraId="3DAD72BF" w14:textId="77777777" w:rsidR="007D0E02" w:rsidRPr="00BC08AB" w:rsidRDefault="007D0E02" w:rsidP="007D0E02">
                        <w:pPr>
                          <w:pStyle w:val="af5"/>
                          <w:jc w:val="center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C08AB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14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" filled="f" stroked="f" strokeweight=".25pt">
                  <v:textbox inset="1pt,1pt,1pt,1pt">
                    <w:txbxContent>
                      <w:p w14:paraId="2894C3D5" w14:textId="77777777" w:rsidR="007D0E02" w:rsidRPr="00BC08AB" w:rsidRDefault="007D0E02" w:rsidP="007D0E02">
                        <w:pPr>
                          <w:pStyle w:val="af5"/>
                          <w:jc w:val="center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C08AB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146" style="position:absolute;left:18934;top:1897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" filled="f" stroked="f" strokeweight=".25pt">
                  <v:textbox inset="1pt,1pt,1pt,1pt">
                    <w:txbxContent>
                      <w:p w14:paraId="49B78BEB" w14:textId="77777777" w:rsidR="007D0E02" w:rsidRPr="00BC08AB" w:rsidRDefault="007D0E02" w:rsidP="007D0E02">
                        <w:pPr>
                          <w:pStyle w:val="af5"/>
                          <w:jc w:val="center"/>
                          <w:rPr>
                            <w:rFonts w:ascii="Arial" w:hAnsi="Arial" w:cs="Arial"/>
                            <w:i w:val="0"/>
                            <w:sz w:val="18"/>
                          </w:rPr>
                        </w:pPr>
                        <w:r w:rsidRPr="00BC08AB">
                          <w:rPr>
                            <w:rFonts w:ascii="Arial" w:hAnsi="Arial" w:cs="Arial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14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" filled="f" stroked="f" strokeweight=".25pt">
                  <v:textbox inset="1pt,1pt,1pt,1pt">
                    <w:txbxContent>
                      <w:p w14:paraId="34A146BD" w14:textId="73AA2809" w:rsidR="007D0E02" w:rsidRPr="00E86EFB" w:rsidRDefault="007D0E02" w:rsidP="007D0E02">
                        <w:pPr>
                          <w:pStyle w:val="Standard"/>
                          <w:autoSpaceDE w:val="0"/>
                          <w:spacing w:line="285" w:lineRule="auto"/>
                          <w:jc w:val="center"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 w:rsidRPr="00E86EFB">
                          <w:rPr>
                            <w:color w:val="auto"/>
                            <w:sz w:val="28"/>
                            <w:szCs w:val="28"/>
                          </w:rPr>
                          <w:t>КР 09.03.04.240</w:t>
                        </w:r>
                        <w:r w:rsidR="00E86EFB" w:rsidRPr="00E86EFB">
                          <w:rPr>
                            <w:color w:val="auto"/>
                            <w:sz w:val="28"/>
                            <w:szCs w:val="28"/>
                          </w:rPr>
                          <w:t>21012</w:t>
                        </w:r>
                        <w:r w:rsidRPr="00E86EFB">
                          <w:rPr>
                            <w:color w:val="auto"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2A23A0A5" w14:textId="77777777" w:rsidR="007D0E02" w:rsidRPr="00D95289" w:rsidRDefault="007D0E02" w:rsidP="007D0E02">
                        <w:pPr>
                          <w:pStyle w:val="Standard"/>
                          <w:autoSpaceDE w:val="0"/>
                          <w:spacing w:line="285" w:lineRule="auto"/>
                          <w:rPr>
                            <w:color w:val="EE0000"/>
                          </w:rPr>
                        </w:pPr>
                        <w:r w:rsidRPr="00D95289">
                          <w:rPr>
                            <w:color w:val="EE0000"/>
                            <w:sz w:val="28"/>
                            <w:szCs w:val="28"/>
                          </w:rPr>
                          <w:t>ТКАП.09.03.01.10023260.12.ПЗ</w:t>
                        </w:r>
                      </w:p>
                      <w:p w14:paraId="33D6A791" w14:textId="77777777" w:rsidR="007D0E02" w:rsidRPr="00D95289" w:rsidRDefault="007D0E02" w:rsidP="007D0E02">
                        <w:pPr>
                          <w:rPr>
                            <w:color w:val="EE0000"/>
                          </w:rPr>
                        </w:pPr>
                      </w:p>
                    </w:txbxContent>
                  </v:textbox>
                </v:rect>
              </v:group>
              <v:rect id="Rectangle 67" o:spid="_x0000_s1148" style="position:absolute;left:63627;top:100584;width:2437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" filled="f" stroked="f" strokeweight=".25pt">
                <v:textbox inset="1pt,1pt,1pt,1pt">
                  <w:txbxContent>
                    <w:p w14:paraId="5F84F0BA" w14:textId="77777777" w:rsidR="007D0E02" w:rsidRPr="007B28A1" w:rsidRDefault="007D0E02" w:rsidP="007D0E02">
                      <w:pPr>
                        <w:pStyle w:val="af5"/>
                        <w:jc w:val="center"/>
                        <w:rPr>
                          <w:rFonts w:ascii="Arial" w:hAnsi="Arial" w:cs="Arial"/>
                          <w:i w:val="0"/>
                          <w:sz w:val="20"/>
                          <w:szCs w:val="24"/>
                        </w:rPr>
                      </w:pPr>
                      <w:r w:rsidRPr="007B28A1">
                        <w:rPr>
                          <w:rFonts w:ascii="Arial" w:hAnsi="Arial" w:cs="Arial"/>
                          <w:i w:val="0"/>
                          <w:sz w:val="20"/>
                          <w:szCs w:val="24"/>
                        </w:rPr>
                        <w:fldChar w:fldCharType="begin"/>
                      </w:r>
                      <w:r w:rsidRPr="007B28A1">
                        <w:rPr>
                          <w:rFonts w:ascii="Arial" w:hAnsi="Arial" w:cs="Arial"/>
                          <w:i w:val="0"/>
                          <w:sz w:val="20"/>
                          <w:szCs w:val="24"/>
                        </w:rPr>
                        <w:instrText xml:space="preserve"> PAGE   \* MERGEFORMAT </w:instrText>
                      </w:r>
                      <w:r w:rsidRPr="007B28A1">
                        <w:rPr>
                          <w:rFonts w:ascii="Arial" w:hAnsi="Arial" w:cs="Arial"/>
                          <w:i w:val="0"/>
                          <w:sz w:val="20"/>
                          <w:szCs w:val="24"/>
                        </w:rPr>
                        <w:fldChar w:fldCharType="separate"/>
                      </w:r>
                      <w:r w:rsidRPr="007B28A1">
                        <w:rPr>
                          <w:rFonts w:ascii="Arial" w:hAnsi="Arial" w:cs="Arial"/>
                          <w:i w:val="0"/>
                          <w:noProof/>
                          <w:sz w:val="20"/>
                          <w:szCs w:val="24"/>
                        </w:rPr>
                        <w:t>1</w:t>
                      </w:r>
                      <w:r w:rsidRPr="007B28A1">
                        <w:rPr>
                          <w:rFonts w:ascii="Arial" w:hAnsi="Arial" w:cs="Arial"/>
                          <w:i w:val="0"/>
                          <w:sz w:val="20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1855801"/>
      <w:docPartObj>
        <w:docPartGallery w:val="Page Numbers (Top of Page)"/>
        <w:docPartUnique/>
      </w:docPartObj>
    </w:sdtPr>
    <w:sdtEndPr/>
    <w:sdtContent>
      <w:p w14:paraId="51F19BAD" w14:textId="77777777" w:rsidR="00B67440" w:rsidRDefault="00B67440" w:rsidP="00596C32">
        <w:pPr>
          <w:pStyle w:val="af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EE26B2" w14:textId="77777777" w:rsidR="00881E39" w:rsidRPr="00772A2A" w:rsidRDefault="00881E39" w:rsidP="00772A2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422A9"/>
    <w:multiLevelType w:val="multilevel"/>
    <w:tmpl w:val="29FC0F78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F217D03"/>
    <w:multiLevelType w:val="hybridMultilevel"/>
    <w:tmpl w:val="ADAE6AC0"/>
    <w:lvl w:ilvl="0" w:tplc="C1185FF4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0C97CAA"/>
    <w:multiLevelType w:val="multilevel"/>
    <w:tmpl w:val="79A2B1D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179482E"/>
    <w:multiLevelType w:val="multilevel"/>
    <w:tmpl w:val="93A4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D6A9A"/>
    <w:multiLevelType w:val="hybridMultilevel"/>
    <w:tmpl w:val="5EFC4252"/>
    <w:lvl w:ilvl="0" w:tplc="CE1478F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01202B"/>
    <w:multiLevelType w:val="hybridMultilevel"/>
    <w:tmpl w:val="29341A92"/>
    <w:lvl w:ilvl="0" w:tplc="EAFC5E0A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161657D"/>
    <w:multiLevelType w:val="multilevel"/>
    <w:tmpl w:val="C100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9E631AB"/>
    <w:multiLevelType w:val="hybridMultilevel"/>
    <w:tmpl w:val="2206CC9A"/>
    <w:lvl w:ilvl="0" w:tplc="0806434C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2A55367"/>
    <w:multiLevelType w:val="hybridMultilevel"/>
    <w:tmpl w:val="67B4BF8A"/>
    <w:lvl w:ilvl="0" w:tplc="B838E880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BAF0D42"/>
    <w:multiLevelType w:val="hybridMultilevel"/>
    <w:tmpl w:val="AFC823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F8C4BBC"/>
    <w:multiLevelType w:val="multilevel"/>
    <w:tmpl w:val="3CB2CA3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1" w15:restartNumberingAfterBreak="0">
    <w:nsid w:val="67351861"/>
    <w:multiLevelType w:val="multilevel"/>
    <w:tmpl w:val="ED323AB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6C8F78CE"/>
    <w:multiLevelType w:val="hybridMultilevel"/>
    <w:tmpl w:val="3580DE18"/>
    <w:lvl w:ilvl="0" w:tplc="600AD7D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CD0317B"/>
    <w:multiLevelType w:val="hybridMultilevel"/>
    <w:tmpl w:val="CE3E9A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05D5E66"/>
    <w:multiLevelType w:val="hybridMultilevel"/>
    <w:tmpl w:val="67989622"/>
    <w:lvl w:ilvl="0" w:tplc="413C2C50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7843074D"/>
    <w:multiLevelType w:val="multilevel"/>
    <w:tmpl w:val="902C8F1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ED7567F"/>
    <w:multiLevelType w:val="multilevel"/>
    <w:tmpl w:val="0B58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9"/>
  </w:num>
  <w:num w:numId="5">
    <w:abstractNumId w:val="13"/>
  </w:num>
  <w:num w:numId="6">
    <w:abstractNumId w:val="16"/>
  </w:num>
  <w:num w:numId="7">
    <w:abstractNumId w:val="3"/>
  </w:num>
  <w:num w:numId="8">
    <w:abstractNumId w:val="2"/>
  </w:num>
  <w:num w:numId="9">
    <w:abstractNumId w:val="8"/>
  </w:num>
  <w:num w:numId="10">
    <w:abstractNumId w:val="7"/>
  </w:num>
  <w:num w:numId="11">
    <w:abstractNumId w:val="1"/>
  </w:num>
  <w:num w:numId="12">
    <w:abstractNumId w:val="14"/>
  </w:num>
  <w:num w:numId="13">
    <w:abstractNumId w:val="5"/>
  </w:num>
  <w:num w:numId="14">
    <w:abstractNumId w:val="12"/>
  </w:num>
  <w:num w:numId="15">
    <w:abstractNumId w:val="10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A0"/>
    <w:rsid w:val="000151D8"/>
    <w:rsid w:val="00021A3E"/>
    <w:rsid w:val="00023C32"/>
    <w:rsid w:val="00034A1D"/>
    <w:rsid w:val="00036F0B"/>
    <w:rsid w:val="00051061"/>
    <w:rsid w:val="0006048B"/>
    <w:rsid w:val="00065654"/>
    <w:rsid w:val="00071C83"/>
    <w:rsid w:val="000726E6"/>
    <w:rsid w:val="000730A2"/>
    <w:rsid w:val="000733EB"/>
    <w:rsid w:val="00073E4F"/>
    <w:rsid w:val="00077B29"/>
    <w:rsid w:val="00080DBC"/>
    <w:rsid w:val="00083B74"/>
    <w:rsid w:val="00084BFD"/>
    <w:rsid w:val="000860B1"/>
    <w:rsid w:val="00094189"/>
    <w:rsid w:val="00097BA2"/>
    <w:rsid w:val="000A52F4"/>
    <w:rsid w:val="000A58AF"/>
    <w:rsid w:val="000A5ED2"/>
    <w:rsid w:val="000A5FB9"/>
    <w:rsid w:val="000A7A96"/>
    <w:rsid w:val="000B2588"/>
    <w:rsid w:val="000B2A33"/>
    <w:rsid w:val="000B3BB5"/>
    <w:rsid w:val="000C39EA"/>
    <w:rsid w:val="000C4631"/>
    <w:rsid w:val="000C77EC"/>
    <w:rsid w:val="000D09A9"/>
    <w:rsid w:val="000D2BD2"/>
    <w:rsid w:val="000D6C87"/>
    <w:rsid w:val="000D7A3E"/>
    <w:rsid w:val="000E1AEF"/>
    <w:rsid w:val="000E1FA2"/>
    <w:rsid w:val="000E2656"/>
    <w:rsid w:val="000E29AC"/>
    <w:rsid w:val="000E5DCB"/>
    <w:rsid w:val="000F623D"/>
    <w:rsid w:val="00101260"/>
    <w:rsid w:val="00104495"/>
    <w:rsid w:val="00121069"/>
    <w:rsid w:val="00124921"/>
    <w:rsid w:val="001279B1"/>
    <w:rsid w:val="00131B94"/>
    <w:rsid w:val="00135065"/>
    <w:rsid w:val="00140AB7"/>
    <w:rsid w:val="00143B57"/>
    <w:rsid w:val="00155617"/>
    <w:rsid w:val="0015659B"/>
    <w:rsid w:val="0015718F"/>
    <w:rsid w:val="0017736B"/>
    <w:rsid w:val="00187FDC"/>
    <w:rsid w:val="0019037A"/>
    <w:rsid w:val="00191860"/>
    <w:rsid w:val="001A533B"/>
    <w:rsid w:val="001B388D"/>
    <w:rsid w:val="001B3E3A"/>
    <w:rsid w:val="001C3B3E"/>
    <w:rsid w:val="001C5433"/>
    <w:rsid w:val="001C6901"/>
    <w:rsid w:val="001C76CD"/>
    <w:rsid w:val="001D1200"/>
    <w:rsid w:val="001D7193"/>
    <w:rsid w:val="001F1D7D"/>
    <w:rsid w:val="001F2090"/>
    <w:rsid w:val="001F7887"/>
    <w:rsid w:val="0020242A"/>
    <w:rsid w:val="00203392"/>
    <w:rsid w:val="0020500C"/>
    <w:rsid w:val="00210EE2"/>
    <w:rsid w:val="002176BA"/>
    <w:rsid w:val="002232CE"/>
    <w:rsid w:val="00231181"/>
    <w:rsid w:val="00241194"/>
    <w:rsid w:val="00244A61"/>
    <w:rsid w:val="0025651C"/>
    <w:rsid w:val="00270F8F"/>
    <w:rsid w:val="0028384A"/>
    <w:rsid w:val="00285DBA"/>
    <w:rsid w:val="00286C0A"/>
    <w:rsid w:val="00287E55"/>
    <w:rsid w:val="002974D2"/>
    <w:rsid w:val="002A1B57"/>
    <w:rsid w:val="002A269F"/>
    <w:rsid w:val="002A2C4A"/>
    <w:rsid w:val="002B28D5"/>
    <w:rsid w:val="002B5F74"/>
    <w:rsid w:val="002C4870"/>
    <w:rsid w:val="002C51C9"/>
    <w:rsid w:val="002C5FC3"/>
    <w:rsid w:val="002D0257"/>
    <w:rsid w:val="002D0838"/>
    <w:rsid w:val="002D310A"/>
    <w:rsid w:val="002D4ED1"/>
    <w:rsid w:val="002E1A21"/>
    <w:rsid w:val="002F4820"/>
    <w:rsid w:val="002F4A45"/>
    <w:rsid w:val="00301FDC"/>
    <w:rsid w:val="003057A1"/>
    <w:rsid w:val="003078AD"/>
    <w:rsid w:val="00313F87"/>
    <w:rsid w:val="00314226"/>
    <w:rsid w:val="00321FAF"/>
    <w:rsid w:val="0032482E"/>
    <w:rsid w:val="003270F3"/>
    <w:rsid w:val="00327C89"/>
    <w:rsid w:val="003313A3"/>
    <w:rsid w:val="00350AF7"/>
    <w:rsid w:val="00352D31"/>
    <w:rsid w:val="00354BE4"/>
    <w:rsid w:val="00355F84"/>
    <w:rsid w:val="003566CD"/>
    <w:rsid w:val="00360920"/>
    <w:rsid w:val="00363115"/>
    <w:rsid w:val="003634A3"/>
    <w:rsid w:val="00366253"/>
    <w:rsid w:val="00372979"/>
    <w:rsid w:val="00377701"/>
    <w:rsid w:val="00377F81"/>
    <w:rsid w:val="0038288E"/>
    <w:rsid w:val="0039005A"/>
    <w:rsid w:val="003933D2"/>
    <w:rsid w:val="00393AE2"/>
    <w:rsid w:val="003948F4"/>
    <w:rsid w:val="00394A94"/>
    <w:rsid w:val="003A33BC"/>
    <w:rsid w:val="003A4AC1"/>
    <w:rsid w:val="003A6FC5"/>
    <w:rsid w:val="003D4FE7"/>
    <w:rsid w:val="003F10BB"/>
    <w:rsid w:val="003F53C0"/>
    <w:rsid w:val="00403A79"/>
    <w:rsid w:val="00415656"/>
    <w:rsid w:val="00417FA0"/>
    <w:rsid w:val="004243F7"/>
    <w:rsid w:val="00425928"/>
    <w:rsid w:val="0044095E"/>
    <w:rsid w:val="00441361"/>
    <w:rsid w:val="00442DD6"/>
    <w:rsid w:val="004434C7"/>
    <w:rsid w:val="00445624"/>
    <w:rsid w:val="004559A6"/>
    <w:rsid w:val="00461046"/>
    <w:rsid w:val="004628BB"/>
    <w:rsid w:val="00470173"/>
    <w:rsid w:val="004705F7"/>
    <w:rsid w:val="00474E96"/>
    <w:rsid w:val="004803A6"/>
    <w:rsid w:val="00484587"/>
    <w:rsid w:val="00486BDB"/>
    <w:rsid w:val="004A22D7"/>
    <w:rsid w:val="004A7155"/>
    <w:rsid w:val="004C3B48"/>
    <w:rsid w:val="004C5747"/>
    <w:rsid w:val="004C64AA"/>
    <w:rsid w:val="004D0FDB"/>
    <w:rsid w:val="004D4440"/>
    <w:rsid w:val="004E2E93"/>
    <w:rsid w:val="004E5631"/>
    <w:rsid w:val="004E6146"/>
    <w:rsid w:val="004E657A"/>
    <w:rsid w:val="004E72A6"/>
    <w:rsid w:val="004F178B"/>
    <w:rsid w:val="004F37B6"/>
    <w:rsid w:val="004F6607"/>
    <w:rsid w:val="00504B7E"/>
    <w:rsid w:val="005065A5"/>
    <w:rsid w:val="00510303"/>
    <w:rsid w:val="005139E5"/>
    <w:rsid w:val="0052319D"/>
    <w:rsid w:val="005300C3"/>
    <w:rsid w:val="00531AA3"/>
    <w:rsid w:val="0053446B"/>
    <w:rsid w:val="005374D6"/>
    <w:rsid w:val="005411D2"/>
    <w:rsid w:val="00551558"/>
    <w:rsid w:val="00556C8E"/>
    <w:rsid w:val="00561269"/>
    <w:rsid w:val="005674A4"/>
    <w:rsid w:val="00567761"/>
    <w:rsid w:val="00567E7D"/>
    <w:rsid w:val="00570A38"/>
    <w:rsid w:val="00572749"/>
    <w:rsid w:val="0057692A"/>
    <w:rsid w:val="00590987"/>
    <w:rsid w:val="00593104"/>
    <w:rsid w:val="005944F0"/>
    <w:rsid w:val="005945DB"/>
    <w:rsid w:val="00596C32"/>
    <w:rsid w:val="005972C5"/>
    <w:rsid w:val="005A6298"/>
    <w:rsid w:val="005B0054"/>
    <w:rsid w:val="005B5B70"/>
    <w:rsid w:val="005C618C"/>
    <w:rsid w:val="005D093A"/>
    <w:rsid w:val="005D4C78"/>
    <w:rsid w:val="005D5C8B"/>
    <w:rsid w:val="005E3230"/>
    <w:rsid w:val="005F4D02"/>
    <w:rsid w:val="006049A1"/>
    <w:rsid w:val="00606CA5"/>
    <w:rsid w:val="00611F61"/>
    <w:rsid w:val="0061485F"/>
    <w:rsid w:val="00623B63"/>
    <w:rsid w:val="00627946"/>
    <w:rsid w:val="006379C4"/>
    <w:rsid w:val="00641278"/>
    <w:rsid w:val="006426EA"/>
    <w:rsid w:val="006435C9"/>
    <w:rsid w:val="00657141"/>
    <w:rsid w:val="00665DA6"/>
    <w:rsid w:val="0066692D"/>
    <w:rsid w:val="00680B1E"/>
    <w:rsid w:val="006815B5"/>
    <w:rsid w:val="00683CB1"/>
    <w:rsid w:val="00684EC1"/>
    <w:rsid w:val="0068522E"/>
    <w:rsid w:val="00690F31"/>
    <w:rsid w:val="006923E7"/>
    <w:rsid w:val="00694C4F"/>
    <w:rsid w:val="00694FCF"/>
    <w:rsid w:val="006A3779"/>
    <w:rsid w:val="006B439F"/>
    <w:rsid w:val="006B4B24"/>
    <w:rsid w:val="006B53B3"/>
    <w:rsid w:val="006D0E9E"/>
    <w:rsid w:val="006D1065"/>
    <w:rsid w:val="006D5A00"/>
    <w:rsid w:val="006D7143"/>
    <w:rsid w:val="006D781C"/>
    <w:rsid w:val="006E4171"/>
    <w:rsid w:val="006F3BF7"/>
    <w:rsid w:val="006F4F3E"/>
    <w:rsid w:val="0070632F"/>
    <w:rsid w:val="0071379D"/>
    <w:rsid w:val="0071446E"/>
    <w:rsid w:val="007275DC"/>
    <w:rsid w:val="00730A8A"/>
    <w:rsid w:val="00732D30"/>
    <w:rsid w:val="00735332"/>
    <w:rsid w:val="0073744F"/>
    <w:rsid w:val="0074072E"/>
    <w:rsid w:val="00742BF3"/>
    <w:rsid w:val="00743A95"/>
    <w:rsid w:val="00750BAB"/>
    <w:rsid w:val="00756ABC"/>
    <w:rsid w:val="0077027C"/>
    <w:rsid w:val="00770937"/>
    <w:rsid w:val="00772A2A"/>
    <w:rsid w:val="00773C08"/>
    <w:rsid w:val="007749AE"/>
    <w:rsid w:val="007759E2"/>
    <w:rsid w:val="00780285"/>
    <w:rsid w:val="00784C2E"/>
    <w:rsid w:val="007B28A1"/>
    <w:rsid w:val="007B50E5"/>
    <w:rsid w:val="007D0E02"/>
    <w:rsid w:val="007D64AF"/>
    <w:rsid w:val="007D7A77"/>
    <w:rsid w:val="007E01C0"/>
    <w:rsid w:val="007E58AE"/>
    <w:rsid w:val="007E5CE7"/>
    <w:rsid w:val="007E70E5"/>
    <w:rsid w:val="00802A38"/>
    <w:rsid w:val="00817CE9"/>
    <w:rsid w:val="00821C5B"/>
    <w:rsid w:val="00826761"/>
    <w:rsid w:val="00832DFD"/>
    <w:rsid w:val="00834711"/>
    <w:rsid w:val="00841C94"/>
    <w:rsid w:val="0084214B"/>
    <w:rsid w:val="00846D50"/>
    <w:rsid w:val="008521C3"/>
    <w:rsid w:val="00862914"/>
    <w:rsid w:val="0087573B"/>
    <w:rsid w:val="0087606E"/>
    <w:rsid w:val="00876E68"/>
    <w:rsid w:val="00881E39"/>
    <w:rsid w:val="008859F0"/>
    <w:rsid w:val="00890BFB"/>
    <w:rsid w:val="00896D4A"/>
    <w:rsid w:val="008A1566"/>
    <w:rsid w:val="008A22A1"/>
    <w:rsid w:val="008A69EC"/>
    <w:rsid w:val="008A7C1B"/>
    <w:rsid w:val="008B109B"/>
    <w:rsid w:val="008B3C75"/>
    <w:rsid w:val="008C69A7"/>
    <w:rsid w:val="008D3660"/>
    <w:rsid w:val="008D6B4B"/>
    <w:rsid w:val="008D7735"/>
    <w:rsid w:val="008E1311"/>
    <w:rsid w:val="008F1347"/>
    <w:rsid w:val="008F6B73"/>
    <w:rsid w:val="0090389D"/>
    <w:rsid w:val="00904E18"/>
    <w:rsid w:val="009069DE"/>
    <w:rsid w:val="009113C3"/>
    <w:rsid w:val="0091328F"/>
    <w:rsid w:val="00921461"/>
    <w:rsid w:val="00921C4C"/>
    <w:rsid w:val="00931B6C"/>
    <w:rsid w:val="00932856"/>
    <w:rsid w:val="00943B02"/>
    <w:rsid w:val="00944B1E"/>
    <w:rsid w:val="00953763"/>
    <w:rsid w:val="009570D7"/>
    <w:rsid w:val="0096485B"/>
    <w:rsid w:val="009735E5"/>
    <w:rsid w:val="0097568A"/>
    <w:rsid w:val="00980906"/>
    <w:rsid w:val="00984F65"/>
    <w:rsid w:val="009867A2"/>
    <w:rsid w:val="00992D20"/>
    <w:rsid w:val="009A056C"/>
    <w:rsid w:val="009B2BCB"/>
    <w:rsid w:val="009C1BF6"/>
    <w:rsid w:val="009D5D83"/>
    <w:rsid w:val="009E606B"/>
    <w:rsid w:val="009F47ED"/>
    <w:rsid w:val="009F4FBC"/>
    <w:rsid w:val="009F52C0"/>
    <w:rsid w:val="00A043BA"/>
    <w:rsid w:val="00A111BB"/>
    <w:rsid w:val="00A128E3"/>
    <w:rsid w:val="00A16AFB"/>
    <w:rsid w:val="00A16FBD"/>
    <w:rsid w:val="00A17C5E"/>
    <w:rsid w:val="00A25F39"/>
    <w:rsid w:val="00A3017F"/>
    <w:rsid w:val="00A313F2"/>
    <w:rsid w:val="00A33CFB"/>
    <w:rsid w:val="00A46B69"/>
    <w:rsid w:val="00A47B64"/>
    <w:rsid w:val="00A47F8A"/>
    <w:rsid w:val="00A569A4"/>
    <w:rsid w:val="00A57E7C"/>
    <w:rsid w:val="00A71765"/>
    <w:rsid w:val="00A718CC"/>
    <w:rsid w:val="00A7524E"/>
    <w:rsid w:val="00A85089"/>
    <w:rsid w:val="00A859CB"/>
    <w:rsid w:val="00A86139"/>
    <w:rsid w:val="00A921E7"/>
    <w:rsid w:val="00AA2499"/>
    <w:rsid w:val="00AA649C"/>
    <w:rsid w:val="00AB2519"/>
    <w:rsid w:val="00AB3063"/>
    <w:rsid w:val="00AC03A0"/>
    <w:rsid w:val="00AC28AC"/>
    <w:rsid w:val="00AD0C7E"/>
    <w:rsid w:val="00AE00E2"/>
    <w:rsid w:val="00AE1F8F"/>
    <w:rsid w:val="00AE631F"/>
    <w:rsid w:val="00AE6AD3"/>
    <w:rsid w:val="00AF4A63"/>
    <w:rsid w:val="00B0159B"/>
    <w:rsid w:val="00B029C2"/>
    <w:rsid w:val="00B13531"/>
    <w:rsid w:val="00B14BF2"/>
    <w:rsid w:val="00B2227C"/>
    <w:rsid w:val="00B24A68"/>
    <w:rsid w:val="00B276C7"/>
    <w:rsid w:val="00B327EC"/>
    <w:rsid w:val="00B37C04"/>
    <w:rsid w:val="00B40564"/>
    <w:rsid w:val="00B50444"/>
    <w:rsid w:val="00B5064C"/>
    <w:rsid w:val="00B625CB"/>
    <w:rsid w:val="00B67440"/>
    <w:rsid w:val="00B71C0E"/>
    <w:rsid w:val="00B72F95"/>
    <w:rsid w:val="00B73F45"/>
    <w:rsid w:val="00B7646F"/>
    <w:rsid w:val="00B76711"/>
    <w:rsid w:val="00B77AE8"/>
    <w:rsid w:val="00B80F24"/>
    <w:rsid w:val="00B831D3"/>
    <w:rsid w:val="00B8700C"/>
    <w:rsid w:val="00BA407B"/>
    <w:rsid w:val="00BB14FB"/>
    <w:rsid w:val="00BB4B82"/>
    <w:rsid w:val="00BC46A6"/>
    <w:rsid w:val="00BC7FF3"/>
    <w:rsid w:val="00BD5EF9"/>
    <w:rsid w:val="00BD72BC"/>
    <w:rsid w:val="00BD762C"/>
    <w:rsid w:val="00BE212C"/>
    <w:rsid w:val="00BE608D"/>
    <w:rsid w:val="00C02005"/>
    <w:rsid w:val="00C03A17"/>
    <w:rsid w:val="00C04073"/>
    <w:rsid w:val="00C05760"/>
    <w:rsid w:val="00C11306"/>
    <w:rsid w:val="00C1173A"/>
    <w:rsid w:val="00C12E46"/>
    <w:rsid w:val="00C14D16"/>
    <w:rsid w:val="00C1662F"/>
    <w:rsid w:val="00C17E27"/>
    <w:rsid w:val="00C274FA"/>
    <w:rsid w:val="00C3383A"/>
    <w:rsid w:val="00C43F49"/>
    <w:rsid w:val="00C45294"/>
    <w:rsid w:val="00C60995"/>
    <w:rsid w:val="00C639E8"/>
    <w:rsid w:val="00C67721"/>
    <w:rsid w:val="00C70C9F"/>
    <w:rsid w:val="00C77224"/>
    <w:rsid w:val="00C812B3"/>
    <w:rsid w:val="00C91627"/>
    <w:rsid w:val="00C932D2"/>
    <w:rsid w:val="00C94F32"/>
    <w:rsid w:val="00C951F9"/>
    <w:rsid w:val="00CA6C3F"/>
    <w:rsid w:val="00CA7A70"/>
    <w:rsid w:val="00CB0718"/>
    <w:rsid w:val="00CB1303"/>
    <w:rsid w:val="00CB72D8"/>
    <w:rsid w:val="00CC2AD5"/>
    <w:rsid w:val="00CC4554"/>
    <w:rsid w:val="00CC4AA1"/>
    <w:rsid w:val="00CD17B6"/>
    <w:rsid w:val="00CD1C32"/>
    <w:rsid w:val="00CD317D"/>
    <w:rsid w:val="00CD36B2"/>
    <w:rsid w:val="00CF1275"/>
    <w:rsid w:val="00CF1AE0"/>
    <w:rsid w:val="00CF6F49"/>
    <w:rsid w:val="00D013DC"/>
    <w:rsid w:val="00D01C6B"/>
    <w:rsid w:val="00D04284"/>
    <w:rsid w:val="00D110DE"/>
    <w:rsid w:val="00D1147E"/>
    <w:rsid w:val="00D13190"/>
    <w:rsid w:val="00D155F2"/>
    <w:rsid w:val="00D24F52"/>
    <w:rsid w:val="00D27D6E"/>
    <w:rsid w:val="00D32E39"/>
    <w:rsid w:val="00D421A0"/>
    <w:rsid w:val="00D44062"/>
    <w:rsid w:val="00D44FA6"/>
    <w:rsid w:val="00D46F37"/>
    <w:rsid w:val="00D635C9"/>
    <w:rsid w:val="00D64E6C"/>
    <w:rsid w:val="00D67CAD"/>
    <w:rsid w:val="00D737C2"/>
    <w:rsid w:val="00D75D27"/>
    <w:rsid w:val="00D85AB5"/>
    <w:rsid w:val="00D95289"/>
    <w:rsid w:val="00DA1A7F"/>
    <w:rsid w:val="00DA46D1"/>
    <w:rsid w:val="00DB18DA"/>
    <w:rsid w:val="00DB208F"/>
    <w:rsid w:val="00DC1324"/>
    <w:rsid w:val="00DC6000"/>
    <w:rsid w:val="00DD5750"/>
    <w:rsid w:val="00DE3BFE"/>
    <w:rsid w:val="00DE7509"/>
    <w:rsid w:val="00DE7F5B"/>
    <w:rsid w:val="00DF2EC9"/>
    <w:rsid w:val="00DF7078"/>
    <w:rsid w:val="00E01F96"/>
    <w:rsid w:val="00E04977"/>
    <w:rsid w:val="00E05A3F"/>
    <w:rsid w:val="00E16997"/>
    <w:rsid w:val="00E17AD6"/>
    <w:rsid w:val="00E2330E"/>
    <w:rsid w:val="00E3037F"/>
    <w:rsid w:val="00E32FD1"/>
    <w:rsid w:val="00E33D40"/>
    <w:rsid w:val="00E3542D"/>
    <w:rsid w:val="00E544D8"/>
    <w:rsid w:val="00E5554B"/>
    <w:rsid w:val="00E634B8"/>
    <w:rsid w:val="00E6563E"/>
    <w:rsid w:val="00E774EA"/>
    <w:rsid w:val="00E7770E"/>
    <w:rsid w:val="00E80A8E"/>
    <w:rsid w:val="00E814B0"/>
    <w:rsid w:val="00E85A6C"/>
    <w:rsid w:val="00E86EFB"/>
    <w:rsid w:val="00E92A10"/>
    <w:rsid w:val="00E95FB6"/>
    <w:rsid w:val="00EA390B"/>
    <w:rsid w:val="00EA51AE"/>
    <w:rsid w:val="00EC08F4"/>
    <w:rsid w:val="00EC0BAC"/>
    <w:rsid w:val="00EC21F4"/>
    <w:rsid w:val="00EC6912"/>
    <w:rsid w:val="00ED0280"/>
    <w:rsid w:val="00ED726A"/>
    <w:rsid w:val="00EE1BAB"/>
    <w:rsid w:val="00EF238A"/>
    <w:rsid w:val="00EF6393"/>
    <w:rsid w:val="00EF723B"/>
    <w:rsid w:val="00F02BE7"/>
    <w:rsid w:val="00F05ADE"/>
    <w:rsid w:val="00F0621D"/>
    <w:rsid w:val="00F07FBE"/>
    <w:rsid w:val="00F21A63"/>
    <w:rsid w:val="00F24755"/>
    <w:rsid w:val="00F31C93"/>
    <w:rsid w:val="00F3337F"/>
    <w:rsid w:val="00F36064"/>
    <w:rsid w:val="00F42292"/>
    <w:rsid w:val="00F43E4B"/>
    <w:rsid w:val="00F601D9"/>
    <w:rsid w:val="00F60740"/>
    <w:rsid w:val="00F61357"/>
    <w:rsid w:val="00F67702"/>
    <w:rsid w:val="00F800E6"/>
    <w:rsid w:val="00F82786"/>
    <w:rsid w:val="00F909D9"/>
    <w:rsid w:val="00F92F89"/>
    <w:rsid w:val="00F962DE"/>
    <w:rsid w:val="00F96D3B"/>
    <w:rsid w:val="00FA396C"/>
    <w:rsid w:val="00FA4A6B"/>
    <w:rsid w:val="00FB5450"/>
    <w:rsid w:val="00FC41AE"/>
    <w:rsid w:val="00FC5499"/>
    <w:rsid w:val="00FC6950"/>
    <w:rsid w:val="00FD2A94"/>
    <w:rsid w:val="00FD7190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8EBD9A"/>
  <w15:chartTrackingRefBased/>
  <w15:docId w15:val="{6FE2BA6F-D2F8-4CCF-B26E-89993364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C2AD5"/>
    <w:pPr>
      <w:tabs>
        <w:tab w:val="left" w:pos="1021"/>
      </w:tabs>
      <w:spacing w:after="0" w:line="288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qFormat/>
    <w:rsid w:val="00D421A0"/>
    <w:pPr>
      <w:keepNext/>
      <w:keepLines/>
      <w:numPr>
        <w:numId w:val="3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E2E93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04495"/>
    <w:pPr>
      <w:keepNext/>
      <w:keepLines/>
      <w:numPr>
        <w:ilvl w:val="2"/>
        <w:numId w:val="3"/>
      </w:numPr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665DA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421A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E2E9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4">
    <w:name w:val="TOC Heading"/>
    <w:basedOn w:val="1"/>
    <w:next w:val="a0"/>
    <w:uiPriority w:val="39"/>
    <w:unhideWhenUsed/>
    <w:qFormat/>
    <w:rsid w:val="0071379D"/>
    <w:pPr>
      <w:numPr>
        <w:numId w:val="0"/>
      </w:numPr>
      <w:jc w:val="center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0"/>
    <w:next w:val="a0"/>
    <w:autoRedefine/>
    <w:uiPriority w:val="39"/>
    <w:unhideWhenUsed/>
    <w:rsid w:val="00E774EA"/>
    <w:pPr>
      <w:tabs>
        <w:tab w:val="right" w:leader="dot" w:pos="9911"/>
      </w:tabs>
    </w:pPr>
  </w:style>
  <w:style w:type="paragraph" w:styleId="11">
    <w:name w:val="toc 1"/>
    <w:basedOn w:val="a0"/>
    <w:next w:val="a0"/>
    <w:autoRedefine/>
    <w:uiPriority w:val="39"/>
    <w:unhideWhenUsed/>
    <w:rsid w:val="00104495"/>
    <w:pPr>
      <w:tabs>
        <w:tab w:val="right" w:leader="dot" w:pos="9911"/>
      </w:tabs>
    </w:pPr>
  </w:style>
  <w:style w:type="paragraph" w:styleId="a5">
    <w:name w:val="Bibliography"/>
    <w:basedOn w:val="a0"/>
    <w:next w:val="a0"/>
    <w:uiPriority w:val="37"/>
    <w:unhideWhenUsed/>
    <w:rsid w:val="00611F61"/>
  </w:style>
  <w:style w:type="character" w:styleId="a6">
    <w:name w:val="Hyperlink"/>
    <w:basedOn w:val="a1"/>
    <w:uiPriority w:val="99"/>
    <w:unhideWhenUsed/>
    <w:rsid w:val="00DE3BFE"/>
    <w:rPr>
      <w:color w:val="0563C1" w:themeColor="hyperlink"/>
      <w:u w:val="single"/>
    </w:rPr>
  </w:style>
  <w:style w:type="table" w:styleId="a7">
    <w:name w:val="Table Grid"/>
    <w:basedOn w:val="a2"/>
    <w:uiPriority w:val="39"/>
    <w:rsid w:val="00DE3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0"/>
    <w:next w:val="a0"/>
    <w:link w:val="a9"/>
    <w:uiPriority w:val="35"/>
    <w:unhideWhenUsed/>
    <w:qFormat/>
    <w:rsid w:val="0074072E"/>
    <w:rPr>
      <w:iCs/>
      <w:szCs w:val="18"/>
    </w:rPr>
  </w:style>
  <w:style w:type="paragraph" w:styleId="aa">
    <w:name w:val="table of figures"/>
    <w:basedOn w:val="a0"/>
    <w:next w:val="a0"/>
    <w:uiPriority w:val="99"/>
    <w:semiHidden/>
    <w:unhideWhenUsed/>
    <w:rsid w:val="00BB14FB"/>
  </w:style>
  <w:style w:type="character" w:styleId="ab">
    <w:name w:val="Unresolved Mention"/>
    <w:basedOn w:val="a1"/>
    <w:uiPriority w:val="99"/>
    <w:semiHidden/>
    <w:unhideWhenUsed/>
    <w:rsid w:val="00BB14FB"/>
    <w:rPr>
      <w:color w:val="605E5C"/>
      <w:shd w:val="clear" w:color="auto" w:fill="E1DFDD"/>
    </w:rPr>
  </w:style>
  <w:style w:type="paragraph" w:styleId="ac">
    <w:name w:val="header"/>
    <w:aliases w:val="Верхний колонтитул1"/>
    <w:basedOn w:val="a0"/>
    <w:link w:val="ad"/>
    <w:uiPriority w:val="99"/>
    <w:unhideWhenUsed/>
    <w:rsid w:val="000D09A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aliases w:val="Верхний колонтитул1 Знак"/>
    <w:basedOn w:val="a1"/>
    <w:link w:val="ac"/>
    <w:uiPriority w:val="99"/>
    <w:rsid w:val="000D09A9"/>
    <w:rPr>
      <w:rFonts w:ascii="Times New Roman" w:hAnsi="Times New Roman"/>
      <w:color w:val="000000" w:themeColor="text1"/>
      <w:sz w:val="28"/>
    </w:rPr>
  </w:style>
  <w:style w:type="paragraph" w:styleId="ae">
    <w:name w:val="footer"/>
    <w:basedOn w:val="a0"/>
    <w:link w:val="af"/>
    <w:uiPriority w:val="99"/>
    <w:unhideWhenUsed/>
    <w:rsid w:val="000D09A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0D09A9"/>
    <w:rPr>
      <w:rFonts w:ascii="Times New Roman" w:hAnsi="Times New Roman"/>
      <w:color w:val="000000" w:themeColor="text1"/>
      <w:sz w:val="28"/>
    </w:rPr>
  </w:style>
  <w:style w:type="paragraph" w:styleId="af0">
    <w:name w:val="List Paragraph"/>
    <w:basedOn w:val="a0"/>
    <w:uiPriority w:val="34"/>
    <w:qFormat/>
    <w:rsid w:val="000A5FB9"/>
    <w:pPr>
      <w:ind w:left="720"/>
      <w:contextualSpacing/>
    </w:pPr>
  </w:style>
  <w:style w:type="paragraph" w:styleId="af1">
    <w:name w:val="Normal (Web)"/>
    <w:basedOn w:val="a0"/>
    <w:uiPriority w:val="99"/>
    <w:unhideWhenUsed/>
    <w:rsid w:val="00943B02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paragraph" w:styleId="af2">
    <w:name w:val="No Spacing"/>
    <w:uiPriority w:val="1"/>
    <w:qFormat/>
    <w:rsid w:val="009735E5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f3">
    <w:name w:val="FollowedHyperlink"/>
    <w:basedOn w:val="a1"/>
    <w:uiPriority w:val="99"/>
    <w:semiHidden/>
    <w:unhideWhenUsed/>
    <w:rsid w:val="00665DA6"/>
    <w:rPr>
      <w:color w:val="954F72" w:themeColor="followedHyperlink"/>
      <w:u w:val="single"/>
    </w:rPr>
  </w:style>
  <w:style w:type="character" w:customStyle="1" w:styleId="40">
    <w:name w:val="Заголовок 4 Знак"/>
    <w:basedOn w:val="a1"/>
    <w:link w:val="4"/>
    <w:uiPriority w:val="9"/>
    <w:semiHidden/>
    <w:rsid w:val="00665DA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f4">
    <w:name w:val="Grid Table Light"/>
    <w:basedOn w:val="a2"/>
    <w:uiPriority w:val="40"/>
    <w:rsid w:val="00665D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1"/>
    <w:link w:val="3"/>
    <w:uiPriority w:val="9"/>
    <w:rsid w:val="0010449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af5">
    <w:name w:val="Чертежный"/>
    <w:rsid w:val="00DF7078"/>
    <w:pPr>
      <w:spacing w:after="200" w:line="276" w:lineRule="auto"/>
      <w:jc w:val="both"/>
    </w:pPr>
    <w:rPr>
      <w:rFonts w:ascii="ISOCPEUR" w:eastAsia="Times New Roman" w:hAnsi="ISOCPEUR" w:cs="Times New Roman"/>
      <w:i/>
      <w:kern w:val="0"/>
      <w:sz w:val="28"/>
      <w:lang w:val="uk-UA" w:eastAsia="ru-RU"/>
      <w14:ligatures w14:val="none"/>
    </w:rPr>
  </w:style>
  <w:style w:type="paragraph" w:customStyle="1" w:styleId="Standard">
    <w:name w:val="Standard"/>
    <w:rsid w:val="00DF7078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kern w:val="3"/>
      <w:sz w:val="20"/>
      <w:szCs w:val="20"/>
      <w:lang w:eastAsia="zh-CN"/>
      <w14:ligatures w14:val="none"/>
    </w:rPr>
  </w:style>
  <w:style w:type="paragraph" w:customStyle="1" w:styleId="af6">
    <w:name w:val="Место для подписи"/>
    <w:basedOn w:val="af7"/>
    <w:link w:val="af8"/>
    <w:qFormat/>
    <w:rsid w:val="005945DB"/>
    <w:pPr>
      <w:jc w:val="center"/>
    </w:pPr>
    <w:rPr>
      <w:sz w:val="16"/>
      <w:szCs w:val="16"/>
    </w:rPr>
  </w:style>
  <w:style w:type="paragraph" w:customStyle="1" w:styleId="af9">
    <w:name w:val="Рисунок"/>
    <w:basedOn w:val="a0"/>
    <w:link w:val="afa"/>
    <w:qFormat/>
    <w:rsid w:val="00DD5750"/>
    <w:pPr>
      <w:ind w:firstLine="0"/>
      <w:jc w:val="center"/>
    </w:pPr>
  </w:style>
  <w:style w:type="character" w:customStyle="1" w:styleId="afa">
    <w:name w:val="Рисунок Знак"/>
    <w:basedOn w:val="a1"/>
    <w:link w:val="af9"/>
    <w:rsid w:val="00DD5750"/>
    <w:rPr>
      <w:rFonts w:ascii="Times New Roman" w:hAnsi="Times New Roman"/>
      <w:color w:val="000000" w:themeColor="text1"/>
      <w:sz w:val="28"/>
    </w:rPr>
  </w:style>
  <w:style w:type="paragraph" w:customStyle="1" w:styleId="afb">
    <w:name w:val="Текст таблицы"/>
    <w:basedOn w:val="a0"/>
    <w:link w:val="afc"/>
    <w:qFormat/>
    <w:rsid w:val="00021A3E"/>
    <w:pPr>
      <w:spacing w:line="240" w:lineRule="auto"/>
      <w:ind w:firstLine="0"/>
      <w:jc w:val="center"/>
    </w:pPr>
  </w:style>
  <w:style w:type="character" w:customStyle="1" w:styleId="afc">
    <w:name w:val="Текст таблицы Знак"/>
    <w:basedOn w:val="a1"/>
    <w:link w:val="afb"/>
    <w:rsid w:val="00021A3E"/>
    <w:rPr>
      <w:rFonts w:ascii="Times New Roman" w:hAnsi="Times New Roman"/>
      <w:color w:val="000000" w:themeColor="text1"/>
      <w:sz w:val="28"/>
    </w:rPr>
  </w:style>
  <w:style w:type="paragraph" w:customStyle="1" w:styleId="afd">
    <w:name w:val="Заголовок таблицы"/>
    <w:basedOn w:val="a8"/>
    <w:link w:val="afe"/>
    <w:qFormat/>
    <w:rsid w:val="00BA407B"/>
    <w:pPr>
      <w:keepNext/>
      <w:ind w:firstLine="0"/>
    </w:pPr>
  </w:style>
  <w:style w:type="character" w:customStyle="1" w:styleId="a9">
    <w:name w:val="Название объекта Знак"/>
    <w:basedOn w:val="a1"/>
    <w:link w:val="a8"/>
    <w:uiPriority w:val="35"/>
    <w:rsid w:val="00BA407B"/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afe">
    <w:name w:val="Заголовок таблицы Знак"/>
    <w:basedOn w:val="a9"/>
    <w:link w:val="afd"/>
    <w:rsid w:val="00BA407B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ff">
    <w:name w:val="По центру"/>
    <w:basedOn w:val="a0"/>
    <w:link w:val="aff0"/>
    <w:qFormat/>
    <w:rsid w:val="00596C32"/>
    <w:pPr>
      <w:ind w:firstLine="0"/>
      <w:jc w:val="center"/>
    </w:pPr>
  </w:style>
  <w:style w:type="character" w:customStyle="1" w:styleId="aff0">
    <w:name w:val="По центру Знак"/>
    <w:basedOn w:val="a1"/>
    <w:link w:val="aff"/>
    <w:rsid w:val="00596C32"/>
    <w:rPr>
      <w:rFonts w:ascii="Times New Roman" w:hAnsi="Times New Roman"/>
      <w:color w:val="000000" w:themeColor="text1"/>
      <w:sz w:val="28"/>
    </w:rPr>
  </w:style>
  <w:style w:type="paragraph" w:customStyle="1" w:styleId="aff1">
    <w:name w:val="Заголовок по центру"/>
    <w:basedOn w:val="1"/>
    <w:link w:val="aff2"/>
    <w:qFormat/>
    <w:rsid w:val="00596C32"/>
    <w:pPr>
      <w:numPr>
        <w:numId w:val="0"/>
      </w:numPr>
      <w:jc w:val="center"/>
    </w:pPr>
  </w:style>
  <w:style w:type="character" w:customStyle="1" w:styleId="aff2">
    <w:name w:val="Заголовок по центру Знак"/>
    <w:basedOn w:val="a1"/>
    <w:link w:val="aff1"/>
    <w:rsid w:val="00596C3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E774EA"/>
    <w:pPr>
      <w:tabs>
        <w:tab w:val="right" w:leader="dot" w:pos="9911"/>
      </w:tabs>
    </w:pPr>
  </w:style>
  <w:style w:type="paragraph" w:customStyle="1" w:styleId="af7">
    <w:name w:val="Без отступа"/>
    <w:basedOn w:val="a0"/>
    <w:link w:val="aff3"/>
    <w:qFormat/>
    <w:rsid w:val="005945DB"/>
    <w:pPr>
      <w:ind w:firstLine="0"/>
    </w:pPr>
  </w:style>
  <w:style w:type="character" w:customStyle="1" w:styleId="aff3">
    <w:name w:val="Без отступа Знак"/>
    <w:basedOn w:val="a1"/>
    <w:link w:val="af7"/>
    <w:rsid w:val="005945DB"/>
    <w:rPr>
      <w:rFonts w:ascii="Times New Roman" w:hAnsi="Times New Roman"/>
      <w:color w:val="000000" w:themeColor="text1"/>
      <w:sz w:val="28"/>
    </w:rPr>
  </w:style>
  <w:style w:type="character" w:customStyle="1" w:styleId="af8">
    <w:name w:val="Место для подписи Знак"/>
    <w:basedOn w:val="aff3"/>
    <w:link w:val="af6"/>
    <w:rsid w:val="005945DB"/>
    <w:rPr>
      <w:rFonts w:ascii="Times New Roman" w:hAnsi="Times New Roman"/>
      <w:color w:val="000000" w:themeColor="text1"/>
      <w:sz w:val="16"/>
      <w:szCs w:val="16"/>
    </w:rPr>
  </w:style>
  <w:style w:type="paragraph" w:customStyle="1" w:styleId="a">
    <w:name w:val="Перечисление"/>
    <w:basedOn w:val="a0"/>
    <w:link w:val="aff4"/>
    <w:qFormat/>
    <w:rsid w:val="00425928"/>
    <w:pPr>
      <w:numPr>
        <w:numId w:val="9"/>
      </w:numPr>
      <w:ind w:left="0" w:firstLine="709"/>
    </w:pPr>
  </w:style>
  <w:style w:type="character" w:customStyle="1" w:styleId="aff4">
    <w:name w:val="Перечисление Знак"/>
    <w:basedOn w:val="a1"/>
    <w:link w:val="a"/>
    <w:rsid w:val="00425928"/>
    <w:rPr>
      <w:rFonts w:ascii="Times New Roman" w:hAnsi="Times New Roman"/>
      <w:color w:val="000000" w:themeColor="text1"/>
      <w:sz w:val="28"/>
    </w:rPr>
  </w:style>
  <w:style w:type="character" w:styleId="HTML">
    <w:name w:val="HTML Code"/>
    <w:basedOn w:val="a1"/>
    <w:uiPriority w:val="99"/>
    <w:semiHidden/>
    <w:unhideWhenUsed/>
    <w:rsid w:val="000B2A33"/>
    <w:rPr>
      <w:rFonts w:ascii="Courier New" w:eastAsia="Times New Roman" w:hAnsi="Courier New" w:cs="Courier New"/>
      <w:sz w:val="20"/>
      <w:szCs w:val="20"/>
    </w:rPr>
  </w:style>
  <w:style w:type="character" w:styleId="aff5">
    <w:name w:val="Strong"/>
    <w:basedOn w:val="a1"/>
    <w:uiPriority w:val="22"/>
    <w:qFormat/>
    <w:rsid w:val="00E3037F"/>
    <w:rPr>
      <w:b/>
      <w:bCs/>
    </w:rPr>
  </w:style>
  <w:style w:type="table" w:customStyle="1" w:styleId="TableGrid">
    <w:name w:val="TableGrid"/>
    <w:rsid w:val="00FF1C9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9" Type="http://schemas.openxmlformats.org/officeDocument/2006/relationships/image" Target="media/image17.emf"/><Relationship Id="rId21" Type="http://schemas.openxmlformats.org/officeDocument/2006/relationships/package" Target="embeddings/Microsoft_Visio_Drawing3.vsdx"/><Relationship Id="rId34" Type="http://schemas.openxmlformats.org/officeDocument/2006/relationships/image" Target="media/image13.png"/><Relationship Id="rId42" Type="http://schemas.openxmlformats.org/officeDocument/2006/relationships/package" Target="embeddings/Microsoft_Visio_Drawing11.vsdx"/><Relationship Id="rId47" Type="http://schemas.openxmlformats.org/officeDocument/2006/relationships/image" Target="media/image21.emf"/><Relationship Id="rId50" Type="http://schemas.openxmlformats.org/officeDocument/2006/relationships/package" Target="embeddings/Microsoft_Visio_Drawing15.vsdx"/><Relationship Id="rId55" Type="http://schemas.openxmlformats.org/officeDocument/2006/relationships/footer" Target="foot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9" Type="http://schemas.openxmlformats.org/officeDocument/2006/relationships/package" Target="embeddings/Microsoft_Visio_Drawing7.vsdx"/><Relationship Id="rId11" Type="http://schemas.openxmlformats.org/officeDocument/2006/relationships/header" Target="header2.xml"/><Relationship Id="rId24" Type="http://schemas.openxmlformats.org/officeDocument/2006/relationships/image" Target="media/image7.emf"/><Relationship Id="rId32" Type="http://schemas.openxmlformats.org/officeDocument/2006/relationships/image" Target="media/image11.png"/><Relationship Id="rId37" Type="http://schemas.openxmlformats.org/officeDocument/2006/relationships/image" Target="media/image16.emf"/><Relationship Id="rId40" Type="http://schemas.openxmlformats.org/officeDocument/2006/relationships/package" Target="embeddings/Microsoft_Visio_Drawing10.vsdx"/><Relationship Id="rId45" Type="http://schemas.openxmlformats.org/officeDocument/2006/relationships/image" Target="media/image20.emf"/><Relationship Id="rId53" Type="http://schemas.openxmlformats.org/officeDocument/2006/relationships/footer" Target="footer4.xml"/><Relationship Id="rId5" Type="http://schemas.openxmlformats.org/officeDocument/2006/relationships/webSettings" Target="webSettings.xml"/><Relationship Id="rId19" Type="http://schemas.openxmlformats.org/officeDocument/2006/relationships/package" Target="embeddings/Microsoft_Visio_Drawing2.vsdx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package" Target="embeddings/Microsoft_Visio_Drawing6.vsdx"/><Relationship Id="rId30" Type="http://schemas.openxmlformats.org/officeDocument/2006/relationships/image" Target="media/image10.emf"/><Relationship Id="rId35" Type="http://schemas.openxmlformats.org/officeDocument/2006/relationships/image" Target="media/image14.png"/><Relationship Id="rId43" Type="http://schemas.openxmlformats.org/officeDocument/2006/relationships/image" Target="media/image19.emf"/><Relationship Id="rId48" Type="http://schemas.openxmlformats.org/officeDocument/2006/relationships/package" Target="embeddings/Microsoft_Visio_Drawing14.vsdx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23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package" Target="embeddings/Microsoft_Visio_Drawing1.vsdx"/><Relationship Id="rId25" Type="http://schemas.openxmlformats.org/officeDocument/2006/relationships/package" Target="embeddings/Microsoft_Visio_Drawing5.vsdx"/><Relationship Id="rId33" Type="http://schemas.openxmlformats.org/officeDocument/2006/relationships/image" Target="media/image12.png"/><Relationship Id="rId38" Type="http://schemas.openxmlformats.org/officeDocument/2006/relationships/package" Target="embeddings/Microsoft_Visio_Drawing9.vsdx"/><Relationship Id="rId46" Type="http://schemas.openxmlformats.org/officeDocument/2006/relationships/package" Target="embeddings/Microsoft_Visio_Drawing13.vsdx"/><Relationship Id="rId20" Type="http://schemas.openxmlformats.org/officeDocument/2006/relationships/image" Target="media/image5.emf"/><Relationship Id="rId41" Type="http://schemas.openxmlformats.org/officeDocument/2006/relationships/image" Target="media/image18.emf"/><Relationship Id="rId54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.vsdx"/><Relationship Id="rId23" Type="http://schemas.openxmlformats.org/officeDocument/2006/relationships/package" Target="embeddings/Microsoft_Visio_Drawing4.vsdx"/><Relationship Id="rId28" Type="http://schemas.openxmlformats.org/officeDocument/2006/relationships/image" Target="media/image9.emf"/><Relationship Id="rId36" Type="http://schemas.openxmlformats.org/officeDocument/2006/relationships/image" Target="media/image15.png"/><Relationship Id="rId49" Type="http://schemas.openxmlformats.org/officeDocument/2006/relationships/image" Target="media/image22.emf"/><Relationship Id="rId5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package" Target="embeddings/Microsoft_Visio_Drawing8.vsdx"/><Relationship Id="rId44" Type="http://schemas.openxmlformats.org/officeDocument/2006/relationships/package" Target="embeddings/Microsoft_Visio_Drawing12.vsdx"/><Relationship Id="rId5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1\Downloads\&#1064;&#1072;&#1073;&#1083;&#1086;&#1085;_&#1076;&#1083;&#1103;_&#1082;&#1091;&#1088;&#1089;&#1086;&#1074;&#1099;&#1093;_&#1089;&#1086;_&#1089;&#1090;&#1080;&#1083;&#1103;&#1084;&#1080;_&#1089;_&#1076;&#1086;&#1087;&#1086;&#1083;&#1085;&#1077;&#1085;&#1080;&#1077;&#1084;_v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1F0FF-BCD3-4900-BCC9-C5E629BC6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Шаблон_для_курсовых_со_стилями_с_дополнением_v2</Template>
  <TotalTime>256</TotalTime>
  <Pages>67</Pages>
  <Words>11725</Words>
  <Characters>66838</Characters>
  <Application>Microsoft Office Word</Application>
  <DocSecurity>0</DocSecurity>
  <Lines>556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Письмеров</dc:creator>
  <cp:keywords/>
  <dc:description/>
  <cp:lastModifiedBy>Роман Письмеров</cp:lastModifiedBy>
  <cp:revision>80</cp:revision>
  <cp:lastPrinted>2025-12-23T17:17:00Z</cp:lastPrinted>
  <dcterms:created xsi:type="dcterms:W3CDTF">2026-03-15T20:47:00Z</dcterms:created>
  <dcterms:modified xsi:type="dcterms:W3CDTF">2026-03-16T00:12:00Z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id="3zOKp7az"/&gt;&lt;style id="http://bsu.bio/temp/zotero/by-gost-7-32-2017-newVAK2.csl" locale="ru-RU" hasBibliography="1" bibliographyStyleHasBeenSet="1"/&gt;&lt;prefs&gt;&lt;pref name="fieldType" value="Field"/&gt;&lt;/</vt:lpwstr>
  </property>
  <property fmtid="{D5CDD505-2E9C-101B-9397-08002B2CF9AE}" pid="3" name="ZOTERO_PREF_2">
    <vt:lpwstr>prefs&gt;&lt;/data&gt;</vt:lpwstr>
  </property>
</Properties>
</file>